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8481"/>
      </w:tblGrid>
      <w:tr w:rsidR="00BB62E3" w14:paraId="64400B34" w14:textId="77777777" w:rsidTr="00B64D03">
        <w:tc>
          <w:tcPr>
            <w:tcW w:w="8697" w:type="dxa"/>
          </w:tcPr>
          <w:p w14:paraId="02D5EF0A" w14:textId="77777777" w:rsidR="00BB62E3" w:rsidRDefault="00BB62E3" w:rsidP="001C7A9A">
            <w:pPr>
              <w:pStyle w:val="CoverfontUMP"/>
            </w:pPr>
          </w:p>
        </w:tc>
      </w:tr>
      <w:tr w:rsidR="00B64D03" w14:paraId="36343C6D" w14:textId="77777777" w:rsidTr="00B64D03">
        <w:tc>
          <w:tcPr>
            <w:tcW w:w="8697" w:type="dxa"/>
          </w:tcPr>
          <w:p w14:paraId="07FAA90E" w14:textId="77777777" w:rsidR="00B64D03" w:rsidRDefault="00B64D03" w:rsidP="001C7A9A">
            <w:pPr>
              <w:pStyle w:val="CoverfontUMP"/>
            </w:pPr>
          </w:p>
        </w:tc>
      </w:tr>
      <w:tr w:rsidR="009B612F" w14:paraId="15C1B5B5" w14:textId="77777777" w:rsidTr="009660B6">
        <w:trPr>
          <w:trHeight w:val="3480"/>
        </w:trPr>
        <w:tc>
          <w:tcPr>
            <w:tcW w:w="8697" w:type="dxa"/>
          </w:tcPr>
          <w:p w14:paraId="2DB8C115" w14:textId="4B0A2612" w:rsidR="00295CC8" w:rsidRDefault="004159D7" w:rsidP="001C7A9A">
            <w:pPr>
              <w:pStyle w:val="CoverfontUMP"/>
            </w:pPr>
            <w:r>
              <w:t>INTERACTIVE PKU BULLETIN BOARD</w:t>
            </w:r>
          </w:p>
          <w:p w14:paraId="31FC8425" w14:textId="0F133E11" w:rsidR="008D4D58" w:rsidRDefault="0037132F" w:rsidP="001C7A9A">
            <w:pPr>
              <w:pStyle w:val="CoverfontUMP"/>
            </w:pPr>
            <w:r>
              <w:t>“</w:t>
            </w:r>
            <w:r w:rsidR="00344F71">
              <w:t>NewsNow</w:t>
            </w:r>
            <w:r>
              <w:t>”</w:t>
            </w:r>
          </w:p>
          <w:p w14:paraId="21DF7CC1" w14:textId="77777777" w:rsidR="00DB7E47" w:rsidRDefault="00DB7E47" w:rsidP="00277903">
            <w:pPr>
              <w:pStyle w:val="CoverfontUMP"/>
            </w:pPr>
          </w:p>
        </w:tc>
      </w:tr>
      <w:tr w:rsidR="003B68B2" w14:paraId="065D98AD" w14:textId="77777777" w:rsidTr="00B64D03">
        <w:tc>
          <w:tcPr>
            <w:tcW w:w="8697" w:type="dxa"/>
          </w:tcPr>
          <w:p w14:paraId="4364A012" w14:textId="77777777" w:rsidR="003B68B2" w:rsidRDefault="003B68B2" w:rsidP="001C7A9A">
            <w:pPr>
              <w:pStyle w:val="CoverfontUMP"/>
            </w:pPr>
          </w:p>
        </w:tc>
      </w:tr>
      <w:tr w:rsidR="003B68B2" w14:paraId="34ACB8CA" w14:textId="77777777" w:rsidTr="00B64D03">
        <w:tc>
          <w:tcPr>
            <w:tcW w:w="8697" w:type="dxa"/>
          </w:tcPr>
          <w:p w14:paraId="4FB6D8EC" w14:textId="77777777" w:rsidR="003B68B2" w:rsidRDefault="003B68B2" w:rsidP="001C7A9A">
            <w:pPr>
              <w:pStyle w:val="CoverfontUMP"/>
            </w:pPr>
          </w:p>
        </w:tc>
      </w:tr>
      <w:tr w:rsidR="003B68B2" w14:paraId="088BCED9" w14:textId="77777777" w:rsidTr="00B64D03">
        <w:tc>
          <w:tcPr>
            <w:tcW w:w="8697" w:type="dxa"/>
          </w:tcPr>
          <w:p w14:paraId="6139FC2A" w14:textId="77777777" w:rsidR="003B68B2" w:rsidRDefault="003B68B2" w:rsidP="001C7A9A">
            <w:pPr>
              <w:pStyle w:val="CoverfontUMP"/>
            </w:pPr>
          </w:p>
        </w:tc>
      </w:tr>
      <w:tr w:rsidR="003B68B2" w14:paraId="4F1B4518" w14:textId="77777777" w:rsidTr="00B64D03">
        <w:tc>
          <w:tcPr>
            <w:tcW w:w="8697" w:type="dxa"/>
          </w:tcPr>
          <w:p w14:paraId="768B0A69" w14:textId="77777777" w:rsidR="003B68B2" w:rsidRDefault="003B68B2" w:rsidP="001C7A9A">
            <w:pPr>
              <w:pStyle w:val="CoverfontUMP"/>
            </w:pPr>
          </w:p>
        </w:tc>
      </w:tr>
      <w:tr w:rsidR="003B68B2" w14:paraId="1DB4B058" w14:textId="77777777" w:rsidTr="00B64D03">
        <w:tc>
          <w:tcPr>
            <w:tcW w:w="8697" w:type="dxa"/>
          </w:tcPr>
          <w:p w14:paraId="643699BC" w14:textId="690C0208" w:rsidR="003B68B2" w:rsidRDefault="00277903" w:rsidP="001C7A9A">
            <w:pPr>
              <w:pStyle w:val="CoverfontUMP"/>
            </w:pPr>
            <w:r>
              <w:t>EMIR HARRIS BIN M ZAINUDIN</w:t>
            </w:r>
          </w:p>
        </w:tc>
      </w:tr>
      <w:tr w:rsidR="003B68B2" w14:paraId="551F4169" w14:textId="77777777" w:rsidTr="00B64D03">
        <w:tc>
          <w:tcPr>
            <w:tcW w:w="8697" w:type="dxa"/>
          </w:tcPr>
          <w:p w14:paraId="37DDDACA" w14:textId="77777777" w:rsidR="003B68B2" w:rsidRDefault="003B68B2" w:rsidP="001C7A9A">
            <w:pPr>
              <w:pStyle w:val="CoverfontUMP"/>
            </w:pPr>
          </w:p>
        </w:tc>
      </w:tr>
      <w:tr w:rsidR="003B68B2" w14:paraId="1CE020B3" w14:textId="77777777" w:rsidTr="00B64D03">
        <w:tc>
          <w:tcPr>
            <w:tcW w:w="8697" w:type="dxa"/>
          </w:tcPr>
          <w:p w14:paraId="2B1D44AB" w14:textId="77777777" w:rsidR="003B68B2" w:rsidRDefault="003B68B2" w:rsidP="001C7A9A">
            <w:pPr>
              <w:pStyle w:val="CoverfontUMP"/>
            </w:pPr>
          </w:p>
        </w:tc>
      </w:tr>
      <w:tr w:rsidR="003B68B2" w14:paraId="5DA20A60" w14:textId="77777777" w:rsidTr="00B64D03">
        <w:tc>
          <w:tcPr>
            <w:tcW w:w="8697" w:type="dxa"/>
          </w:tcPr>
          <w:p w14:paraId="5D533EEE" w14:textId="77777777" w:rsidR="003B68B2" w:rsidRDefault="003B68B2" w:rsidP="001C7A9A">
            <w:pPr>
              <w:pStyle w:val="CoverfontUMP"/>
            </w:pPr>
          </w:p>
        </w:tc>
      </w:tr>
      <w:tr w:rsidR="003B68B2" w14:paraId="1A62E639" w14:textId="77777777" w:rsidTr="00B64D03">
        <w:tc>
          <w:tcPr>
            <w:tcW w:w="8697" w:type="dxa"/>
          </w:tcPr>
          <w:p w14:paraId="2C74DD84" w14:textId="77777777" w:rsidR="003B68B2" w:rsidRDefault="003B68B2" w:rsidP="001C7A9A">
            <w:pPr>
              <w:pStyle w:val="CoverfontUMP"/>
            </w:pPr>
          </w:p>
        </w:tc>
      </w:tr>
      <w:tr w:rsidR="003B68B2" w14:paraId="728489ED" w14:textId="77777777" w:rsidTr="00B64D03">
        <w:tc>
          <w:tcPr>
            <w:tcW w:w="8697" w:type="dxa"/>
          </w:tcPr>
          <w:p w14:paraId="5F26E74E" w14:textId="77777777" w:rsidR="003B68B2" w:rsidRDefault="003B68B2" w:rsidP="001C7A9A">
            <w:pPr>
              <w:pStyle w:val="CoverfontUMP"/>
            </w:pPr>
          </w:p>
        </w:tc>
      </w:tr>
      <w:tr w:rsidR="003B68B2" w14:paraId="2A1A59FF" w14:textId="77777777" w:rsidTr="00B64D03">
        <w:tc>
          <w:tcPr>
            <w:tcW w:w="8697" w:type="dxa"/>
          </w:tcPr>
          <w:p w14:paraId="61AC4D32" w14:textId="77777777" w:rsidR="003B68B2" w:rsidRDefault="003B68B2" w:rsidP="001C7A9A">
            <w:pPr>
              <w:pStyle w:val="CoverfontUMP"/>
            </w:pPr>
          </w:p>
        </w:tc>
      </w:tr>
      <w:tr w:rsidR="003B68B2" w14:paraId="780C8689" w14:textId="77777777" w:rsidTr="00B64D03">
        <w:tc>
          <w:tcPr>
            <w:tcW w:w="8697" w:type="dxa"/>
          </w:tcPr>
          <w:p w14:paraId="4FFB5584" w14:textId="357C3D4A" w:rsidR="003B68B2" w:rsidRDefault="00010C70" w:rsidP="001C7A9A">
            <w:pPr>
              <w:pStyle w:val="CoverfontUMP"/>
            </w:pPr>
            <w:r>
              <w:t>Diploma in Computer Science</w:t>
            </w:r>
          </w:p>
        </w:tc>
      </w:tr>
      <w:tr w:rsidR="003B68B2" w14:paraId="6A6CCBCB" w14:textId="77777777" w:rsidTr="00B64D03">
        <w:tc>
          <w:tcPr>
            <w:tcW w:w="8697" w:type="dxa"/>
          </w:tcPr>
          <w:p w14:paraId="139230F4" w14:textId="77777777" w:rsidR="003B68B2" w:rsidRDefault="003B68B2" w:rsidP="001C7A9A">
            <w:pPr>
              <w:pStyle w:val="CoverfontUMP"/>
            </w:pPr>
          </w:p>
        </w:tc>
      </w:tr>
      <w:tr w:rsidR="003B68B2" w:rsidRPr="00494CB2" w14:paraId="45F13056" w14:textId="77777777" w:rsidTr="00B64D03">
        <w:tc>
          <w:tcPr>
            <w:tcW w:w="8697" w:type="dxa"/>
          </w:tcPr>
          <w:sdt>
            <w:sdtPr>
              <w:id w:val="1431316764"/>
              <w:lock w:val="sdtContentLocked"/>
              <w:placeholder>
                <w:docPart w:val="CE1AEF3E411E4E00B5C9C7FFCF7A2327"/>
              </w:placeholder>
            </w:sdtPr>
            <w:sdtContent>
              <w:p w14:paraId="6AD30BB3" w14:textId="77777777" w:rsidR="0032054B" w:rsidRDefault="003B68B2" w:rsidP="001C7A9A">
                <w:pPr>
                  <w:pStyle w:val="CoverfontUMP"/>
                </w:pPr>
                <w:r w:rsidRPr="00B64D03">
                  <w:t>UNIVERSIT</w:t>
                </w:r>
                <w:r w:rsidR="00C04A30">
                  <w:t>I</w:t>
                </w:r>
                <w:r w:rsidRPr="00B64D03">
                  <w:t xml:space="preserve"> MALAYSIA PAHANG</w:t>
                </w:r>
                <w:r w:rsidR="0032054B">
                  <w:t xml:space="preserve"> </w:t>
                </w:r>
              </w:p>
              <w:p w14:paraId="3D74D3E1" w14:textId="77777777" w:rsidR="003B68B2" w:rsidRPr="00025511" w:rsidRDefault="0032054B" w:rsidP="001C7A9A">
                <w:pPr>
                  <w:pStyle w:val="CoverfontUMP"/>
                  <w:rPr>
                    <w:lang w:val="fi-FI"/>
                  </w:rPr>
                </w:pPr>
                <w:r>
                  <w:t>AL-SULTAN ABDULLAH</w:t>
                </w:r>
              </w:p>
            </w:sdtContent>
          </w:sdt>
        </w:tc>
      </w:tr>
      <w:tr w:rsidR="003B68B2" w:rsidRPr="00494CB2" w14:paraId="0F29BD1B" w14:textId="77777777" w:rsidTr="005424A8">
        <w:trPr>
          <w:trHeight w:val="252"/>
        </w:trPr>
        <w:tc>
          <w:tcPr>
            <w:tcW w:w="8697" w:type="dxa"/>
          </w:tcPr>
          <w:p w14:paraId="50D825AA" w14:textId="77777777" w:rsidR="003B68B2" w:rsidRPr="00025511" w:rsidRDefault="003B68B2" w:rsidP="001C7A9A">
            <w:pPr>
              <w:pStyle w:val="CoverfontUMP"/>
              <w:rPr>
                <w:lang w:val="fi-FI"/>
              </w:rPr>
            </w:pPr>
          </w:p>
        </w:tc>
      </w:tr>
    </w:tbl>
    <w:p w14:paraId="4F488030" w14:textId="77777777" w:rsidR="00FF2F4E" w:rsidRPr="00025511" w:rsidRDefault="00933CA3" w:rsidP="008215B0">
      <w:pPr>
        <w:pStyle w:val="TITLEATROMANPAGES2"/>
        <w:rPr>
          <w:lang w:val="fi-FI"/>
        </w:rPr>
      </w:pPr>
      <w:r w:rsidRPr="00025511">
        <w:rPr>
          <w:lang w:val="fi-FI"/>
        </w:rPr>
        <w:lastRenderedPageBreak/>
        <w:t>UNIVERSITI MALAYSIA PAHANG</w:t>
      </w:r>
      <w:r w:rsidR="00F87808" w:rsidRPr="00025511">
        <w:rPr>
          <w:lang w:val="fi-FI"/>
        </w:rPr>
        <w:t xml:space="preserve"> AL-SULTAN ABDULLAH</w:t>
      </w:r>
    </w:p>
    <w:p w14:paraId="2B6A80F0" w14:textId="77777777" w:rsidR="000A505B" w:rsidRDefault="00C04A30" w:rsidP="000A505B">
      <w:pPr>
        <w:pStyle w:val="NoSpacing"/>
      </w:pPr>
      <w:r>
        <w:rPr>
          <w:rFonts w:ascii="Times New Roman" w:hAnsi="Times New Roman" w:cs="Times New Roman"/>
          <w:noProof/>
          <w:sz w:val="24"/>
          <w:szCs w:val="24"/>
          <w:lang w:val="en-GB" w:eastAsia="en-GB"/>
        </w:rPr>
        <mc:AlternateContent>
          <mc:Choice Requires="wps">
            <w:drawing>
              <wp:inline distT="0" distB="0" distL="0" distR="0" wp14:anchorId="4730F362" wp14:editId="4D2BAF02">
                <wp:extent cx="5385435" cy="7578121"/>
                <wp:effectExtent l="19050" t="19050" r="43815" b="41910"/>
                <wp:docPr id="2305" name="Rectangle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5435" cy="7578121"/>
                        </a:xfrm>
                        <a:prstGeom prst="rect">
                          <a:avLst/>
                        </a:prstGeom>
                        <a:solidFill>
                          <a:schemeClr val="bg1">
                            <a:lumMod val="100000"/>
                            <a:lumOff val="0"/>
                          </a:schemeClr>
                        </a:solidFill>
                        <a:ln w="57150" cmpd="thinThick">
                          <a:solidFill>
                            <a:srgbClr val="000000"/>
                          </a:solidFill>
                          <a:miter lim="800000"/>
                          <a:headEnd/>
                          <a:tailEnd/>
                        </a:ln>
                      </wps:spPr>
                      <wps:txbx>
                        <w:txbxContent>
                          <w:p w14:paraId="3453C503" w14:textId="77777777" w:rsidR="004B2620" w:rsidRPr="00933CA3" w:rsidRDefault="004B2620" w:rsidP="00C04A30">
                            <w:pPr>
                              <w:pStyle w:val="DecContentTitle"/>
                            </w:pPr>
                            <w:r w:rsidRPr="00933CA3">
                              <w:t>DECLARATION OF THESIS AND COPYRIGHT</w:t>
                            </w:r>
                          </w:p>
                          <w:p w14:paraId="0CB9C941" w14:textId="77777777" w:rsidR="004B2620" w:rsidRPr="00797E67" w:rsidRDefault="004B2620" w:rsidP="00C04A30">
                            <w:pPr>
                              <w:pStyle w:val="NoSpacing"/>
                            </w:pPr>
                          </w:p>
                          <w:tbl>
                            <w:tblPr>
                              <w:tblStyle w:val="TableGrid"/>
                              <w:tblW w:w="8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58"/>
                              <w:gridCol w:w="5495"/>
                            </w:tblGrid>
                            <w:tr w:rsidR="004B2620" w:rsidRPr="00C04A30" w14:paraId="2BB50E29" w14:textId="77777777" w:rsidTr="00C04A30">
                              <w:trPr>
                                <w:trHeight w:val="397"/>
                              </w:trPr>
                              <w:tc>
                                <w:tcPr>
                                  <w:tcW w:w="2127" w:type="dxa"/>
                                </w:tcPr>
                                <w:p w14:paraId="4E6A68D3" w14:textId="77777777" w:rsidR="004B2620" w:rsidRPr="00C04A30" w:rsidRDefault="004B2620" w:rsidP="00C04A30">
                                  <w:pPr>
                                    <w:pStyle w:val="DecContent"/>
                                    <w:ind w:left="0" w:firstLine="0"/>
                                  </w:pPr>
                                  <w:r w:rsidRPr="00C04A30">
                                    <w:t xml:space="preserve">Author’s Full Name </w:t>
                                  </w:r>
                                </w:p>
                              </w:tc>
                              <w:tc>
                                <w:tcPr>
                                  <w:tcW w:w="458" w:type="dxa"/>
                                </w:tcPr>
                                <w:p w14:paraId="634458EB" w14:textId="77777777" w:rsidR="004B2620" w:rsidRPr="00C04A30" w:rsidRDefault="004B2620" w:rsidP="00C04A30">
                                  <w:pPr>
                                    <w:pStyle w:val="DecContent"/>
                                    <w:ind w:left="0" w:firstLine="0"/>
                                  </w:pPr>
                                  <w:r w:rsidRPr="00C04A30">
                                    <w:t xml:space="preserve">: </w:t>
                                  </w:r>
                                </w:p>
                              </w:tc>
                              <w:tc>
                                <w:tcPr>
                                  <w:tcW w:w="5495" w:type="dxa"/>
                                </w:tcPr>
                                <w:p w14:paraId="50140949" w14:textId="18EC1DA8" w:rsidR="004B2620" w:rsidRPr="00C04A30" w:rsidRDefault="00915B27" w:rsidP="00C04A30">
                                  <w:pPr>
                                    <w:pStyle w:val="DecContent"/>
                                    <w:ind w:left="0" w:firstLine="0"/>
                                  </w:pPr>
                                  <w:r>
                                    <w:t>EMIR HARRIS BIN M ZAINUDIN</w:t>
                                  </w:r>
                                </w:p>
                              </w:tc>
                            </w:tr>
                            <w:tr w:rsidR="004B2620" w:rsidRPr="00C04A30" w14:paraId="77C666E6" w14:textId="77777777" w:rsidTr="00C04A30">
                              <w:trPr>
                                <w:trHeight w:val="397"/>
                              </w:trPr>
                              <w:tc>
                                <w:tcPr>
                                  <w:tcW w:w="2127" w:type="dxa"/>
                                </w:tcPr>
                                <w:p w14:paraId="5BED1029" w14:textId="77777777" w:rsidR="004B2620" w:rsidRPr="00C04A30" w:rsidRDefault="004B2620" w:rsidP="00C04A30">
                                  <w:pPr>
                                    <w:pStyle w:val="DecContent"/>
                                    <w:ind w:left="0" w:firstLine="0"/>
                                  </w:pPr>
                                  <w:r w:rsidRPr="00C04A30">
                                    <w:t xml:space="preserve">Date of Birth </w:t>
                                  </w:r>
                                </w:p>
                              </w:tc>
                              <w:tc>
                                <w:tcPr>
                                  <w:tcW w:w="458" w:type="dxa"/>
                                </w:tcPr>
                                <w:p w14:paraId="3091E9DC" w14:textId="77777777" w:rsidR="004B2620" w:rsidRPr="00C04A30" w:rsidRDefault="004B2620" w:rsidP="00C04A30">
                                  <w:pPr>
                                    <w:pStyle w:val="DecContent"/>
                                    <w:ind w:left="0" w:firstLine="0"/>
                                  </w:pPr>
                                  <w:r>
                                    <w:t>:</w:t>
                                  </w:r>
                                </w:p>
                              </w:tc>
                              <w:tc>
                                <w:tcPr>
                                  <w:tcW w:w="5495" w:type="dxa"/>
                                </w:tcPr>
                                <w:p w14:paraId="68C56527" w14:textId="5550D725" w:rsidR="004B2620" w:rsidRPr="00C04A30" w:rsidRDefault="00915B27" w:rsidP="00C04A30">
                                  <w:pPr>
                                    <w:pStyle w:val="DecContent"/>
                                    <w:ind w:left="0" w:firstLine="0"/>
                                  </w:pPr>
                                  <w:r>
                                    <w:t>6 NOVEMBER 2006</w:t>
                                  </w:r>
                                </w:p>
                              </w:tc>
                            </w:tr>
                            <w:tr w:rsidR="004B2620" w:rsidRPr="00C04A30" w14:paraId="0199844E" w14:textId="77777777" w:rsidTr="00C04A30">
                              <w:trPr>
                                <w:trHeight w:val="397"/>
                              </w:trPr>
                              <w:tc>
                                <w:tcPr>
                                  <w:tcW w:w="2127" w:type="dxa"/>
                                </w:tcPr>
                                <w:p w14:paraId="11668EAD" w14:textId="77777777" w:rsidR="004B2620" w:rsidRPr="00C04A30" w:rsidRDefault="004B2620" w:rsidP="00C04A30">
                                  <w:pPr>
                                    <w:pStyle w:val="DecContent"/>
                                    <w:ind w:left="0" w:firstLine="0"/>
                                  </w:pPr>
                                  <w:r w:rsidRPr="00C04A30">
                                    <w:t xml:space="preserve">Title </w:t>
                                  </w:r>
                                </w:p>
                              </w:tc>
                              <w:tc>
                                <w:tcPr>
                                  <w:tcW w:w="458" w:type="dxa"/>
                                </w:tcPr>
                                <w:p w14:paraId="267C45E9" w14:textId="77777777" w:rsidR="004B2620" w:rsidRPr="00C04A30" w:rsidRDefault="004B2620" w:rsidP="00C04A30">
                                  <w:pPr>
                                    <w:pStyle w:val="DecContent"/>
                                    <w:ind w:left="0" w:firstLine="0"/>
                                  </w:pPr>
                                  <w:r>
                                    <w:t>:</w:t>
                                  </w:r>
                                </w:p>
                              </w:tc>
                              <w:tc>
                                <w:tcPr>
                                  <w:tcW w:w="5495" w:type="dxa"/>
                                </w:tcPr>
                                <w:p w14:paraId="0892C4EE" w14:textId="3DE42D8B" w:rsidR="004B2620" w:rsidRPr="00C04A30" w:rsidRDefault="00DA4BB2" w:rsidP="00C04A30">
                                  <w:pPr>
                                    <w:pStyle w:val="DecContent"/>
                                    <w:ind w:left="0" w:firstLine="0"/>
                                  </w:pPr>
                                  <w:r>
                                    <w:t>INTERACTIVE PKU</w:t>
                                  </w:r>
                                  <w:r w:rsidR="00915B27">
                                    <w:t xml:space="preserve"> BULLETIN BOARD</w:t>
                                  </w:r>
                                </w:p>
                              </w:tc>
                            </w:tr>
                            <w:tr w:rsidR="004B2620" w:rsidRPr="00C04A30" w14:paraId="39D0726F" w14:textId="77777777" w:rsidTr="00C04A30">
                              <w:trPr>
                                <w:trHeight w:val="397"/>
                              </w:trPr>
                              <w:tc>
                                <w:tcPr>
                                  <w:tcW w:w="2127" w:type="dxa"/>
                                </w:tcPr>
                                <w:p w14:paraId="79754D65" w14:textId="77777777" w:rsidR="004B2620" w:rsidRPr="00C04A30" w:rsidRDefault="004B2620" w:rsidP="00C04A30">
                                  <w:pPr>
                                    <w:pStyle w:val="DecContent"/>
                                    <w:ind w:left="0" w:firstLine="0"/>
                                  </w:pPr>
                                  <w:r w:rsidRPr="00C04A30">
                                    <w:t xml:space="preserve">Academic Session </w:t>
                                  </w:r>
                                </w:p>
                              </w:tc>
                              <w:tc>
                                <w:tcPr>
                                  <w:tcW w:w="458" w:type="dxa"/>
                                </w:tcPr>
                                <w:p w14:paraId="24270A37" w14:textId="77777777" w:rsidR="004B2620" w:rsidRPr="00C04A30" w:rsidRDefault="004B2620" w:rsidP="00C04A30">
                                  <w:pPr>
                                    <w:pStyle w:val="DecContent"/>
                                    <w:ind w:left="0" w:firstLine="0"/>
                                  </w:pPr>
                                  <w:r w:rsidRPr="00C04A30">
                                    <w:t xml:space="preserve">: </w:t>
                                  </w:r>
                                </w:p>
                              </w:tc>
                              <w:tc>
                                <w:tcPr>
                                  <w:tcW w:w="5495" w:type="dxa"/>
                                </w:tcPr>
                                <w:p w14:paraId="08BF9C00" w14:textId="1F27A74A" w:rsidR="004B2620" w:rsidRPr="00C04A30" w:rsidRDefault="00915B27" w:rsidP="00C04A30">
                                  <w:pPr>
                                    <w:pStyle w:val="DecContent"/>
                                    <w:ind w:left="0" w:firstLine="0"/>
                                  </w:pPr>
                                  <w:r>
                                    <w:t>2025/2026</w:t>
                                  </w:r>
                                </w:p>
                              </w:tc>
                            </w:tr>
                          </w:tbl>
                          <w:p w14:paraId="0CC2DC47" w14:textId="77777777" w:rsidR="004B2620" w:rsidRPr="00C04A30" w:rsidRDefault="004B2620" w:rsidP="00C04A30">
                            <w:pPr>
                              <w:pStyle w:val="DecContent"/>
                            </w:pPr>
                          </w:p>
                          <w:p w14:paraId="2A893C01" w14:textId="77777777" w:rsidR="004B2620" w:rsidRDefault="004B2620" w:rsidP="00C04A30">
                            <w:pPr>
                              <w:pStyle w:val="DecContent"/>
                            </w:pPr>
                            <w:r w:rsidRPr="00797E67">
                              <w:t>I declare that this thesis is classified as:</w:t>
                            </w:r>
                          </w:p>
                          <w:p w14:paraId="6DCFAC48" w14:textId="77777777" w:rsidR="004B2620" w:rsidRPr="00797E67" w:rsidRDefault="004B2620" w:rsidP="00C04A30">
                            <w:pPr>
                              <w:pStyle w:val="DecContent"/>
                            </w:pPr>
                          </w:p>
                          <w:tbl>
                            <w:tblPr>
                              <w:tblW w:w="8046" w:type="dxa"/>
                              <w:tblLayout w:type="fixed"/>
                              <w:tblLook w:val="04A0" w:firstRow="1" w:lastRow="0" w:firstColumn="1" w:lastColumn="0" w:noHBand="0" w:noVBand="1"/>
                            </w:tblPr>
                            <w:tblGrid>
                              <w:gridCol w:w="675"/>
                              <w:gridCol w:w="1843"/>
                              <w:gridCol w:w="5528"/>
                            </w:tblGrid>
                            <w:tr w:rsidR="004B2620" w:rsidRPr="00797E67" w14:paraId="5AFC8DF5" w14:textId="77777777" w:rsidTr="003B209B">
                              <w:trPr>
                                <w:trHeight w:val="282"/>
                              </w:trPr>
                              <w:sdt>
                                <w:sdtPr>
                                  <w:id w:val="-37755683"/>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53112FA8"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555E1047" w14:textId="77777777" w:rsidR="004B2620" w:rsidRPr="00797E67" w:rsidRDefault="004B2620" w:rsidP="00C04A30">
                                  <w:pPr>
                                    <w:pStyle w:val="DecContent"/>
                                  </w:pPr>
                                  <w:r w:rsidRPr="00797E67">
                                    <w:t>CONFIDENTIAL</w:t>
                                  </w:r>
                                </w:p>
                              </w:tc>
                              <w:tc>
                                <w:tcPr>
                                  <w:tcW w:w="5528" w:type="dxa"/>
                                  <w:tcBorders>
                                    <w:top w:val="nil"/>
                                    <w:left w:val="nil"/>
                                    <w:bottom w:val="nil"/>
                                    <w:right w:val="nil"/>
                                  </w:tcBorders>
                                </w:tcPr>
                                <w:p w14:paraId="14A3623E" w14:textId="77777777" w:rsidR="004B2620" w:rsidRPr="00797E67" w:rsidRDefault="004B2620" w:rsidP="00C04A30">
                                  <w:pPr>
                                    <w:pStyle w:val="DecContent2"/>
                                  </w:pPr>
                                  <w:r w:rsidRPr="00797E67">
                                    <w:t>(Contains confidential information under the Official Secret Act 1997)*</w:t>
                                  </w:r>
                                </w:p>
                              </w:tc>
                            </w:tr>
                            <w:tr w:rsidR="004B2620" w:rsidRPr="00797E67" w14:paraId="1183AB68" w14:textId="77777777" w:rsidTr="003B209B">
                              <w:sdt>
                                <w:sdtPr>
                                  <w:id w:val="1544403496"/>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25DEDB01"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71847786" w14:textId="77777777" w:rsidR="004B2620" w:rsidRPr="00797E67" w:rsidRDefault="004B2620" w:rsidP="00C04A30">
                                  <w:pPr>
                                    <w:pStyle w:val="DecContent"/>
                                  </w:pPr>
                                  <w:r w:rsidRPr="00797E67">
                                    <w:t>RESTRICTED</w:t>
                                  </w:r>
                                </w:p>
                              </w:tc>
                              <w:tc>
                                <w:tcPr>
                                  <w:tcW w:w="5528" w:type="dxa"/>
                                  <w:tcBorders>
                                    <w:top w:val="nil"/>
                                    <w:left w:val="nil"/>
                                    <w:bottom w:val="nil"/>
                                    <w:right w:val="nil"/>
                                  </w:tcBorders>
                                </w:tcPr>
                                <w:p w14:paraId="01EA386F" w14:textId="77777777" w:rsidR="004B2620" w:rsidRPr="00797E67" w:rsidRDefault="004B2620" w:rsidP="00C04A30">
                                  <w:pPr>
                                    <w:pStyle w:val="DecContent2"/>
                                  </w:pPr>
                                  <w:r w:rsidRPr="00797E67">
                                    <w:t>(Contains restricted information as specified by the organization where research was done)*</w:t>
                                  </w:r>
                                </w:p>
                              </w:tc>
                            </w:tr>
                            <w:tr w:rsidR="004B2620" w:rsidRPr="00797E67" w14:paraId="2A38D5B1" w14:textId="77777777" w:rsidTr="003B209B">
                              <w:trPr>
                                <w:trHeight w:val="237"/>
                              </w:trPr>
                              <w:sdt>
                                <w:sdtPr>
                                  <w:id w:val="-297988637"/>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0353674A"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31AE3655" w14:textId="77777777" w:rsidR="004B2620" w:rsidRPr="00797E67" w:rsidRDefault="004B2620" w:rsidP="00C04A30">
                                  <w:pPr>
                                    <w:pStyle w:val="DecContent"/>
                                  </w:pPr>
                                  <w:r w:rsidRPr="00797E67">
                                    <w:t>OPEN ACCESS</w:t>
                                  </w:r>
                                </w:p>
                              </w:tc>
                              <w:tc>
                                <w:tcPr>
                                  <w:tcW w:w="5528" w:type="dxa"/>
                                  <w:tcBorders>
                                    <w:top w:val="nil"/>
                                    <w:left w:val="nil"/>
                                    <w:bottom w:val="nil"/>
                                    <w:right w:val="nil"/>
                                  </w:tcBorders>
                                </w:tcPr>
                                <w:p w14:paraId="03673A6B" w14:textId="77777777" w:rsidR="004B2620" w:rsidRPr="00797E67" w:rsidRDefault="004B2620" w:rsidP="00C04A30">
                                  <w:pPr>
                                    <w:pStyle w:val="DecContent2"/>
                                  </w:pPr>
                                  <w:r w:rsidRPr="00797E67">
                                    <w:t xml:space="preserve">I agree that my thesis to be published as online open access (Full Text) </w:t>
                                  </w:r>
                                </w:p>
                              </w:tc>
                            </w:tr>
                          </w:tbl>
                          <w:p w14:paraId="616AB154" w14:textId="77777777" w:rsidR="004B2620" w:rsidRPr="00797E67" w:rsidRDefault="004B2620" w:rsidP="00C04A30">
                            <w:pPr>
                              <w:pStyle w:val="DecContent"/>
                            </w:pPr>
                          </w:p>
                          <w:sdt>
                            <w:sdtPr>
                              <w:id w:val="8106482"/>
                              <w:lock w:val="sdtContentLocked"/>
                              <w:placeholder>
                                <w:docPart w:val="CE1AEF3E411E4E00B5C9C7FFCF7A2327"/>
                              </w:placeholder>
                            </w:sdtPr>
                            <w:sdtContent>
                              <w:p w14:paraId="5521CF09" w14:textId="77777777" w:rsidR="004B2620" w:rsidRDefault="004B2620" w:rsidP="00C04A30">
                                <w:pPr>
                                  <w:pStyle w:val="DecContent"/>
                                </w:pPr>
                              </w:p>
                              <w:p w14:paraId="0D107F37" w14:textId="77777777" w:rsidR="00F87808" w:rsidRDefault="004B2620" w:rsidP="00C04A30">
                                <w:pPr>
                                  <w:pStyle w:val="DecContent"/>
                                </w:pPr>
                                <w:r w:rsidRPr="00797E67">
                                  <w:t xml:space="preserve">I acknowledge that Universiti Malaysia Pahang </w:t>
                                </w:r>
                                <w:r w:rsidR="00F87808">
                                  <w:t>Al-Sultan Abdullah</w:t>
                                </w:r>
                                <w:r w:rsidR="00F87808" w:rsidRPr="00797E67">
                                  <w:t xml:space="preserve"> </w:t>
                                </w:r>
                                <w:r w:rsidRPr="00797E67">
                                  <w:t>reserve</w:t>
                                </w:r>
                                <w:r w:rsidRPr="00BA7F4D">
                                  <w:t>s</w:t>
                                </w:r>
                                <w:r w:rsidRPr="00797E67">
                                  <w:t xml:space="preserve"> the </w:t>
                                </w:r>
                                <w:r>
                                  <w:t xml:space="preserve">following </w:t>
                                </w:r>
                              </w:p>
                              <w:p w14:paraId="4CED0685" w14:textId="77777777" w:rsidR="004B2620" w:rsidRPr="00797E67" w:rsidRDefault="004B2620" w:rsidP="00C04A30">
                                <w:pPr>
                                  <w:pStyle w:val="DecContent"/>
                                </w:pPr>
                                <w:r w:rsidRPr="00797E67">
                                  <w:t>right</w:t>
                                </w:r>
                                <w:r>
                                  <w:t>s</w:t>
                                </w:r>
                                <w:r w:rsidRPr="00797E67">
                                  <w:t>:</w:t>
                                </w:r>
                              </w:p>
                              <w:p w14:paraId="3C1FF63B" w14:textId="77777777" w:rsidR="004B2620" w:rsidRDefault="004B2620" w:rsidP="00C04A30">
                                <w:pPr>
                                  <w:pStyle w:val="DecContent"/>
                                </w:pPr>
                              </w:p>
                              <w:p w14:paraId="31360E13" w14:textId="77777777" w:rsidR="004B2620" w:rsidRPr="00797E67" w:rsidRDefault="004B2620" w:rsidP="00C04A30">
                                <w:pPr>
                                  <w:pStyle w:val="DecContent"/>
                                </w:pPr>
                                <w:r>
                                  <w:t xml:space="preserve">1. </w:t>
                                </w:r>
                                <w:r>
                                  <w:tab/>
                                </w:r>
                                <w:r w:rsidRPr="00797E67">
                                  <w:t>The Thesis is the Property of Universiti Malaysia Pahang</w:t>
                                </w:r>
                                <w:r w:rsidR="00F87808">
                                  <w:t xml:space="preserve"> Al-Sultan Abdullah</w:t>
                                </w:r>
                              </w:p>
                              <w:p w14:paraId="01C6C42D" w14:textId="77777777" w:rsidR="004B2620" w:rsidRPr="00797E67" w:rsidRDefault="004B2620" w:rsidP="00C04A30">
                                <w:pPr>
                                  <w:pStyle w:val="DecContent"/>
                                </w:pPr>
                                <w:r>
                                  <w:t xml:space="preserve">2. </w:t>
                                </w:r>
                                <w:r>
                                  <w:tab/>
                                </w:r>
                                <w:r w:rsidRPr="00797E67">
                                  <w:t xml:space="preserve">The Library of Universiti Malaysia Pahang </w:t>
                                </w:r>
                                <w:r w:rsidR="00F87808">
                                  <w:t>Al-Sultan Abdullah</w:t>
                                </w:r>
                                <w:r w:rsidR="00F87808" w:rsidRPr="00797E67">
                                  <w:t xml:space="preserve"> </w:t>
                                </w:r>
                                <w:r w:rsidRPr="00797E67">
                                  <w:t xml:space="preserve">has the right to make copies </w:t>
                                </w:r>
                                <w:r>
                                  <w:t xml:space="preserve">of the thesis </w:t>
                                </w:r>
                                <w:r w:rsidRPr="00797E67">
                                  <w:t>for the purpose of research only.</w:t>
                                </w:r>
                              </w:p>
                              <w:p w14:paraId="41609A96" w14:textId="77777777" w:rsidR="004B2620" w:rsidRPr="00797E67" w:rsidRDefault="004B2620" w:rsidP="00C04A30">
                                <w:pPr>
                                  <w:pStyle w:val="DecContent"/>
                                </w:pPr>
                                <w:r>
                                  <w:t xml:space="preserve">3. </w:t>
                                </w:r>
                                <w:r>
                                  <w:tab/>
                                  <w:t>T</w:t>
                                </w:r>
                                <w:r w:rsidRPr="00797E67">
                                  <w:t xml:space="preserve">he Library has the right to make copies of the thesis </w:t>
                                </w:r>
                                <w:r w:rsidRPr="00BA7F4D">
                                  <w:t>for academic exchange</w:t>
                                </w:r>
                                <w:r w:rsidRPr="00797E67">
                                  <w:t>.</w:t>
                                </w:r>
                              </w:p>
                              <w:p w14:paraId="321734BA" w14:textId="77777777" w:rsidR="004B2620" w:rsidRPr="00797E67" w:rsidRDefault="004B2620" w:rsidP="00C04A30">
                                <w:pPr>
                                  <w:pStyle w:val="DecContent"/>
                                </w:pPr>
                              </w:p>
                              <w:p w14:paraId="3F4E91F2" w14:textId="77777777" w:rsidR="004B2620" w:rsidRPr="00797E67" w:rsidRDefault="004B2620" w:rsidP="00C04A30">
                                <w:pPr>
                                  <w:pStyle w:val="DecContent"/>
                                </w:pPr>
                                <w:r w:rsidRPr="00797E67">
                                  <w:t xml:space="preserve">Certified </w:t>
                                </w:r>
                                <w:r>
                                  <w:t>b</w:t>
                                </w:r>
                                <w:r w:rsidRPr="00797E67">
                                  <w:t>y:</w:t>
                                </w:r>
                              </w:p>
                              <w:p w14:paraId="4441CA9A" w14:textId="77777777" w:rsidR="004B2620" w:rsidRPr="00797E67" w:rsidRDefault="00000000" w:rsidP="00C04A30">
                                <w:pPr>
                                  <w:pStyle w:val="DecContent"/>
                                </w:pPr>
                              </w:p>
                            </w:sdtContent>
                          </w:sdt>
                          <w:tbl>
                            <w:tblPr>
                              <w:tblW w:w="0" w:type="auto"/>
                              <w:tblInd w:w="284" w:type="dxa"/>
                              <w:tblLook w:val="04A0" w:firstRow="1" w:lastRow="0" w:firstColumn="1" w:lastColumn="0" w:noHBand="0" w:noVBand="1"/>
                            </w:tblPr>
                            <w:tblGrid>
                              <w:gridCol w:w="4054"/>
                              <w:gridCol w:w="3425"/>
                            </w:tblGrid>
                            <w:tr w:rsidR="004B2620" w:rsidRPr="00797E67" w14:paraId="31AC7249" w14:textId="77777777" w:rsidTr="00933CA3">
                              <w:tc>
                                <w:tcPr>
                                  <w:tcW w:w="4054" w:type="dxa"/>
                                </w:tcPr>
                                <w:p w14:paraId="2B06600C" w14:textId="77777777" w:rsidR="004B2620" w:rsidRPr="00C04A30" w:rsidRDefault="004B2620" w:rsidP="00C04A30">
                                  <w:pPr>
                                    <w:pStyle w:val="DecContent"/>
                                  </w:pPr>
                                </w:p>
                                <w:p w14:paraId="2E9F67A1" w14:textId="050E84F5" w:rsidR="004B2620" w:rsidRPr="00C04A30" w:rsidRDefault="004B2620" w:rsidP="00C04A30">
                                  <w:pPr>
                                    <w:pStyle w:val="DecContent"/>
                                  </w:pPr>
                                </w:p>
                                <w:p w14:paraId="345758F7" w14:textId="3BD8FB07" w:rsidR="004B2620" w:rsidRPr="00C04A30" w:rsidRDefault="004B2620" w:rsidP="00C04A30">
                                  <w:pPr>
                                    <w:pStyle w:val="DecContent"/>
                                  </w:pPr>
                                  <w:r w:rsidRPr="00C04A30">
                                    <w:t>_____</w:t>
                                  </w:r>
                                  <w:r w:rsidR="00115E0B" w:rsidRPr="00115E0B">
                                    <w:rPr>
                                      <w:noProof/>
                                      <w:u w:val="single"/>
                                    </w:rPr>
                                    <w:drawing>
                                      <wp:inline distT="0" distB="0" distL="0" distR="0" wp14:anchorId="28A8270E" wp14:editId="179AB933">
                                        <wp:extent cx="518139" cy="353291"/>
                                        <wp:effectExtent l="0" t="0" r="0" b="8890"/>
                                        <wp:docPr id="344661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1390" name="Picture 344661390"/>
                                                <pic:cNvPicPr/>
                                              </pic:nvPicPr>
                                              <pic:blipFill>
                                                <a:blip r:embed="rId8">
                                                  <a:extLst>
                                                    <a:ext uri="{28A0092B-C50C-407E-A947-70E740481C1C}">
                                                      <a14:useLocalDpi xmlns:a14="http://schemas.microsoft.com/office/drawing/2010/main" val="0"/>
                                                    </a:ext>
                                                  </a:extLst>
                                                </a:blip>
                                                <a:stretch>
                                                  <a:fillRect/>
                                                </a:stretch>
                                              </pic:blipFill>
                                              <pic:spPr>
                                                <a:xfrm>
                                                  <a:off x="0" y="0"/>
                                                  <a:ext cx="539733" cy="368015"/>
                                                </a:xfrm>
                                                <a:prstGeom prst="rect">
                                                  <a:avLst/>
                                                </a:prstGeom>
                                              </pic:spPr>
                                            </pic:pic>
                                          </a:graphicData>
                                        </a:graphic>
                                      </wp:inline>
                                    </w:drawing>
                                  </w:r>
                                  <w:r w:rsidRPr="00C04A30">
                                    <w:t>____</w:t>
                                  </w:r>
                                </w:p>
                                <w:p w14:paraId="15FCCE87" w14:textId="77777777" w:rsidR="004B2620" w:rsidRPr="00C04A30" w:rsidRDefault="004B2620" w:rsidP="00C04A30">
                                  <w:pPr>
                                    <w:pStyle w:val="DecContent"/>
                                  </w:pPr>
                                  <w:r w:rsidRPr="00C04A30">
                                    <w:t>(Student’s Signature)</w:t>
                                  </w:r>
                                </w:p>
                                <w:p w14:paraId="1E8BDFDF" w14:textId="77777777" w:rsidR="004B2620" w:rsidRPr="00C04A30" w:rsidRDefault="004B2620" w:rsidP="00C04A30">
                                  <w:pPr>
                                    <w:pStyle w:val="DecContent"/>
                                  </w:pPr>
                                </w:p>
                                <w:p w14:paraId="771824C8" w14:textId="77777777" w:rsidR="004B2620" w:rsidRPr="00C04A30" w:rsidRDefault="004B2620" w:rsidP="00C04A30">
                                  <w:pPr>
                                    <w:pStyle w:val="DecContent"/>
                                  </w:pPr>
                                </w:p>
                                <w:p w14:paraId="74480464" w14:textId="1F9AB624" w:rsidR="004B2620" w:rsidRPr="00C04A30" w:rsidRDefault="004B2620" w:rsidP="00C04A30">
                                  <w:pPr>
                                    <w:pStyle w:val="DecContent"/>
                                  </w:pPr>
                                  <w:r w:rsidRPr="00C04A30">
                                    <w:t>___</w:t>
                                  </w:r>
                                  <w:r w:rsidR="0074683B">
                                    <w:t>_</w:t>
                                  </w:r>
                                  <w:r w:rsidR="0074683B">
                                    <w:rPr>
                                      <w:u w:val="single"/>
                                    </w:rPr>
                                    <w:t>061106101459</w:t>
                                  </w:r>
                                  <w:r w:rsidRPr="00C04A30">
                                    <w:t>____</w:t>
                                  </w:r>
                                </w:p>
                                <w:p w14:paraId="09DD545C" w14:textId="77777777" w:rsidR="004B2620" w:rsidRPr="00C04A30" w:rsidRDefault="004B2620" w:rsidP="00C04A30">
                                  <w:pPr>
                                    <w:pStyle w:val="DecContent"/>
                                  </w:pPr>
                                  <w:r w:rsidRPr="00C04A30">
                                    <w:t>New IC/Passport Number</w:t>
                                  </w:r>
                                </w:p>
                                <w:p w14:paraId="0AFA13C8" w14:textId="77777777" w:rsidR="004B2620" w:rsidRPr="00797E67" w:rsidRDefault="004B2620" w:rsidP="00C04A30">
                                  <w:pPr>
                                    <w:pStyle w:val="DecContent"/>
                                  </w:pPr>
                                  <w:r w:rsidRPr="00C04A30">
                                    <w:t>Date:</w:t>
                                  </w:r>
                                </w:p>
                              </w:tc>
                              <w:tc>
                                <w:tcPr>
                                  <w:tcW w:w="3425" w:type="dxa"/>
                                </w:tcPr>
                                <w:p w14:paraId="36D5A8A3" w14:textId="77777777" w:rsidR="004B2620" w:rsidRPr="00797E67" w:rsidRDefault="004B2620" w:rsidP="00C04A30">
                                  <w:pPr>
                                    <w:pStyle w:val="Style5"/>
                                  </w:pPr>
                                </w:p>
                                <w:p w14:paraId="3DB34BE8" w14:textId="77777777" w:rsidR="004B2620" w:rsidRPr="00797E67" w:rsidRDefault="004B2620" w:rsidP="00C04A30">
                                  <w:pPr>
                                    <w:pStyle w:val="Style5"/>
                                  </w:pPr>
                                </w:p>
                                <w:p w14:paraId="2273E331" w14:textId="77777777" w:rsidR="004B2620" w:rsidRPr="00797E67" w:rsidRDefault="004B2620" w:rsidP="00C04A30">
                                  <w:pPr>
                                    <w:pStyle w:val="Style5"/>
                                  </w:pPr>
                                  <w:r w:rsidRPr="00797E67">
                                    <w:t>_______________________</w:t>
                                  </w:r>
                                </w:p>
                                <w:p w14:paraId="52DF9575" w14:textId="77777777" w:rsidR="004B2620" w:rsidRDefault="004B2620" w:rsidP="00C04A30">
                                  <w:pPr>
                                    <w:pStyle w:val="Style5"/>
                                  </w:pPr>
                                  <w:r>
                                    <w:t>(Supervisor’s Signature)</w:t>
                                  </w:r>
                                  <w:r>
                                    <w:tab/>
                                    <w:t xml:space="preserve"> </w:t>
                                  </w:r>
                                </w:p>
                                <w:p w14:paraId="66758E5B" w14:textId="77777777" w:rsidR="004B2620" w:rsidRPr="00797E67" w:rsidRDefault="004B2620" w:rsidP="00C04A30">
                                  <w:pPr>
                                    <w:pStyle w:val="Style5"/>
                                  </w:pPr>
                                </w:p>
                                <w:p w14:paraId="46E325A1" w14:textId="77777777" w:rsidR="004B2620" w:rsidRPr="00797E67" w:rsidRDefault="004B2620" w:rsidP="00C04A30">
                                  <w:pPr>
                                    <w:pStyle w:val="Style5"/>
                                  </w:pPr>
                                </w:p>
                                <w:p w14:paraId="132772E6" w14:textId="58D677EC" w:rsidR="004B2620" w:rsidRPr="00797E67" w:rsidRDefault="004B2620" w:rsidP="00C04A30">
                                  <w:pPr>
                                    <w:pStyle w:val="Style5"/>
                                  </w:pPr>
                                  <w:r w:rsidRPr="00797E67">
                                    <w:t>_</w:t>
                                  </w:r>
                                  <w:r w:rsidR="0074683B">
                                    <w:rPr>
                                      <w:u w:val="single"/>
                                    </w:rPr>
                                    <w:t>NORAZIAH BINTI AHMAD</w:t>
                                  </w:r>
                                  <w:r w:rsidRPr="00797E67">
                                    <w:t>_</w:t>
                                  </w:r>
                                </w:p>
                                <w:p w14:paraId="6B6F9A20" w14:textId="77777777" w:rsidR="004B2620" w:rsidRDefault="004B2620" w:rsidP="00C04A30">
                                  <w:pPr>
                                    <w:pStyle w:val="Style5"/>
                                  </w:pPr>
                                  <w:r w:rsidRPr="00797E67">
                                    <w:t xml:space="preserve">Name of Supervisor </w:t>
                                  </w:r>
                                </w:p>
                                <w:p w14:paraId="33789CC9" w14:textId="77777777" w:rsidR="004B2620" w:rsidRPr="00797E67" w:rsidRDefault="004B2620" w:rsidP="00C04A30">
                                  <w:pPr>
                                    <w:pStyle w:val="Style5"/>
                                  </w:pPr>
                                  <w:r>
                                    <w:t xml:space="preserve">Date: </w:t>
                                  </w:r>
                                </w:p>
                                <w:p w14:paraId="352398DF" w14:textId="77777777" w:rsidR="004B2620" w:rsidRPr="00797E67" w:rsidRDefault="004B2620" w:rsidP="00C04A30">
                                  <w:pPr>
                                    <w:pStyle w:val="DecContent"/>
                                  </w:pPr>
                                </w:p>
                              </w:tc>
                            </w:tr>
                            <w:tr w:rsidR="004B2620" w:rsidRPr="00797E67" w14:paraId="5EBBCF44" w14:textId="77777777" w:rsidTr="00933CA3">
                              <w:tc>
                                <w:tcPr>
                                  <w:tcW w:w="4054" w:type="dxa"/>
                                </w:tcPr>
                                <w:p w14:paraId="3FA93B1A" w14:textId="77777777" w:rsidR="004B2620" w:rsidRPr="00797E67" w:rsidRDefault="004B2620" w:rsidP="000A505B">
                                  <w:pPr>
                                    <w:pStyle w:val="NoSpacing"/>
                                  </w:pPr>
                                </w:p>
                              </w:tc>
                              <w:tc>
                                <w:tcPr>
                                  <w:tcW w:w="3425" w:type="dxa"/>
                                </w:tcPr>
                                <w:p w14:paraId="5A4D3374" w14:textId="77777777" w:rsidR="004B2620" w:rsidRPr="00797E67" w:rsidRDefault="004B2620" w:rsidP="000A505B">
                                  <w:pPr>
                                    <w:pStyle w:val="NoSpacing"/>
                                  </w:pPr>
                                </w:p>
                              </w:tc>
                            </w:tr>
                          </w:tbl>
                          <w:p w14:paraId="660B53A5" w14:textId="77777777" w:rsidR="004B2620" w:rsidRPr="00797E67" w:rsidRDefault="004B2620" w:rsidP="00C04A30">
                            <w:pPr>
                              <w:pStyle w:val="NoSpacing"/>
                            </w:pPr>
                          </w:p>
                        </w:txbxContent>
                      </wps:txbx>
                      <wps:bodyPr rot="0" vert="horz" wrap="square" lIns="91440" tIns="45720" rIns="91440" bIns="45720" anchor="t" anchorCtr="0" upright="1">
                        <a:noAutofit/>
                      </wps:bodyPr>
                    </wps:wsp>
                  </a:graphicData>
                </a:graphic>
              </wp:inline>
            </w:drawing>
          </mc:Choice>
          <mc:Fallback>
            <w:pict>
              <v:rect w14:anchorId="4730F362" id="Rectangle 2252" o:spid="_x0000_s1026" style="width:424.05pt;height:5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" fillcolor="white [3212]" strokeweight="4.5pt">
                <v:stroke linestyle="thinThick"/>
                <v:textbox>
                  <w:txbxContent>
                    <w:p w14:paraId="3453C503" w14:textId="77777777" w:rsidR="004B2620" w:rsidRPr="00933CA3" w:rsidRDefault="004B2620" w:rsidP="00C04A30">
                      <w:pPr>
                        <w:pStyle w:val="DecContentTitle"/>
                      </w:pPr>
                      <w:r w:rsidRPr="00933CA3">
                        <w:t>DECLARATION OF THESIS AND COPYRIGHT</w:t>
                      </w:r>
                    </w:p>
                    <w:p w14:paraId="0CB9C941" w14:textId="77777777" w:rsidR="004B2620" w:rsidRPr="00797E67" w:rsidRDefault="004B2620" w:rsidP="00C04A30">
                      <w:pPr>
                        <w:pStyle w:val="NoSpacing"/>
                      </w:pPr>
                    </w:p>
                    <w:tbl>
                      <w:tblPr>
                        <w:tblStyle w:val="TableGrid"/>
                        <w:tblW w:w="8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58"/>
                        <w:gridCol w:w="5495"/>
                      </w:tblGrid>
                      <w:tr w:rsidR="004B2620" w:rsidRPr="00C04A30" w14:paraId="2BB50E29" w14:textId="77777777" w:rsidTr="00C04A30">
                        <w:trPr>
                          <w:trHeight w:val="397"/>
                        </w:trPr>
                        <w:tc>
                          <w:tcPr>
                            <w:tcW w:w="2127" w:type="dxa"/>
                          </w:tcPr>
                          <w:p w14:paraId="4E6A68D3" w14:textId="77777777" w:rsidR="004B2620" w:rsidRPr="00C04A30" w:rsidRDefault="004B2620" w:rsidP="00C04A30">
                            <w:pPr>
                              <w:pStyle w:val="DecContent"/>
                              <w:ind w:left="0" w:firstLine="0"/>
                            </w:pPr>
                            <w:r w:rsidRPr="00C04A30">
                              <w:t xml:space="preserve">Author’s Full Name </w:t>
                            </w:r>
                          </w:p>
                        </w:tc>
                        <w:tc>
                          <w:tcPr>
                            <w:tcW w:w="458" w:type="dxa"/>
                          </w:tcPr>
                          <w:p w14:paraId="634458EB" w14:textId="77777777" w:rsidR="004B2620" w:rsidRPr="00C04A30" w:rsidRDefault="004B2620" w:rsidP="00C04A30">
                            <w:pPr>
                              <w:pStyle w:val="DecContent"/>
                              <w:ind w:left="0" w:firstLine="0"/>
                            </w:pPr>
                            <w:r w:rsidRPr="00C04A30">
                              <w:t xml:space="preserve">: </w:t>
                            </w:r>
                          </w:p>
                        </w:tc>
                        <w:tc>
                          <w:tcPr>
                            <w:tcW w:w="5495" w:type="dxa"/>
                          </w:tcPr>
                          <w:p w14:paraId="50140949" w14:textId="18EC1DA8" w:rsidR="004B2620" w:rsidRPr="00C04A30" w:rsidRDefault="00915B27" w:rsidP="00C04A30">
                            <w:pPr>
                              <w:pStyle w:val="DecContent"/>
                              <w:ind w:left="0" w:firstLine="0"/>
                            </w:pPr>
                            <w:r>
                              <w:t>EMIR HARRIS BIN M ZAINUDIN</w:t>
                            </w:r>
                          </w:p>
                        </w:tc>
                      </w:tr>
                      <w:tr w:rsidR="004B2620" w:rsidRPr="00C04A30" w14:paraId="77C666E6" w14:textId="77777777" w:rsidTr="00C04A30">
                        <w:trPr>
                          <w:trHeight w:val="397"/>
                        </w:trPr>
                        <w:tc>
                          <w:tcPr>
                            <w:tcW w:w="2127" w:type="dxa"/>
                          </w:tcPr>
                          <w:p w14:paraId="5BED1029" w14:textId="77777777" w:rsidR="004B2620" w:rsidRPr="00C04A30" w:rsidRDefault="004B2620" w:rsidP="00C04A30">
                            <w:pPr>
                              <w:pStyle w:val="DecContent"/>
                              <w:ind w:left="0" w:firstLine="0"/>
                            </w:pPr>
                            <w:r w:rsidRPr="00C04A30">
                              <w:t xml:space="preserve">Date of Birth </w:t>
                            </w:r>
                          </w:p>
                        </w:tc>
                        <w:tc>
                          <w:tcPr>
                            <w:tcW w:w="458" w:type="dxa"/>
                          </w:tcPr>
                          <w:p w14:paraId="3091E9DC" w14:textId="77777777" w:rsidR="004B2620" w:rsidRPr="00C04A30" w:rsidRDefault="004B2620" w:rsidP="00C04A30">
                            <w:pPr>
                              <w:pStyle w:val="DecContent"/>
                              <w:ind w:left="0" w:firstLine="0"/>
                            </w:pPr>
                            <w:r>
                              <w:t>:</w:t>
                            </w:r>
                          </w:p>
                        </w:tc>
                        <w:tc>
                          <w:tcPr>
                            <w:tcW w:w="5495" w:type="dxa"/>
                          </w:tcPr>
                          <w:p w14:paraId="68C56527" w14:textId="5550D725" w:rsidR="004B2620" w:rsidRPr="00C04A30" w:rsidRDefault="00915B27" w:rsidP="00C04A30">
                            <w:pPr>
                              <w:pStyle w:val="DecContent"/>
                              <w:ind w:left="0" w:firstLine="0"/>
                            </w:pPr>
                            <w:r>
                              <w:t>6 NOVEMBER 2006</w:t>
                            </w:r>
                          </w:p>
                        </w:tc>
                      </w:tr>
                      <w:tr w:rsidR="004B2620" w:rsidRPr="00C04A30" w14:paraId="0199844E" w14:textId="77777777" w:rsidTr="00C04A30">
                        <w:trPr>
                          <w:trHeight w:val="397"/>
                        </w:trPr>
                        <w:tc>
                          <w:tcPr>
                            <w:tcW w:w="2127" w:type="dxa"/>
                          </w:tcPr>
                          <w:p w14:paraId="11668EAD" w14:textId="77777777" w:rsidR="004B2620" w:rsidRPr="00C04A30" w:rsidRDefault="004B2620" w:rsidP="00C04A30">
                            <w:pPr>
                              <w:pStyle w:val="DecContent"/>
                              <w:ind w:left="0" w:firstLine="0"/>
                            </w:pPr>
                            <w:r w:rsidRPr="00C04A30">
                              <w:t xml:space="preserve">Title </w:t>
                            </w:r>
                          </w:p>
                        </w:tc>
                        <w:tc>
                          <w:tcPr>
                            <w:tcW w:w="458" w:type="dxa"/>
                          </w:tcPr>
                          <w:p w14:paraId="267C45E9" w14:textId="77777777" w:rsidR="004B2620" w:rsidRPr="00C04A30" w:rsidRDefault="004B2620" w:rsidP="00C04A30">
                            <w:pPr>
                              <w:pStyle w:val="DecContent"/>
                              <w:ind w:left="0" w:firstLine="0"/>
                            </w:pPr>
                            <w:r>
                              <w:t>:</w:t>
                            </w:r>
                          </w:p>
                        </w:tc>
                        <w:tc>
                          <w:tcPr>
                            <w:tcW w:w="5495" w:type="dxa"/>
                          </w:tcPr>
                          <w:p w14:paraId="0892C4EE" w14:textId="3DE42D8B" w:rsidR="004B2620" w:rsidRPr="00C04A30" w:rsidRDefault="00DA4BB2" w:rsidP="00C04A30">
                            <w:pPr>
                              <w:pStyle w:val="DecContent"/>
                              <w:ind w:left="0" w:firstLine="0"/>
                            </w:pPr>
                            <w:r>
                              <w:t>INTERACTIVE PKU</w:t>
                            </w:r>
                            <w:r w:rsidR="00915B27">
                              <w:t xml:space="preserve"> BULLETIN BOARD</w:t>
                            </w:r>
                          </w:p>
                        </w:tc>
                      </w:tr>
                      <w:tr w:rsidR="004B2620" w:rsidRPr="00C04A30" w14:paraId="39D0726F" w14:textId="77777777" w:rsidTr="00C04A30">
                        <w:trPr>
                          <w:trHeight w:val="397"/>
                        </w:trPr>
                        <w:tc>
                          <w:tcPr>
                            <w:tcW w:w="2127" w:type="dxa"/>
                          </w:tcPr>
                          <w:p w14:paraId="79754D65" w14:textId="77777777" w:rsidR="004B2620" w:rsidRPr="00C04A30" w:rsidRDefault="004B2620" w:rsidP="00C04A30">
                            <w:pPr>
                              <w:pStyle w:val="DecContent"/>
                              <w:ind w:left="0" w:firstLine="0"/>
                            </w:pPr>
                            <w:r w:rsidRPr="00C04A30">
                              <w:t xml:space="preserve">Academic Session </w:t>
                            </w:r>
                          </w:p>
                        </w:tc>
                        <w:tc>
                          <w:tcPr>
                            <w:tcW w:w="458" w:type="dxa"/>
                          </w:tcPr>
                          <w:p w14:paraId="24270A37" w14:textId="77777777" w:rsidR="004B2620" w:rsidRPr="00C04A30" w:rsidRDefault="004B2620" w:rsidP="00C04A30">
                            <w:pPr>
                              <w:pStyle w:val="DecContent"/>
                              <w:ind w:left="0" w:firstLine="0"/>
                            </w:pPr>
                            <w:r w:rsidRPr="00C04A30">
                              <w:t xml:space="preserve">: </w:t>
                            </w:r>
                          </w:p>
                        </w:tc>
                        <w:tc>
                          <w:tcPr>
                            <w:tcW w:w="5495" w:type="dxa"/>
                          </w:tcPr>
                          <w:p w14:paraId="08BF9C00" w14:textId="1F27A74A" w:rsidR="004B2620" w:rsidRPr="00C04A30" w:rsidRDefault="00915B27" w:rsidP="00C04A30">
                            <w:pPr>
                              <w:pStyle w:val="DecContent"/>
                              <w:ind w:left="0" w:firstLine="0"/>
                            </w:pPr>
                            <w:r>
                              <w:t>2025/2026</w:t>
                            </w:r>
                          </w:p>
                        </w:tc>
                      </w:tr>
                    </w:tbl>
                    <w:p w14:paraId="0CC2DC47" w14:textId="77777777" w:rsidR="004B2620" w:rsidRPr="00C04A30" w:rsidRDefault="004B2620" w:rsidP="00C04A30">
                      <w:pPr>
                        <w:pStyle w:val="DecContent"/>
                      </w:pPr>
                    </w:p>
                    <w:p w14:paraId="2A893C01" w14:textId="77777777" w:rsidR="004B2620" w:rsidRDefault="004B2620" w:rsidP="00C04A30">
                      <w:pPr>
                        <w:pStyle w:val="DecContent"/>
                      </w:pPr>
                      <w:r w:rsidRPr="00797E67">
                        <w:t>I declare that this thesis is classified as:</w:t>
                      </w:r>
                    </w:p>
                    <w:p w14:paraId="6DCFAC48" w14:textId="77777777" w:rsidR="004B2620" w:rsidRPr="00797E67" w:rsidRDefault="004B2620" w:rsidP="00C04A30">
                      <w:pPr>
                        <w:pStyle w:val="DecContent"/>
                      </w:pPr>
                    </w:p>
                    <w:tbl>
                      <w:tblPr>
                        <w:tblW w:w="8046" w:type="dxa"/>
                        <w:tblLayout w:type="fixed"/>
                        <w:tblLook w:val="04A0" w:firstRow="1" w:lastRow="0" w:firstColumn="1" w:lastColumn="0" w:noHBand="0" w:noVBand="1"/>
                      </w:tblPr>
                      <w:tblGrid>
                        <w:gridCol w:w="675"/>
                        <w:gridCol w:w="1843"/>
                        <w:gridCol w:w="5528"/>
                      </w:tblGrid>
                      <w:tr w:rsidR="004B2620" w:rsidRPr="00797E67" w14:paraId="5AFC8DF5" w14:textId="77777777" w:rsidTr="003B209B">
                        <w:trPr>
                          <w:trHeight w:val="282"/>
                        </w:trPr>
                        <w:sdt>
                          <w:sdtPr>
                            <w:id w:val="-37755683"/>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53112FA8"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555E1047" w14:textId="77777777" w:rsidR="004B2620" w:rsidRPr="00797E67" w:rsidRDefault="004B2620" w:rsidP="00C04A30">
                            <w:pPr>
                              <w:pStyle w:val="DecContent"/>
                            </w:pPr>
                            <w:r w:rsidRPr="00797E67">
                              <w:t>CONFIDENTIAL</w:t>
                            </w:r>
                          </w:p>
                        </w:tc>
                        <w:tc>
                          <w:tcPr>
                            <w:tcW w:w="5528" w:type="dxa"/>
                            <w:tcBorders>
                              <w:top w:val="nil"/>
                              <w:left w:val="nil"/>
                              <w:bottom w:val="nil"/>
                              <w:right w:val="nil"/>
                            </w:tcBorders>
                          </w:tcPr>
                          <w:p w14:paraId="14A3623E" w14:textId="77777777" w:rsidR="004B2620" w:rsidRPr="00797E67" w:rsidRDefault="004B2620" w:rsidP="00C04A30">
                            <w:pPr>
                              <w:pStyle w:val="DecContent2"/>
                            </w:pPr>
                            <w:r w:rsidRPr="00797E67">
                              <w:t>(Contains confidential information under the Official Secret Act 1997)*</w:t>
                            </w:r>
                          </w:p>
                        </w:tc>
                      </w:tr>
                      <w:tr w:rsidR="004B2620" w:rsidRPr="00797E67" w14:paraId="1183AB68" w14:textId="77777777" w:rsidTr="003B209B">
                        <w:sdt>
                          <w:sdtPr>
                            <w:id w:val="1544403496"/>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25DEDB01"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71847786" w14:textId="77777777" w:rsidR="004B2620" w:rsidRPr="00797E67" w:rsidRDefault="004B2620" w:rsidP="00C04A30">
                            <w:pPr>
                              <w:pStyle w:val="DecContent"/>
                            </w:pPr>
                            <w:r w:rsidRPr="00797E67">
                              <w:t>RESTRICTED</w:t>
                            </w:r>
                          </w:p>
                        </w:tc>
                        <w:tc>
                          <w:tcPr>
                            <w:tcW w:w="5528" w:type="dxa"/>
                            <w:tcBorders>
                              <w:top w:val="nil"/>
                              <w:left w:val="nil"/>
                              <w:bottom w:val="nil"/>
                              <w:right w:val="nil"/>
                            </w:tcBorders>
                          </w:tcPr>
                          <w:p w14:paraId="01EA386F" w14:textId="77777777" w:rsidR="004B2620" w:rsidRPr="00797E67" w:rsidRDefault="004B2620" w:rsidP="00C04A30">
                            <w:pPr>
                              <w:pStyle w:val="DecContent2"/>
                            </w:pPr>
                            <w:r w:rsidRPr="00797E67">
                              <w:t>(Contains restricted information as specified by the organization where research was done)*</w:t>
                            </w:r>
                          </w:p>
                        </w:tc>
                      </w:tr>
                      <w:tr w:rsidR="004B2620" w:rsidRPr="00797E67" w14:paraId="2A38D5B1" w14:textId="77777777" w:rsidTr="003B209B">
                        <w:trPr>
                          <w:trHeight w:val="237"/>
                        </w:trPr>
                        <w:sdt>
                          <w:sdtPr>
                            <w:id w:val="-297988637"/>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0353674A"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31AE3655" w14:textId="77777777" w:rsidR="004B2620" w:rsidRPr="00797E67" w:rsidRDefault="004B2620" w:rsidP="00C04A30">
                            <w:pPr>
                              <w:pStyle w:val="DecContent"/>
                            </w:pPr>
                            <w:r w:rsidRPr="00797E67">
                              <w:t>OPEN ACCESS</w:t>
                            </w:r>
                          </w:p>
                        </w:tc>
                        <w:tc>
                          <w:tcPr>
                            <w:tcW w:w="5528" w:type="dxa"/>
                            <w:tcBorders>
                              <w:top w:val="nil"/>
                              <w:left w:val="nil"/>
                              <w:bottom w:val="nil"/>
                              <w:right w:val="nil"/>
                            </w:tcBorders>
                          </w:tcPr>
                          <w:p w14:paraId="03673A6B" w14:textId="77777777" w:rsidR="004B2620" w:rsidRPr="00797E67" w:rsidRDefault="004B2620" w:rsidP="00C04A30">
                            <w:pPr>
                              <w:pStyle w:val="DecContent2"/>
                            </w:pPr>
                            <w:r w:rsidRPr="00797E67">
                              <w:t xml:space="preserve">I agree that my thesis to be published as online open access (Full Text) </w:t>
                            </w:r>
                          </w:p>
                        </w:tc>
                      </w:tr>
                    </w:tbl>
                    <w:p w14:paraId="616AB154" w14:textId="77777777" w:rsidR="004B2620" w:rsidRPr="00797E67" w:rsidRDefault="004B2620" w:rsidP="00C04A30">
                      <w:pPr>
                        <w:pStyle w:val="DecContent"/>
                      </w:pPr>
                    </w:p>
                    <w:sdt>
                      <w:sdtPr>
                        <w:id w:val="8106482"/>
                        <w:lock w:val="sdtContentLocked"/>
                        <w:placeholder>
                          <w:docPart w:val="CE1AEF3E411E4E00B5C9C7FFCF7A2327"/>
                        </w:placeholder>
                      </w:sdtPr>
                      <w:sdtContent>
                        <w:p w14:paraId="5521CF09" w14:textId="77777777" w:rsidR="004B2620" w:rsidRDefault="004B2620" w:rsidP="00C04A30">
                          <w:pPr>
                            <w:pStyle w:val="DecContent"/>
                          </w:pPr>
                        </w:p>
                        <w:p w14:paraId="0D107F37" w14:textId="77777777" w:rsidR="00F87808" w:rsidRDefault="004B2620" w:rsidP="00C04A30">
                          <w:pPr>
                            <w:pStyle w:val="DecContent"/>
                          </w:pPr>
                          <w:r w:rsidRPr="00797E67">
                            <w:t xml:space="preserve">I acknowledge that Universiti Malaysia Pahang </w:t>
                          </w:r>
                          <w:r w:rsidR="00F87808">
                            <w:t>Al-Sultan Abdullah</w:t>
                          </w:r>
                          <w:r w:rsidR="00F87808" w:rsidRPr="00797E67">
                            <w:t xml:space="preserve"> </w:t>
                          </w:r>
                          <w:r w:rsidRPr="00797E67">
                            <w:t>reserve</w:t>
                          </w:r>
                          <w:r w:rsidRPr="00BA7F4D">
                            <w:t>s</w:t>
                          </w:r>
                          <w:r w:rsidRPr="00797E67">
                            <w:t xml:space="preserve"> the </w:t>
                          </w:r>
                          <w:r>
                            <w:t xml:space="preserve">following </w:t>
                          </w:r>
                        </w:p>
                        <w:p w14:paraId="4CED0685" w14:textId="77777777" w:rsidR="004B2620" w:rsidRPr="00797E67" w:rsidRDefault="004B2620" w:rsidP="00C04A30">
                          <w:pPr>
                            <w:pStyle w:val="DecContent"/>
                          </w:pPr>
                          <w:r w:rsidRPr="00797E67">
                            <w:t>right</w:t>
                          </w:r>
                          <w:r>
                            <w:t>s</w:t>
                          </w:r>
                          <w:r w:rsidRPr="00797E67">
                            <w:t>:</w:t>
                          </w:r>
                        </w:p>
                        <w:p w14:paraId="3C1FF63B" w14:textId="77777777" w:rsidR="004B2620" w:rsidRDefault="004B2620" w:rsidP="00C04A30">
                          <w:pPr>
                            <w:pStyle w:val="DecContent"/>
                          </w:pPr>
                        </w:p>
                        <w:p w14:paraId="31360E13" w14:textId="77777777" w:rsidR="004B2620" w:rsidRPr="00797E67" w:rsidRDefault="004B2620" w:rsidP="00C04A30">
                          <w:pPr>
                            <w:pStyle w:val="DecContent"/>
                          </w:pPr>
                          <w:r>
                            <w:t xml:space="preserve">1. </w:t>
                          </w:r>
                          <w:r>
                            <w:tab/>
                          </w:r>
                          <w:r w:rsidRPr="00797E67">
                            <w:t>The Thesis is the Property of Universiti Malaysia Pahang</w:t>
                          </w:r>
                          <w:r w:rsidR="00F87808">
                            <w:t xml:space="preserve"> Al-Sultan Abdullah</w:t>
                          </w:r>
                        </w:p>
                        <w:p w14:paraId="01C6C42D" w14:textId="77777777" w:rsidR="004B2620" w:rsidRPr="00797E67" w:rsidRDefault="004B2620" w:rsidP="00C04A30">
                          <w:pPr>
                            <w:pStyle w:val="DecContent"/>
                          </w:pPr>
                          <w:r>
                            <w:t xml:space="preserve">2. </w:t>
                          </w:r>
                          <w:r>
                            <w:tab/>
                          </w:r>
                          <w:r w:rsidRPr="00797E67">
                            <w:t xml:space="preserve">The Library of Universiti Malaysia Pahang </w:t>
                          </w:r>
                          <w:r w:rsidR="00F87808">
                            <w:t>Al-Sultan Abdullah</w:t>
                          </w:r>
                          <w:r w:rsidR="00F87808" w:rsidRPr="00797E67">
                            <w:t xml:space="preserve"> </w:t>
                          </w:r>
                          <w:r w:rsidRPr="00797E67">
                            <w:t xml:space="preserve">has the right to make copies </w:t>
                          </w:r>
                          <w:r>
                            <w:t xml:space="preserve">of the thesis </w:t>
                          </w:r>
                          <w:r w:rsidRPr="00797E67">
                            <w:t>for the purpose of research only.</w:t>
                          </w:r>
                        </w:p>
                        <w:p w14:paraId="41609A96" w14:textId="77777777" w:rsidR="004B2620" w:rsidRPr="00797E67" w:rsidRDefault="004B2620" w:rsidP="00C04A30">
                          <w:pPr>
                            <w:pStyle w:val="DecContent"/>
                          </w:pPr>
                          <w:r>
                            <w:t xml:space="preserve">3. </w:t>
                          </w:r>
                          <w:r>
                            <w:tab/>
                            <w:t>T</w:t>
                          </w:r>
                          <w:r w:rsidRPr="00797E67">
                            <w:t xml:space="preserve">he Library has the right to make copies of the thesis </w:t>
                          </w:r>
                          <w:r w:rsidRPr="00BA7F4D">
                            <w:t>for academic exchange</w:t>
                          </w:r>
                          <w:r w:rsidRPr="00797E67">
                            <w:t>.</w:t>
                          </w:r>
                        </w:p>
                        <w:p w14:paraId="321734BA" w14:textId="77777777" w:rsidR="004B2620" w:rsidRPr="00797E67" w:rsidRDefault="004B2620" w:rsidP="00C04A30">
                          <w:pPr>
                            <w:pStyle w:val="DecContent"/>
                          </w:pPr>
                        </w:p>
                        <w:p w14:paraId="3F4E91F2" w14:textId="77777777" w:rsidR="004B2620" w:rsidRPr="00797E67" w:rsidRDefault="004B2620" w:rsidP="00C04A30">
                          <w:pPr>
                            <w:pStyle w:val="DecContent"/>
                          </w:pPr>
                          <w:r w:rsidRPr="00797E67">
                            <w:t xml:space="preserve">Certified </w:t>
                          </w:r>
                          <w:r>
                            <w:t>b</w:t>
                          </w:r>
                          <w:r w:rsidRPr="00797E67">
                            <w:t>y:</w:t>
                          </w:r>
                        </w:p>
                        <w:p w14:paraId="4441CA9A" w14:textId="77777777" w:rsidR="004B2620" w:rsidRPr="00797E67" w:rsidRDefault="00000000" w:rsidP="00C04A30">
                          <w:pPr>
                            <w:pStyle w:val="DecContent"/>
                          </w:pPr>
                        </w:p>
                      </w:sdtContent>
                    </w:sdt>
                    <w:tbl>
                      <w:tblPr>
                        <w:tblW w:w="0" w:type="auto"/>
                        <w:tblInd w:w="284" w:type="dxa"/>
                        <w:tblLook w:val="04A0" w:firstRow="1" w:lastRow="0" w:firstColumn="1" w:lastColumn="0" w:noHBand="0" w:noVBand="1"/>
                      </w:tblPr>
                      <w:tblGrid>
                        <w:gridCol w:w="4054"/>
                        <w:gridCol w:w="3425"/>
                      </w:tblGrid>
                      <w:tr w:rsidR="004B2620" w:rsidRPr="00797E67" w14:paraId="31AC7249" w14:textId="77777777" w:rsidTr="00933CA3">
                        <w:tc>
                          <w:tcPr>
                            <w:tcW w:w="4054" w:type="dxa"/>
                          </w:tcPr>
                          <w:p w14:paraId="2B06600C" w14:textId="77777777" w:rsidR="004B2620" w:rsidRPr="00C04A30" w:rsidRDefault="004B2620" w:rsidP="00C04A30">
                            <w:pPr>
                              <w:pStyle w:val="DecContent"/>
                            </w:pPr>
                          </w:p>
                          <w:p w14:paraId="2E9F67A1" w14:textId="050E84F5" w:rsidR="004B2620" w:rsidRPr="00C04A30" w:rsidRDefault="004B2620" w:rsidP="00C04A30">
                            <w:pPr>
                              <w:pStyle w:val="DecContent"/>
                            </w:pPr>
                          </w:p>
                          <w:p w14:paraId="345758F7" w14:textId="3BD8FB07" w:rsidR="004B2620" w:rsidRPr="00C04A30" w:rsidRDefault="004B2620" w:rsidP="00C04A30">
                            <w:pPr>
                              <w:pStyle w:val="DecContent"/>
                            </w:pPr>
                            <w:r w:rsidRPr="00C04A30">
                              <w:t>_____</w:t>
                            </w:r>
                            <w:r w:rsidR="00115E0B" w:rsidRPr="00115E0B">
                              <w:rPr>
                                <w:noProof/>
                                <w:u w:val="single"/>
                              </w:rPr>
                              <w:drawing>
                                <wp:inline distT="0" distB="0" distL="0" distR="0" wp14:anchorId="28A8270E" wp14:editId="179AB933">
                                  <wp:extent cx="518139" cy="353291"/>
                                  <wp:effectExtent l="0" t="0" r="0" b="8890"/>
                                  <wp:docPr id="344661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1390" name="Picture 344661390"/>
                                          <pic:cNvPicPr/>
                                        </pic:nvPicPr>
                                        <pic:blipFill>
                                          <a:blip r:embed="rId8">
                                            <a:extLst>
                                              <a:ext uri="{28A0092B-C50C-407E-A947-70E740481C1C}">
                                                <a14:useLocalDpi xmlns:a14="http://schemas.microsoft.com/office/drawing/2010/main" val="0"/>
                                              </a:ext>
                                            </a:extLst>
                                          </a:blip>
                                          <a:stretch>
                                            <a:fillRect/>
                                          </a:stretch>
                                        </pic:blipFill>
                                        <pic:spPr>
                                          <a:xfrm>
                                            <a:off x="0" y="0"/>
                                            <a:ext cx="539733" cy="368015"/>
                                          </a:xfrm>
                                          <a:prstGeom prst="rect">
                                            <a:avLst/>
                                          </a:prstGeom>
                                        </pic:spPr>
                                      </pic:pic>
                                    </a:graphicData>
                                  </a:graphic>
                                </wp:inline>
                              </w:drawing>
                            </w:r>
                            <w:r w:rsidRPr="00C04A30">
                              <w:t>____</w:t>
                            </w:r>
                          </w:p>
                          <w:p w14:paraId="15FCCE87" w14:textId="77777777" w:rsidR="004B2620" w:rsidRPr="00C04A30" w:rsidRDefault="004B2620" w:rsidP="00C04A30">
                            <w:pPr>
                              <w:pStyle w:val="DecContent"/>
                            </w:pPr>
                            <w:r w:rsidRPr="00C04A30">
                              <w:t>(Student’s Signature)</w:t>
                            </w:r>
                          </w:p>
                          <w:p w14:paraId="1E8BDFDF" w14:textId="77777777" w:rsidR="004B2620" w:rsidRPr="00C04A30" w:rsidRDefault="004B2620" w:rsidP="00C04A30">
                            <w:pPr>
                              <w:pStyle w:val="DecContent"/>
                            </w:pPr>
                          </w:p>
                          <w:p w14:paraId="771824C8" w14:textId="77777777" w:rsidR="004B2620" w:rsidRPr="00C04A30" w:rsidRDefault="004B2620" w:rsidP="00C04A30">
                            <w:pPr>
                              <w:pStyle w:val="DecContent"/>
                            </w:pPr>
                          </w:p>
                          <w:p w14:paraId="74480464" w14:textId="1F9AB624" w:rsidR="004B2620" w:rsidRPr="00C04A30" w:rsidRDefault="004B2620" w:rsidP="00C04A30">
                            <w:pPr>
                              <w:pStyle w:val="DecContent"/>
                            </w:pPr>
                            <w:r w:rsidRPr="00C04A30">
                              <w:t>___</w:t>
                            </w:r>
                            <w:r w:rsidR="0074683B">
                              <w:t>_</w:t>
                            </w:r>
                            <w:r w:rsidR="0074683B">
                              <w:rPr>
                                <w:u w:val="single"/>
                              </w:rPr>
                              <w:t>061106101459</w:t>
                            </w:r>
                            <w:r w:rsidRPr="00C04A30">
                              <w:t>____</w:t>
                            </w:r>
                          </w:p>
                          <w:p w14:paraId="09DD545C" w14:textId="77777777" w:rsidR="004B2620" w:rsidRPr="00C04A30" w:rsidRDefault="004B2620" w:rsidP="00C04A30">
                            <w:pPr>
                              <w:pStyle w:val="DecContent"/>
                            </w:pPr>
                            <w:r w:rsidRPr="00C04A30">
                              <w:t>New IC/Passport Number</w:t>
                            </w:r>
                          </w:p>
                          <w:p w14:paraId="0AFA13C8" w14:textId="77777777" w:rsidR="004B2620" w:rsidRPr="00797E67" w:rsidRDefault="004B2620" w:rsidP="00C04A30">
                            <w:pPr>
                              <w:pStyle w:val="DecContent"/>
                            </w:pPr>
                            <w:r w:rsidRPr="00C04A30">
                              <w:t>Date:</w:t>
                            </w:r>
                          </w:p>
                        </w:tc>
                        <w:tc>
                          <w:tcPr>
                            <w:tcW w:w="3425" w:type="dxa"/>
                          </w:tcPr>
                          <w:p w14:paraId="36D5A8A3" w14:textId="77777777" w:rsidR="004B2620" w:rsidRPr="00797E67" w:rsidRDefault="004B2620" w:rsidP="00C04A30">
                            <w:pPr>
                              <w:pStyle w:val="Style5"/>
                            </w:pPr>
                          </w:p>
                          <w:p w14:paraId="3DB34BE8" w14:textId="77777777" w:rsidR="004B2620" w:rsidRPr="00797E67" w:rsidRDefault="004B2620" w:rsidP="00C04A30">
                            <w:pPr>
                              <w:pStyle w:val="Style5"/>
                            </w:pPr>
                          </w:p>
                          <w:p w14:paraId="2273E331" w14:textId="77777777" w:rsidR="004B2620" w:rsidRPr="00797E67" w:rsidRDefault="004B2620" w:rsidP="00C04A30">
                            <w:pPr>
                              <w:pStyle w:val="Style5"/>
                            </w:pPr>
                            <w:r w:rsidRPr="00797E67">
                              <w:t>_______________________</w:t>
                            </w:r>
                          </w:p>
                          <w:p w14:paraId="52DF9575" w14:textId="77777777" w:rsidR="004B2620" w:rsidRDefault="004B2620" w:rsidP="00C04A30">
                            <w:pPr>
                              <w:pStyle w:val="Style5"/>
                            </w:pPr>
                            <w:r>
                              <w:t>(Supervisor’s Signature)</w:t>
                            </w:r>
                            <w:r>
                              <w:tab/>
                              <w:t xml:space="preserve"> </w:t>
                            </w:r>
                          </w:p>
                          <w:p w14:paraId="66758E5B" w14:textId="77777777" w:rsidR="004B2620" w:rsidRPr="00797E67" w:rsidRDefault="004B2620" w:rsidP="00C04A30">
                            <w:pPr>
                              <w:pStyle w:val="Style5"/>
                            </w:pPr>
                          </w:p>
                          <w:p w14:paraId="46E325A1" w14:textId="77777777" w:rsidR="004B2620" w:rsidRPr="00797E67" w:rsidRDefault="004B2620" w:rsidP="00C04A30">
                            <w:pPr>
                              <w:pStyle w:val="Style5"/>
                            </w:pPr>
                          </w:p>
                          <w:p w14:paraId="132772E6" w14:textId="58D677EC" w:rsidR="004B2620" w:rsidRPr="00797E67" w:rsidRDefault="004B2620" w:rsidP="00C04A30">
                            <w:pPr>
                              <w:pStyle w:val="Style5"/>
                            </w:pPr>
                            <w:r w:rsidRPr="00797E67">
                              <w:t>_</w:t>
                            </w:r>
                            <w:r w:rsidR="0074683B">
                              <w:rPr>
                                <w:u w:val="single"/>
                              </w:rPr>
                              <w:t>NORAZIAH BINTI AHMAD</w:t>
                            </w:r>
                            <w:r w:rsidRPr="00797E67">
                              <w:t>_</w:t>
                            </w:r>
                          </w:p>
                          <w:p w14:paraId="6B6F9A20" w14:textId="77777777" w:rsidR="004B2620" w:rsidRDefault="004B2620" w:rsidP="00C04A30">
                            <w:pPr>
                              <w:pStyle w:val="Style5"/>
                            </w:pPr>
                            <w:r w:rsidRPr="00797E67">
                              <w:t xml:space="preserve">Name of Supervisor </w:t>
                            </w:r>
                          </w:p>
                          <w:p w14:paraId="33789CC9" w14:textId="77777777" w:rsidR="004B2620" w:rsidRPr="00797E67" w:rsidRDefault="004B2620" w:rsidP="00C04A30">
                            <w:pPr>
                              <w:pStyle w:val="Style5"/>
                            </w:pPr>
                            <w:r>
                              <w:t xml:space="preserve">Date: </w:t>
                            </w:r>
                          </w:p>
                          <w:p w14:paraId="352398DF" w14:textId="77777777" w:rsidR="004B2620" w:rsidRPr="00797E67" w:rsidRDefault="004B2620" w:rsidP="00C04A30">
                            <w:pPr>
                              <w:pStyle w:val="DecContent"/>
                            </w:pPr>
                          </w:p>
                        </w:tc>
                      </w:tr>
                      <w:tr w:rsidR="004B2620" w:rsidRPr="00797E67" w14:paraId="5EBBCF44" w14:textId="77777777" w:rsidTr="00933CA3">
                        <w:tc>
                          <w:tcPr>
                            <w:tcW w:w="4054" w:type="dxa"/>
                          </w:tcPr>
                          <w:p w14:paraId="3FA93B1A" w14:textId="77777777" w:rsidR="004B2620" w:rsidRPr="00797E67" w:rsidRDefault="004B2620" w:rsidP="000A505B">
                            <w:pPr>
                              <w:pStyle w:val="NoSpacing"/>
                            </w:pPr>
                          </w:p>
                        </w:tc>
                        <w:tc>
                          <w:tcPr>
                            <w:tcW w:w="3425" w:type="dxa"/>
                          </w:tcPr>
                          <w:p w14:paraId="5A4D3374" w14:textId="77777777" w:rsidR="004B2620" w:rsidRPr="00797E67" w:rsidRDefault="004B2620" w:rsidP="000A505B">
                            <w:pPr>
                              <w:pStyle w:val="NoSpacing"/>
                            </w:pPr>
                          </w:p>
                        </w:tc>
                      </w:tr>
                    </w:tbl>
                    <w:p w14:paraId="660B53A5" w14:textId="77777777" w:rsidR="004B2620" w:rsidRPr="00797E67" w:rsidRDefault="004B2620" w:rsidP="00C04A30">
                      <w:pPr>
                        <w:pStyle w:val="NoSpacing"/>
                      </w:pPr>
                    </w:p>
                  </w:txbxContent>
                </v:textbox>
                <w10:anchorlock/>
              </v:rect>
            </w:pict>
          </mc:Fallback>
        </mc:AlternateContent>
      </w:r>
    </w:p>
    <w:p w14:paraId="2FE14650" w14:textId="77777777" w:rsidR="00C04A30" w:rsidRDefault="00C04A30" w:rsidP="000A505B">
      <w:pPr>
        <w:pStyle w:val="NoSpacing"/>
      </w:pPr>
    </w:p>
    <w:p w14:paraId="70533DB5" w14:textId="77777777" w:rsidR="00933CA3" w:rsidRPr="0069183F" w:rsidRDefault="00933CA3" w:rsidP="00C04A30">
      <w:pPr>
        <w:pStyle w:val="DecContent"/>
      </w:pPr>
      <w:r w:rsidRPr="0069183F">
        <w:t xml:space="preserve">NOTE : * If the thesis is CONFIDENTIAL or RESTRICTED, please </w:t>
      </w:r>
      <w:r w:rsidRPr="00BA7F4D">
        <w:t xml:space="preserve">attach </w:t>
      </w:r>
      <w:r w:rsidR="00CF7A52">
        <w:t>a thesis declaration</w:t>
      </w:r>
      <w:r w:rsidR="00CF7A52" w:rsidRPr="00BA7F4D">
        <w:t xml:space="preserve"> </w:t>
      </w:r>
      <w:r w:rsidRPr="00BA7F4D">
        <w:t>letter.</w:t>
      </w:r>
    </w:p>
    <w:p w14:paraId="44733001" w14:textId="77777777" w:rsidR="00933CA3" w:rsidRPr="000A505B" w:rsidRDefault="00933CA3" w:rsidP="000A505B">
      <w:pPr>
        <w:pStyle w:val="NoSpacing"/>
      </w:pPr>
    </w:p>
    <w:p w14:paraId="787B732D" w14:textId="77777777" w:rsidR="00942850" w:rsidRDefault="00942850" w:rsidP="00942850">
      <w:pPr>
        <w:pStyle w:val="NoSpacing"/>
        <w:jc w:val="both"/>
        <w:sectPr w:rsidR="00942850" w:rsidSect="000F55DD">
          <w:footerReference w:type="default" r:id="rId9"/>
          <w:pgSz w:w="11906" w:h="16838"/>
          <w:pgMar w:top="1440" w:right="1440" w:bottom="1440" w:left="1985" w:header="706" w:footer="706" w:gutter="0"/>
          <w:pgNumType w:fmt="lowerRoman" w:start="2"/>
          <w:cols w:space="708"/>
          <w:docGrid w:linePitch="360"/>
        </w:sectPr>
      </w:pPr>
    </w:p>
    <w:sdt>
      <w:sdtPr>
        <w:id w:val="-1670934723"/>
        <w:lock w:val="sdtContentLocked"/>
        <w:picture/>
      </w:sdtPr>
      <w:sdtContent>
        <w:p w14:paraId="32FE712C" w14:textId="77777777" w:rsidR="00C663C2" w:rsidRDefault="00C663C2" w:rsidP="00C663C2">
          <w:pPr>
            <w:jc w:val="center"/>
          </w:pPr>
          <w:r w:rsidRPr="00C663C2">
            <w:rPr>
              <w:noProof/>
            </w:rPr>
            <w:drawing>
              <wp:inline distT="0" distB="0" distL="0" distR="0" wp14:anchorId="737A5336" wp14:editId="36D743EA">
                <wp:extent cx="1130400" cy="84600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0"/>
                        <a:stretch>
                          <a:fillRect/>
                        </a:stretch>
                      </pic:blipFill>
                      <pic:spPr bwMode="auto">
                        <a:xfrm>
                          <a:off x="0" y="0"/>
                          <a:ext cx="1130400" cy="846000"/>
                        </a:xfrm>
                        <a:prstGeom prst="rect">
                          <a:avLst/>
                        </a:prstGeom>
                        <a:noFill/>
                        <a:ln>
                          <a:noFill/>
                        </a:ln>
                      </pic:spPr>
                    </pic:pic>
                  </a:graphicData>
                </a:graphic>
              </wp:inline>
            </w:drawing>
          </w:r>
        </w:p>
      </w:sdtContent>
    </w:sdt>
    <w:p w14:paraId="66486725" w14:textId="77777777" w:rsidR="00903DB1" w:rsidRPr="00903DB1" w:rsidRDefault="00903DB1" w:rsidP="00F334D2">
      <w:pPr>
        <w:pStyle w:val="DECLARATIONWITHLOGO"/>
      </w:pPr>
      <w:r>
        <w:t xml:space="preserve">SUPERVISOR’s </w:t>
      </w:r>
      <w:r w:rsidRPr="00C663C2">
        <w:t>DECLARATION</w:t>
      </w:r>
    </w:p>
    <w:p w14:paraId="02A9DF32" w14:textId="77777777" w:rsidR="00216CDE" w:rsidRPr="00903DB1" w:rsidRDefault="00216CDE" w:rsidP="00C663C2">
      <w:pPr>
        <w:pStyle w:val="Declaration"/>
      </w:pPr>
      <w:r w:rsidRPr="00903DB1">
        <w:t xml:space="preserve">I/We* hereby declare that I/We* have checked this thesis/project* and in my/our* opinion, this thesis/project* is adequate in terms of scope and quality for the award of the degree of *Doctor of Philosophy/ </w:t>
      </w:r>
      <w:r w:rsidR="000F59F5">
        <w:t>Master of Science</w:t>
      </w:r>
      <w:r w:rsidR="00C663C2">
        <w:t>.</w:t>
      </w:r>
    </w:p>
    <w:p w14:paraId="49E43218" w14:textId="77777777" w:rsidR="00452FD9" w:rsidRPr="00903DB1" w:rsidRDefault="00452FD9" w:rsidP="00A3061A">
      <w:pPr>
        <w:pStyle w:val="Declaration"/>
      </w:pPr>
    </w:p>
    <w:p w14:paraId="52628DA6" w14:textId="77777777" w:rsidR="00452FD9" w:rsidRPr="00903DB1" w:rsidRDefault="00452FD9" w:rsidP="00A3061A">
      <w:pPr>
        <w:pStyle w:val="Declaration"/>
      </w:pPr>
    </w:p>
    <w:p w14:paraId="29E0FC5D" w14:textId="77777777" w:rsidR="00452FD9" w:rsidRPr="00903DB1" w:rsidRDefault="00216CDE" w:rsidP="00A3061A">
      <w:pPr>
        <w:pStyle w:val="Declaration"/>
      </w:pPr>
      <w:r w:rsidRPr="00903DB1">
        <w:t>_______________________________</w:t>
      </w:r>
      <w:r w:rsidRPr="00903DB1">
        <w:br/>
      </w:r>
      <w:r w:rsidRPr="00903DB1">
        <w:tab/>
        <w:t>(Supervisor’s Signature)</w:t>
      </w:r>
    </w:p>
    <w:p w14:paraId="373E3435" w14:textId="6A489BAB" w:rsidR="003B209B" w:rsidRDefault="00216CDE" w:rsidP="003B209B">
      <w:pPr>
        <w:pStyle w:val="Declaration"/>
      </w:pPr>
      <w:r w:rsidRPr="00903DB1">
        <w:t xml:space="preserve">Full Name </w:t>
      </w:r>
      <w:r w:rsidRPr="00903DB1">
        <w:tab/>
        <w:t xml:space="preserve">: </w:t>
      </w:r>
      <w:r w:rsidR="00B912F4">
        <w:t>NORAZIAH BINTI AHMAD</w:t>
      </w:r>
    </w:p>
    <w:p w14:paraId="6865A679" w14:textId="77777777" w:rsidR="003B209B" w:rsidRDefault="00216CDE" w:rsidP="003B209B">
      <w:pPr>
        <w:pStyle w:val="Declaration"/>
      </w:pPr>
      <w:r w:rsidRPr="00903DB1">
        <w:t xml:space="preserve">Position </w:t>
      </w:r>
      <w:r w:rsidRPr="00903DB1">
        <w:tab/>
        <w:t xml:space="preserve">: </w:t>
      </w:r>
    </w:p>
    <w:p w14:paraId="1EB06C44" w14:textId="77777777" w:rsidR="00216CDE" w:rsidRPr="00903DB1" w:rsidRDefault="00216CDE" w:rsidP="003B209B">
      <w:pPr>
        <w:pStyle w:val="Declaration"/>
      </w:pPr>
      <w:r w:rsidRPr="00903DB1">
        <w:t xml:space="preserve">Date </w:t>
      </w:r>
      <w:r w:rsidRPr="00903DB1">
        <w:tab/>
      </w:r>
      <w:r w:rsidRPr="00903DB1">
        <w:tab/>
        <w:t xml:space="preserve">: </w:t>
      </w:r>
    </w:p>
    <w:p w14:paraId="71362D4A" w14:textId="77777777" w:rsidR="00216CDE" w:rsidRPr="00903DB1" w:rsidRDefault="00216CDE" w:rsidP="00A3061A">
      <w:pPr>
        <w:pStyle w:val="Declaration"/>
      </w:pPr>
    </w:p>
    <w:p w14:paraId="46745FC0" w14:textId="77777777" w:rsidR="00452FD9" w:rsidRPr="00903DB1" w:rsidRDefault="00452FD9" w:rsidP="00A3061A">
      <w:pPr>
        <w:pStyle w:val="Declaration"/>
      </w:pPr>
    </w:p>
    <w:p w14:paraId="798A29EE" w14:textId="77777777" w:rsidR="00452FD9" w:rsidRPr="00903DB1" w:rsidRDefault="00452FD9" w:rsidP="00A3061A">
      <w:pPr>
        <w:pStyle w:val="Declaration"/>
      </w:pPr>
    </w:p>
    <w:p w14:paraId="44777FDA" w14:textId="77777777" w:rsidR="00452FD9" w:rsidRPr="00903DB1" w:rsidRDefault="00216CDE" w:rsidP="00A3061A">
      <w:pPr>
        <w:pStyle w:val="Declaration"/>
      </w:pPr>
      <w:r w:rsidRPr="00903DB1">
        <w:t>_______________________________</w:t>
      </w:r>
      <w:r w:rsidRPr="00903DB1">
        <w:br/>
      </w:r>
      <w:r w:rsidRPr="00903DB1">
        <w:tab/>
        <w:t>(Co-supervisor’s Signature)</w:t>
      </w:r>
    </w:p>
    <w:p w14:paraId="3770B9B8" w14:textId="77777777" w:rsidR="003B209B" w:rsidRDefault="00216CDE" w:rsidP="003B209B">
      <w:pPr>
        <w:pStyle w:val="Declaration"/>
      </w:pPr>
      <w:r w:rsidRPr="00903DB1">
        <w:t xml:space="preserve">Full Name </w:t>
      </w:r>
      <w:r w:rsidRPr="00903DB1">
        <w:tab/>
        <w:t xml:space="preserve">: </w:t>
      </w:r>
    </w:p>
    <w:p w14:paraId="7A91946B" w14:textId="77777777" w:rsidR="003B209B" w:rsidRDefault="00216CDE" w:rsidP="003B209B">
      <w:pPr>
        <w:pStyle w:val="Declaration"/>
      </w:pPr>
      <w:r w:rsidRPr="00903DB1">
        <w:t xml:space="preserve">Position </w:t>
      </w:r>
      <w:r w:rsidRPr="00903DB1">
        <w:tab/>
        <w:t xml:space="preserve">: </w:t>
      </w:r>
    </w:p>
    <w:p w14:paraId="3DF7BF23" w14:textId="77777777" w:rsidR="00903DB1" w:rsidRDefault="00216CDE" w:rsidP="003B209B">
      <w:pPr>
        <w:pStyle w:val="Declaration"/>
        <w:sectPr w:rsidR="00903DB1" w:rsidSect="000F55DD">
          <w:pgSz w:w="11906" w:h="16838"/>
          <w:pgMar w:top="1440" w:right="1440" w:bottom="1440" w:left="1985" w:header="706" w:footer="706" w:gutter="0"/>
          <w:pgNumType w:fmt="lowerRoman" w:start="2"/>
          <w:cols w:space="708"/>
          <w:docGrid w:linePitch="360"/>
        </w:sectPr>
      </w:pPr>
      <w:r w:rsidRPr="00903DB1">
        <w:t xml:space="preserve">Date </w:t>
      </w:r>
      <w:r w:rsidRPr="00903DB1">
        <w:tab/>
      </w:r>
      <w:r w:rsidRPr="00903DB1">
        <w:tab/>
        <w:t xml:space="preserve">: </w:t>
      </w:r>
    </w:p>
    <w:sdt>
      <w:sdtPr>
        <w:id w:val="823387014"/>
        <w:lock w:val="sdtContentLocked"/>
        <w:picture/>
      </w:sdtPr>
      <w:sdtContent>
        <w:p w14:paraId="646C7BB4" w14:textId="77777777" w:rsidR="00C663C2" w:rsidRDefault="00C663C2" w:rsidP="00C663C2">
          <w:pPr>
            <w:jc w:val="center"/>
          </w:pPr>
          <w:r>
            <w:rPr>
              <w:noProof/>
            </w:rPr>
            <w:drawing>
              <wp:inline distT="0" distB="0" distL="0" distR="0" wp14:anchorId="7B55473D" wp14:editId="119AEA32">
                <wp:extent cx="1130400" cy="8460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noChangeArrowheads="1"/>
                        </pic:cNvPicPr>
                      </pic:nvPicPr>
                      <pic:blipFill>
                        <a:blip r:embed="rId10"/>
                        <a:stretch>
                          <a:fillRect/>
                        </a:stretch>
                      </pic:blipFill>
                      <pic:spPr bwMode="auto">
                        <a:xfrm>
                          <a:off x="0" y="0"/>
                          <a:ext cx="1130400" cy="846000"/>
                        </a:xfrm>
                        <a:prstGeom prst="rect">
                          <a:avLst/>
                        </a:prstGeom>
                        <a:noFill/>
                        <a:ln>
                          <a:noFill/>
                        </a:ln>
                      </pic:spPr>
                    </pic:pic>
                  </a:graphicData>
                </a:graphic>
              </wp:inline>
            </w:drawing>
          </w:r>
        </w:p>
      </w:sdtContent>
    </w:sdt>
    <w:p w14:paraId="30D28800" w14:textId="77777777" w:rsidR="00305C42" w:rsidRDefault="004674FA" w:rsidP="00F334D2">
      <w:pPr>
        <w:pStyle w:val="DECLARATIONWITHLOGO"/>
      </w:pPr>
      <w:r>
        <w:t xml:space="preserve">STUDENT’S </w:t>
      </w:r>
      <w:r w:rsidRPr="00903DB1">
        <w:t>DE</w:t>
      </w:r>
      <w:r w:rsidR="00C762AA" w:rsidRPr="00903DB1">
        <w:t>C</w:t>
      </w:r>
      <w:r w:rsidRPr="00903DB1">
        <w:t>LARATION</w:t>
      </w:r>
    </w:p>
    <w:sdt>
      <w:sdtPr>
        <w:id w:val="1014029765"/>
        <w:placeholder>
          <w:docPart w:val="CE1AEF3E411E4E00B5C9C7FFCF7A2327"/>
        </w:placeholder>
      </w:sdtPr>
      <w:sdtContent>
        <w:p w14:paraId="17B83926" w14:textId="77777777" w:rsidR="00216CDE" w:rsidRPr="00903DB1" w:rsidRDefault="00C762AA" w:rsidP="00A3061A">
          <w:pPr>
            <w:pStyle w:val="Declaration"/>
          </w:pPr>
          <w:r w:rsidRPr="00903DB1">
            <w:t>I hereby declare that the work in this thesis is based on my original work except for quotations and citation</w:t>
          </w:r>
          <w:r w:rsidR="00F31979">
            <w:t>s</w:t>
          </w:r>
          <w:r w:rsidRPr="00903DB1">
            <w:t xml:space="preserve"> which have been duly acknowledged. I also declare that it has not been previously or concurrently submitted for any other degree at Universiti Malaysia Pahang</w:t>
          </w:r>
          <w:r w:rsidR="00C663C2">
            <w:t xml:space="preserve"> Al-Sultan Abdullah </w:t>
          </w:r>
          <w:r w:rsidRPr="00903DB1">
            <w:t xml:space="preserve">or any other institutions. </w:t>
          </w:r>
        </w:p>
      </w:sdtContent>
    </w:sdt>
    <w:p w14:paraId="117535C8" w14:textId="3A018534" w:rsidR="00C762AA" w:rsidRPr="00903DB1" w:rsidRDefault="00841A3F" w:rsidP="00A3061A">
      <w:pPr>
        <w:pStyle w:val="Declaration"/>
      </w:pPr>
      <w:r>
        <w:rPr>
          <w:noProof/>
        </w:rPr>
        <w:drawing>
          <wp:anchor distT="0" distB="0" distL="114300" distR="114300" simplePos="0" relativeHeight="251658240" behindDoc="1" locked="0" layoutInCell="1" allowOverlap="1" wp14:anchorId="32F70386" wp14:editId="076E3367">
            <wp:simplePos x="0" y="0"/>
            <wp:positionH relativeFrom="column">
              <wp:posOffset>616296</wp:posOffset>
            </wp:positionH>
            <wp:positionV relativeFrom="paragraph">
              <wp:posOffset>209781</wp:posOffset>
            </wp:positionV>
            <wp:extent cx="935181" cy="637623"/>
            <wp:effectExtent l="0" t="0" r="0" b="0"/>
            <wp:wrapNone/>
            <wp:docPr id="1720218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18189" name="Picture 17202181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5181" cy="637623"/>
                    </a:xfrm>
                    <a:prstGeom prst="rect">
                      <a:avLst/>
                    </a:prstGeom>
                  </pic:spPr>
                </pic:pic>
              </a:graphicData>
            </a:graphic>
            <wp14:sizeRelH relativeFrom="margin">
              <wp14:pctWidth>0</wp14:pctWidth>
            </wp14:sizeRelH>
            <wp14:sizeRelV relativeFrom="margin">
              <wp14:pctHeight>0</wp14:pctHeight>
            </wp14:sizeRelV>
          </wp:anchor>
        </w:drawing>
      </w:r>
    </w:p>
    <w:p w14:paraId="589CFE5D" w14:textId="6D5DA1D8" w:rsidR="00452FD9" w:rsidRPr="00903DB1" w:rsidRDefault="00452FD9" w:rsidP="00A3061A">
      <w:pPr>
        <w:pStyle w:val="Declaration"/>
      </w:pPr>
    </w:p>
    <w:p w14:paraId="19D72548" w14:textId="0DE8E0B7" w:rsidR="00452FD9" w:rsidRPr="00903DB1" w:rsidRDefault="00216CDE" w:rsidP="00A3061A">
      <w:pPr>
        <w:pStyle w:val="Declaration"/>
      </w:pPr>
      <w:r w:rsidRPr="00903DB1">
        <w:t>_______________________________</w:t>
      </w:r>
      <w:r w:rsidRPr="00903DB1">
        <w:br/>
      </w:r>
      <w:r w:rsidRPr="00903DB1">
        <w:tab/>
        <w:t>(</w:t>
      </w:r>
      <w:r w:rsidR="00C762AA" w:rsidRPr="00903DB1">
        <w:t>Student</w:t>
      </w:r>
      <w:r w:rsidRPr="00903DB1">
        <w:t>’s Signature)</w:t>
      </w:r>
    </w:p>
    <w:p w14:paraId="6DBDF96B" w14:textId="08E7FE38" w:rsidR="009F5D49" w:rsidRDefault="00216CDE" w:rsidP="00A3061A">
      <w:pPr>
        <w:pStyle w:val="Declaration"/>
      </w:pPr>
      <w:r w:rsidRPr="00903DB1">
        <w:t>Full Name</w:t>
      </w:r>
      <w:r w:rsidRPr="00903DB1">
        <w:tab/>
        <w:t>:</w:t>
      </w:r>
      <w:r w:rsidR="009F5D49">
        <w:t xml:space="preserve"> </w:t>
      </w:r>
      <w:sdt>
        <w:sdtPr>
          <w:rPr>
            <w:highlight w:val="yellow"/>
          </w:rPr>
          <w:alias w:val="Student name"/>
          <w:tag w:val="Student name"/>
          <w:id w:val="441571732"/>
          <w:placeholder>
            <w:docPart w:val="F4DB43C0F3C24AA8ABD86C5F9CF6E2E4"/>
          </w:placeholder>
        </w:sdtPr>
        <w:sdtEndPr>
          <w:rPr>
            <w:highlight w:val="none"/>
          </w:rPr>
        </w:sdtEndPr>
        <w:sdtContent>
          <w:r w:rsidR="00B912F4">
            <w:t>EMIR HARRIS BIN M ZAINUDIN</w:t>
          </w:r>
        </w:sdtContent>
      </w:sdt>
      <w:r w:rsidRPr="00903DB1">
        <w:t xml:space="preserve"> </w:t>
      </w:r>
    </w:p>
    <w:p w14:paraId="2C167BE7" w14:textId="2E94E5FD" w:rsidR="009F5D49" w:rsidRDefault="009F5D49" w:rsidP="00A3061A">
      <w:pPr>
        <w:pStyle w:val="Declaration"/>
      </w:pPr>
      <w:r>
        <w:t>ID Number</w:t>
      </w:r>
      <w:r w:rsidR="00216CDE" w:rsidRPr="00903DB1">
        <w:tab/>
        <w:t xml:space="preserve">: </w:t>
      </w:r>
      <w:r w:rsidR="00B912F4">
        <w:t>RC24201</w:t>
      </w:r>
    </w:p>
    <w:p w14:paraId="759C1479" w14:textId="4B38EEB0" w:rsidR="004674FA" w:rsidRPr="00903DB1" w:rsidRDefault="00216CDE" w:rsidP="00A3061A">
      <w:pPr>
        <w:pStyle w:val="Declaration"/>
      </w:pPr>
      <w:r w:rsidRPr="00903DB1">
        <w:t>Date</w:t>
      </w:r>
      <w:r w:rsidRPr="00903DB1">
        <w:tab/>
      </w:r>
      <w:r w:rsidRPr="00903DB1">
        <w:tab/>
        <w:t xml:space="preserve">: </w:t>
      </w:r>
      <w:r w:rsidR="009F5D49" w:rsidRPr="00295607">
        <w:t>1 October 20</w:t>
      </w:r>
      <w:r w:rsidR="00B912F4">
        <w:t xml:space="preserve">25 </w:t>
      </w:r>
    </w:p>
    <w:p w14:paraId="7FCA51B3" w14:textId="77777777" w:rsidR="004674FA" w:rsidRPr="00903DB1" w:rsidRDefault="004674FA" w:rsidP="00A3061A">
      <w:pPr>
        <w:pStyle w:val="Declaration"/>
      </w:pPr>
    </w:p>
    <w:p w14:paraId="0FAD4807" w14:textId="77777777" w:rsidR="004674FA" w:rsidRDefault="004674FA" w:rsidP="004674FA">
      <w:pPr>
        <w:sectPr w:rsidR="004674FA" w:rsidSect="000F55DD">
          <w:pgSz w:w="11906" w:h="16838"/>
          <w:pgMar w:top="1440" w:right="1440" w:bottom="1440" w:left="1985" w:header="706" w:footer="706" w:gutter="0"/>
          <w:pgNumType w:fmt="lowerRoman" w:start="2"/>
          <w:cols w:space="708"/>
          <w:docGrid w:linePitch="360"/>
        </w:sectPr>
      </w:pPr>
    </w:p>
    <w:tbl>
      <w:tblPr>
        <w:tblW w:w="0" w:type="auto"/>
        <w:tblLook w:val="04A0" w:firstRow="1" w:lastRow="0" w:firstColumn="1" w:lastColumn="0" w:noHBand="0" w:noVBand="1"/>
      </w:tblPr>
      <w:tblGrid>
        <w:gridCol w:w="8481"/>
      </w:tblGrid>
      <w:tr w:rsidR="004674FA" w:rsidRPr="0002527E" w14:paraId="6CEA6EB2" w14:textId="77777777" w:rsidTr="00336358">
        <w:tc>
          <w:tcPr>
            <w:tcW w:w="8481" w:type="dxa"/>
          </w:tcPr>
          <w:p w14:paraId="05B0DBBC" w14:textId="77777777" w:rsidR="00654EE7" w:rsidRPr="00091451" w:rsidRDefault="00654EE7" w:rsidP="00F334D2">
            <w:pPr>
              <w:pStyle w:val="TITLEPAGEUMP"/>
            </w:pPr>
          </w:p>
        </w:tc>
      </w:tr>
      <w:tr w:rsidR="0002527E" w:rsidRPr="0002527E" w14:paraId="03214A86" w14:textId="77777777" w:rsidTr="00336358">
        <w:tc>
          <w:tcPr>
            <w:tcW w:w="8481" w:type="dxa"/>
          </w:tcPr>
          <w:p w14:paraId="78A593BA" w14:textId="77777777" w:rsidR="0002527E" w:rsidRPr="00091451" w:rsidRDefault="0002527E" w:rsidP="00F334D2">
            <w:pPr>
              <w:pStyle w:val="TITLEPAGEUMP"/>
            </w:pPr>
          </w:p>
        </w:tc>
      </w:tr>
      <w:tr w:rsidR="0002527E" w:rsidRPr="0002527E" w14:paraId="7CC2C76E" w14:textId="77777777" w:rsidTr="00336358">
        <w:trPr>
          <w:trHeight w:val="2064"/>
        </w:trPr>
        <w:tc>
          <w:tcPr>
            <w:tcW w:w="8481" w:type="dxa"/>
          </w:tcPr>
          <w:p w14:paraId="11B2DABE" w14:textId="6A82857E" w:rsidR="0002527E" w:rsidRDefault="004159D7" w:rsidP="00F334D2">
            <w:pPr>
              <w:pStyle w:val="TITLEPAGEUMP"/>
            </w:pPr>
            <w:r>
              <w:t>INTERACTIVE PKU BULLETIN BOARD</w:t>
            </w:r>
          </w:p>
          <w:p w14:paraId="7247F6A3" w14:textId="6F082216" w:rsidR="00A209AE" w:rsidRPr="00091451" w:rsidRDefault="00A209AE" w:rsidP="00F334D2">
            <w:pPr>
              <w:pStyle w:val="TITLEPAGEUMP"/>
            </w:pPr>
            <w:r>
              <w:t>“NewsNow”</w:t>
            </w:r>
          </w:p>
          <w:p w14:paraId="2FE1994C" w14:textId="661B5EE0" w:rsidR="0002527E" w:rsidRPr="00091451" w:rsidRDefault="0002527E" w:rsidP="00F334D2">
            <w:pPr>
              <w:pStyle w:val="TITLEPAGEUMP"/>
            </w:pPr>
          </w:p>
        </w:tc>
      </w:tr>
      <w:tr w:rsidR="004674FA" w:rsidRPr="0002527E" w14:paraId="1088E251" w14:textId="77777777" w:rsidTr="00336358">
        <w:tc>
          <w:tcPr>
            <w:tcW w:w="8481" w:type="dxa"/>
          </w:tcPr>
          <w:p w14:paraId="5769CA76" w14:textId="77777777" w:rsidR="00634150" w:rsidRPr="00091451" w:rsidRDefault="00634150" w:rsidP="00F334D2">
            <w:pPr>
              <w:pStyle w:val="TITLEPAGEUMP"/>
            </w:pPr>
          </w:p>
        </w:tc>
      </w:tr>
      <w:tr w:rsidR="004674FA" w:rsidRPr="0002527E" w14:paraId="4DD9223B" w14:textId="77777777" w:rsidTr="00336358">
        <w:tc>
          <w:tcPr>
            <w:tcW w:w="8481" w:type="dxa"/>
          </w:tcPr>
          <w:p w14:paraId="6E5F01E8" w14:textId="77777777" w:rsidR="00654EE7" w:rsidRPr="00091451" w:rsidRDefault="00654EE7" w:rsidP="00F334D2">
            <w:pPr>
              <w:pStyle w:val="TITLEPAGEUMP"/>
            </w:pPr>
          </w:p>
        </w:tc>
      </w:tr>
      <w:tr w:rsidR="0002527E" w:rsidRPr="0002527E" w14:paraId="794F6602" w14:textId="77777777" w:rsidTr="00336358">
        <w:tc>
          <w:tcPr>
            <w:tcW w:w="8481" w:type="dxa"/>
          </w:tcPr>
          <w:p w14:paraId="1E032281" w14:textId="77777777" w:rsidR="0002527E" w:rsidRPr="00091451" w:rsidRDefault="0002527E" w:rsidP="00F334D2">
            <w:pPr>
              <w:pStyle w:val="TITLEPAGEUMP"/>
            </w:pPr>
          </w:p>
        </w:tc>
      </w:tr>
      <w:tr w:rsidR="0002527E" w:rsidRPr="0002527E" w14:paraId="5E2642E6" w14:textId="77777777" w:rsidTr="00336358">
        <w:tc>
          <w:tcPr>
            <w:tcW w:w="8481" w:type="dxa"/>
          </w:tcPr>
          <w:p w14:paraId="76094EF0" w14:textId="77777777" w:rsidR="0002527E" w:rsidRPr="00091451" w:rsidRDefault="0002527E" w:rsidP="00F334D2">
            <w:pPr>
              <w:pStyle w:val="TITLEPAGEUMP"/>
            </w:pPr>
          </w:p>
        </w:tc>
      </w:tr>
      <w:tr w:rsidR="0002527E" w:rsidRPr="0002527E" w14:paraId="6C271B91" w14:textId="77777777" w:rsidTr="00336358">
        <w:trPr>
          <w:trHeight w:val="1032"/>
        </w:trPr>
        <w:tc>
          <w:tcPr>
            <w:tcW w:w="8481" w:type="dxa"/>
          </w:tcPr>
          <w:p w14:paraId="7CE1592D" w14:textId="22E60642" w:rsidR="0002527E" w:rsidRPr="00091451" w:rsidRDefault="004F74E1" w:rsidP="00F334D2">
            <w:pPr>
              <w:pStyle w:val="TITLEPAGEUMP"/>
            </w:pPr>
            <w:r>
              <w:t>EMIR HARRIS BIN M ZAINUDIN</w:t>
            </w:r>
          </w:p>
        </w:tc>
      </w:tr>
      <w:tr w:rsidR="0002527E" w:rsidRPr="0002527E" w14:paraId="089901B4" w14:textId="77777777" w:rsidTr="00336358">
        <w:tc>
          <w:tcPr>
            <w:tcW w:w="8481" w:type="dxa"/>
          </w:tcPr>
          <w:p w14:paraId="33596C35" w14:textId="77777777" w:rsidR="0002527E" w:rsidRPr="00091451" w:rsidRDefault="0002527E" w:rsidP="00F334D2">
            <w:pPr>
              <w:pStyle w:val="TITLEPAGEUMP"/>
            </w:pPr>
          </w:p>
        </w:tc>
      </w:tr>
      <w:tr w:rsidR="0002527E" w:rsidRPr="0002527E" w14:paraId="4F520E97" w14:textId="77777777" w:rsidTr="00336358">
        <w:tc>
          <w:tcPr>
            <w:tcW w:w="8481" w:type="dxa"/>
          </w:tcPr>
          <w:p w14:paraId="70E2FEB3" w14:textId="77777777" w:rsidR="0002527E" w:rsidRPr="00091451" w:rsidRDefault="0002527E" w:rsidP="00F334D2">
            <w:pPr>
              <w:pStyle w:val="TITLEPAGEUMP"/>
            </w:pPr>
          </w:p>
        </w:tc>
      </w:tr>
      <w:tr w:rsidR="004674FA" w:rsidRPr="0002527E" w14:paraId="0D767EAD" w14:textId="77777777" w:rsidTr="00336358">
        <w:trPr>
          <w:trHeight w:val="747"/>
        </w:trPr>
        <w:tc>
          <w:tcPr>
            <w:tcW w:w="8481" w:type="dxa"/>
          </w:tcPr>
          <w:sdt>
            <w:sdtPr>
              <w:id w:val="-29806882"/>
              <w:lock w:val="sdtContentLocked"/>
              <w:placeholder>
                <w:docPart w:val="449AED4A2A5D4A7BB81CF0F93A5659C2"/>
              </w:placeholder>
            </w:sdtPr>
            <w:sdtContent>
              <w:p w14:paraId="1A06908C" w14:textId="77777777" w:rsidR="00634150" w:rsidRPr="00091451" w:rsidRDefault="00634150" w:rsidP="00F334D2">
                <w:pPr>
                  <w:pStyle w:val="TITLEPAGEUMP"/>
                </w:pPr>
                <w:r w:rsidRPr="00091451">
                  <w:t>Thesis submitted in ful</w:t>
                </w:r>
                <w:r w:rsidR="00C762AA">
                  <w:t>fi</w:t>
                </w:r>
                <w:r w:rsidRPr="00091451">
                  <w:t>llment of the requirements</w:t>
                </w:r>
              </w:p>
              <w:p w14:paraId="08E40E99" w14:textId="77777777" w:rsidR="00654EE7" w:rsidRDefault="00634150" w:rsidP="00F334D2">
                <w:pPr>
                  <w:pStyle w:val="TITLEPAGEUMP"/>
                </w:pPr>
                <w:r w:rsidRPr="00091451">
                  <w:t>for the award of the degree of</w:t>
                </w:r>
              </w:p>
            </w:sdtContent>
          </w:sdt>
          <w:p w14:paraId="3010BEDA" w14:textId="3B5F4F9E" w:rsidR="00C762AA" w:rsidRPr="00091451" w:rsidRDefault="004F74E1" w:rsidP="00F334D2">
            <w:pPr>
              <w:pStyle w:val="TITLEPAGEUMP"/>
            </w:pPr>
            <w:r>
              <w:t>Diploma in Computer Science</w:t>
            </w:r>
            <w:r w:rsidR="00C762AA" w:rsidRPr="00091451">
              <w:t xml:space="preserve"> </w:t>
            </w:r>
          </w:p>
        </w:tc>
      </w:tr>
      <w:tr w:rsidR="004674FA" w:rsidRPr="0002527E" w14:paraId="41E21BFB" w14:textId="77777777" w:rsidTr="00336358">
        <w:tc>
          <w:tcPr>
            <w:tcW w:w="8481" w:type="dxa"/>
          </w:tcPr>
          <w:p w14:paraId="15E65F48" w14:textId="77777777" w:rsidR="00654EE7" w:rsidRPr="00091451" w:rsidRDefault="00654EE7" w:rsidP="00F334D2">
            <w:pPr>
              <w:pStyle w:val="TITLEPAGEUMP"/>
            </w:pPr>
          </w:p>
        </w:tc>
      </w:tr>
      <w:tr w:rsidR="004674FA" w:rsidRPr="0002527E" w14:paraId="4801A029" w14:textId="77777777" w:rsidTr="00336358">
        <w:tc>
          <w:tcPr>
            <w:tcW w:w="8481" w:type="dxa"/>
          </w:tcPr>
          <w:p w14:paraId="1A584952" w14:textId="77777777" w:rsidR="00654EE7" w:rsidRPr="00091451" w:rsidRDefault="00654EE7" w:rsidP="00F334D2">
            <w:pPr>
              <w:pStyle w:val="TITLEPAGEUMP"/>
            </w:pPr>
          </w:p>
        </w:tc>
      </w:tr>
      <w:tr w:rsidR="0002527E" w:rsidRPr="0002527E" w14:paraId="60AB12A3" w14:textId="77777777" w:rsidTr="00336358">
        <w:tc>
          <w:tcPr>
            <w:tcW w:w="8481" w:type="dxa"/>
          </w:tcPr>
          <w:p w14:paraId="016A28C7" w14:textId="77777777" w:rsidR="0002527E" w:rsidRPr="00091451" w:rsidRDefault="0002527E" w:rsidP="00F334D2">
            <w:pPr>
              <w:pStyle w:val="TITLEPAGEUMP"/>
            </w:pPr>
          </w:p>
        </w:tc>
      </w:tr>
      <w:tr w:rsidR="004C67C6" w:rsidRPr="0002527E" w14:paraId="2428BBE9" w14:textId="77777777" w:rsidTr="00C91043">
        <w:tc>
          <w:tcPr>
            <w:tcW w:w="8481" w:type="dxa"/>
          </w:tcPr>
          <w:sdt>
            <w:sdtPr>
              <w:alias w:val="Name of Faculty-Centre"/>
              <w:tag w:val="Name of Faculty"/>
              <w:id w:val="688572138"/>
              <w:placeholder>
                <w:docPart w:val="3D5D385C95CB4B5FB0D89F395E0013D2"/>
              </w:placeholder>
              <w:dropDownList>
                <w:listItem w:value="Choose an item."/>
                <w:listItem w:displayText="Faculty of Electrical and Electronics Engineering Technology" w:value="Faculty of Electrical and Electronics Engineering Technology"/>
                <w:listItem w:displayText="Faculty of Computing" w:value="Faculty of Computing"/>
                <w:listItem w:displayText="Faculty of Industrial Sciences and Technology" w:value="Faculty of Industrial Sciences and Technology"/>
                <w:listItem w:displayText="Faculty of Industrial Management" w:value="Faculty of Industrial Management"/>
                <w:listItem w:displayText="Faculty of Civil Engineering Technology" w:value="Faculty of Civil Engineering Technology"/>
                <w:listItem w:displayText="Faculty of Chemical and Process Engineering Technology" w:value="Faculty of Chemical and Process Engineering Technology"/>
                <w:listItem w:displayText="Faculty of Mechanical and Automotive Engineering Technology" w:value="Faculty of Mechanical and Automotive Engineering Technology"/>
                <w:listItem w:displayText="Faculty of Manufacturing and Mechatronic Engineering Technology" w:value="Faculty of Manufacturing and Mechatronic Engineering Technology"/>
                <w:listItem w:displayText="Centre for Mathematical Sciences " w:value="Centre for Mathematical Sciences "/>
                <w:listItem w:displayText="Centre for Human Sciences" w:value="Centre for Human Sciences"/>
                <w:listItem w:displayText="Centre for Modern Languages" w:value="Centre for Modern Languages"/>
              </w:dropDownList>
            </w:sdtPr>
            <w:sdtContent>
              <w:p w14:paraId="1DF6E7D6" w14:textId="4D2E831F" w:rsidR="004C67C6" w:rsidRPr="00091451" w:rsidRDefault="004F74E1" w:rsidP="00C91043">
                <w:pPr>
                  <w:pStyle w:val="TITLEPAGEUMP"/>
                </w:pPr>
                <w:r>
                  <w:t>Faculty of Computing</w:t>
                </w:r>
              </w:p>
            </w:sdtContent>
          </w:sdt>
        </w:tc>
      </w:tr>
      <w:tr w:rsidR="0002527E" w:rsidRPr="0002527E" w14:paraId="0890C7CA" w14:textId="77777777" w:rsidTr="00336358">
        <w:tc>
          <w:tcPr>
            <w:tcW w:w="8481" w:type="dxa"/>
          </w:tcPr>
          <w:p w14:paraId="49BD91D7" w14:textId="77777777" w:rsidR="0002527E" w:rsidRPr="00091451" w:rsidRDefault="0002527E" w:rsidP="00F334D2">
            <w:pPr>
              <w:pStyle w:val="TITLEPAGEUMP"/>
            </w:pPr>
          </w:p>
        </w:tc>
      </w:tr>
      <w:tr w:rsidR="00336358" w:rsidRPr="00494CB2" w14:paraId="7175F1FA" w14:textId="77777777" w:rsidTr="00336358">
        <w:trPr>
          <w:trHeight w:val="657"/>
        </w:trPr>
        <w:tc>
          <w:tcPr>
            <w:tcW w:w="8481" w:type="dxa"/>
          </w:tcPr>
          <w:sdt>
            <w:sdtPr>
              <w:id w:val="-992488285"/>
              <w:lock w:val="sdtContentLocked"/>
              <w:placeholder>
                <w:docPart w:val="449AED4A2A5D4A7BB81CF0F93A5659C2"/>
              </w:placeholder>
            </w:sdtPr>
            <w:sdtContent>
              <w:p w14:paraId="354D4C54" w14:textId="77777777" w:rsidR="00336358" w:rsidRPr="00025511" w:rsidRDefault="00336358" w:rsidP="00F334D2">
                <w:pPr>
                  <w:pStyle w:val="TITLEPAGEUMP"/>
                  <w:rPr>
                    <w:lang w:val="fi-FI"/>
                  </w:rPr>
                </w:pPr>
                <w:r w:rsidRPr="00091451">
                  <w:t>UNIVERSITI MALAYSIA PAHANG</w:t>
                </w:r>
                <w:r>
                  <w:t xml:space="preserve"> AL-SULTAN ABDULLAH</w:t>
                </w:r>
              </w:p>
            </w:sdtContent>
          </w:sdt>
        </w:tc>
      </w:tr>
      <w:tr w:rsidR="004674FA" w:rsidRPr="00494CB2" w14:paraId="70B6D5F5" w14:textId="77777777" w:rsidTr="00336358">
        <w:tc>
          <w:tcPr>
            <w:tcW w:w="8481" w:type="dxa"/>
          </w:tcPr>
          <w:p w14:paraId="54D0FE41" w14:textId="77777777" w:rsidR="00654EE7" w:rsidRPr="00025511" w:rsidRDefault="00654EE7" w:rsidP="00F334D2">
            <w:pPr>
              <w:pStyle w:val="TITLEPAGEUMP"/>
              <w:rPr>
                <w:lang w:val="fi-FI"/>
              </w:rPr>
            </w:pPr>
          </w:p>
        </w:tc>
      </w:tr>
      <w:tr w:rsidR="004674FA" w:rsidRPr="0002527E" w14:paraId="40F1B409" w14:textId="77777777" w:rsidTr="00336358">
        <w:tc>
          <w:tcPr>
            <w:tcW w:w="8481" w:type="dxa"/>
          </w:tcPr>
          <w:p w14:paraId="313B09BF" w14:textId="169D60FC" w:rsidR="00654EE7" w:rsidRPr="00091451" w:rsidRDefault="00634150" w:rsidP="00F334D2">
            <w:pPr>
              <w:pStyle w:val="TITLEPAGEUMP"/>
            </w:pPr>
            <w:r w:rsidRPr="00091451">
              <w:t xml:space="preserve">OCTOBER </w:t>
            </w:r>
            <w:r w:rsidRPr="00E63ABF">
              <w:t>20</w:t>
            </w:r>
            <w:r w:rsidR="004F74E1">
              <w:t>25</w:t>
            </w:r>
          </w:p>
        </w:tc>
      </w:tr>
      <w:tr w:rsidR="004674FA" w:rsidRPr="0002527E" w14:paraId="46F17948" w14:textId="77777777" w:rsidTr="00336358">
        <w:tc>
          <w:tcPr>
            <w:tcW w:w="8481" w:type="dxa"/>
          </w:tcPr>
          <w:p w14:paraId="13949A55" w14:textId="77777777" w:rsidR="00654EE7" w:rsidRPr="00091451" w:rsidRDefault="00654EE7" w:rsidP="00F334D2">
            <w:pPr>
              <w:pStyle w:val="TITLEPAGEUMP"/>
            </w:pPr>
          </w:p>
        </w:tc>
      </w:tr>
      <w:tr w:rsidR="004674FA" w:rsidRPr="0002527E" w14:paraId="380787DE" w14:textId="77777777" w:rsidTr="00336358">
        <w:tc>
          <w:tcPr>
            <w:tcW w:w="8481" w:type="dxa"/>
          </w:tcPr>
          <w:p w14:paraId="38C6A728" w14:textId="77777777" w:rsidR="004674FA" w:rsidRPr="00091451" w:rsidRDefault="004674FA" w:rsidP="00F334D2">
            <w:pPr>
              <w:pStyle w:val="TITLEPAGEUMP"/>
            </w:pPr>
          </w:p>
        </w:tc>
      </w:tr>
    </w:tbl>
    <w:p w14:paraId="13F41D6D" w14:textId="77777777" w:rsidR="009F38D9" w:rsidRPr="009F38D9" w:rsidRDefault="009F38D9" w:rsidP="009F38D9">
      <w:pPr>
        <w:sectPr w:rsidR="009F38D9" w:rsidRPr="009F38D9" w:rsidSect="00B0416E">
          <w:footerReference w:type="default" r:id="rId12"/>
          <w:pgSz w:w="11906" w:h="16838"/>
          <w:pgMar w:top="1440" w:right="1440" w:bottom="1440" w:left="1985" w:header="706" w:footer="706" w:gutter="0"/>
          <w:cols w:space="708"/>
          <w:docGrid w:linePitch="360"/>
        </w:sectPr>
      </w:pPr>
    </w:p>
    <w:p w14:paraId="1719A6E8" w14:textId="77777777" w:rsidR="00634150" w:rsidRDefault="00093825" w:rsidP="008215B0">
      <w:pPr>
        <w:pStyle w:val="TITLEATROMANPAGES"/>
      </w:pPr>
      <w:bookmarkStart w:id="0" w:name="_Toc227920956"/>
      <w:r w:rsidRPr="00E63ABF">
        <w:lastRenderedPageBreak/>
        <w:t>A</w:t>
      </w:r>
      <w:r w:rsidR="00B92739" w:rsidRPr="00E63ABF">
        <w:t>C</w:t>
      </w:r>
      <w:r w:rsidRPr="00E63ABF">
        <w:t>KNOWLEDG</w:t>
      </w:r>
      <w:r w:rsidR="009F5D49" w:rsidRPr="00E63ABF">
        <w:t>E</w:t>
      </w:r>
      <w:r w:rsidRPr="00E63ABF">
        <w:t>MENT</w:t>
      </w:r>
      <w:r w:rsidR="00D33A77">
        <w:t>S</w:t>
      </w:r>
      <w:bookmarkEnd w:id="0"/>
    </w:p>
    <w:sdt>
      <w:sdtPr>
        <w:rPr>
          <w:sz w:val="24"/>
          <w:lang w:val="en-US"/>
        </w:rPr>
        <w:alias w:val="Acknowledgement"/>
        <w:tag w:val="Acknowledgement"/>
        <w:id w:val="742539864"/>
        <w:lock w:val="sdtLocked"/>
        <w:placeholder>
          <w:docPart w:val="CF9549AB08A549EC98DBF1365DF315D6"/>
        </w:placeholder>
      </w:sdtPr>
      <w:sdtContent>
        <w:p w14:paraId="4E24D09F" w14:textId="0CAA9EC1" w:rsidR="003F40F3" w:rsidRDefault="003F40F3" w:rsidP="003F40F3">
          <w:pPr>
            <w:ind w:left="-5" w:right="-12"/>
            <w:jc w:val="both"/>
          </w:pPr>
          <w:r w:rsidRPr="00B1236D">
            <w:t xml:space="preserve">The </w:t>
          </w:r>
          <w:r w:rsidR="004159D7">
            <w:t>Interactive PKU Bulletin Board</w:t>
          </w:r>
          <w:r w:rsidR="00F94D8D">
            <w:t>, “News Now”</w:t>
          </w:r>
          <w:r w:rsidRPr="00B1236D">
            <w:t xml:space="preserve"> project was designed and implemented to provide a visually appealing, accessible, and informative communication platform for the university community. The layout, colour scheme, and content highlights were carefully structured to ensure maximum readability, immediate engagement, and intuitive navigation of critical health information. </w:t>
          </w:r>
        </w:p>
        <w:p w14:paraId="75644265" w14:textId="02442E23" w:rsidR="003F40F3" w:rsidRDefault="003F40F3" w:rsidP="003F40F3">
          <w:pPr>
            <w:ind w:left="-5" w:right="-12"/>
            <w:jc w:val="both"/>
          </w:pPr>
          <w:r w:rsidRPr="00B1236D">
            <w:t xml:space="preserve">Key design components, such as thematic sections, clear headings, infographic panels, and strategically placed calls to action, were developed to facilitate the general theme of promoting proactive health and well-being. These components align with the centre's clean, trustworthy, and supportive identity. The project relied heavily on principles of effective visual communication and health literacy to ensure the messages—covering topics such as mental health resources, immunization schedule, and general wellness tips—are understandable and actionable for all students and staff. </w:t>
          </w:r>
        </w:p>
        <w:p w14:paraId="22540658" w14:textId="02BCCA1E" w:rsidR="003F40F3" w:rsidRPr="00B1236D" w:rsidRDefault="003F40F3" w:rsidP="003F40F3">
          <w:pPr>
            <w:ind w:left="-5" w:right="-12"/>
            <w:jc w:val="both"/>
          </w:pPr>
          <w:r w:rsidRPr="00B1236D">
            <w:t>Custom-designed visuals and organized content structure were utilized to maintain clarity and consistency throughout the board's entire display area. Throughout the conceptual and design process, various layout alternatives and material presentations were explored to optimize the display's impact and coordinate the intended educational character. The bulletin board succe</w:t>
          </w:r>
          <w:r w:rsidR="000120FF">
            <w:t>s</w:t>
          </w:r>
          <w:r w:rsidRPr="00B1236D">
            <w:t xml:space="preserve">sfully integrates dynamic content slots to ensure up-to-date announcements and real-time event promotions, thereby enhancing its relevance and functional utility. </w:t>
          </w:r>
        </w:p>
        <w:p w14:paraId="0C8415F2" w14:textId="77777777" w:rsidR="00025511" w:rsidRPr="003F40F3" w:rsidRDefault="00025511" w:rsidP="003F40F3">
          <w:pPr>
            <w:pStyle w:val="Acknowledgmenttext"/>
            <w:rPr>
              <w:lang w:val="en-GB"/>
            </w:rPr>
          </w:pPr>
        </w:p>
        <w:p w14:paraId="424A8C54" w14:textId="77777777" w:rsidR="00093825" w:rsidRPr="00E64B74" w:rsidRDefault="00000000" w:rsidP="003F40F3">
          <w:pPr>
            <w:pStyle w:val="Acknowledgmenttext"/>
          </w:pPr>
        </w:p>
      </w:sdtContent>
    </w:sdt>
    <w:p w14:paraId="40F63AD2" w14:textId="77777777" w:rsidR="00093825" w:rsidRPr="00093825" w:rsidRDefault="00093825" w:rsidP="00093825">
      <w:pPr>
        <w:rPr>
          <w:lang w:val="en-US"/>
        </w:rPr>
      </w:pPr>
    </w:p>
    <w:p w14:paraId="413B6EFE" w14:textId="77777777" w:rsidR="00093825" w:rsidRPr="00093825" w:rsidRDefault="00093825" w:rsidP="00093825">
      <w:pPr>
        <w:rPr>
          <w:lang w:val="en-US"/>
        </w:rPr>
      </w:pPr>
    </w:p>
    <w:p w14:paraId="201DE4E9" w14:textId="77777777" w:rsidR="00093825" w:rsidRDefault="00093825" w:rsidP="008215B0">
      <w:pPr>
        <w:pStyle w:val="TITLEATROMANPAGES"/>
      </w:pPr>
      <w:bookmarkStart w:id="1" w:name="_Toc227920957"/>
      <w:r>
        <w:lastRenderedPageBreak/>
        <w:t>ABSTRA</w:t>
      </w:r>
      <w:r w:rsidR="00071BAC">
        <w:t>K</w:t>
      </w:r>
      <w:bookmarkEnd w:id="1"/>
    </w:p>
    <w:sdt>
      <w:sdtPr>
        <w:rPr>
          <w:sz w:val="24"/>
          <w:lang w:val="en-US"/>
        </w:rPr>
        <w:alias w:val="Abstrak BM"/>
        <w:tag w:val="Abstrak BM"/>
        <w:id w:val="-268236703"/>
        <w:placeholder>
          <w:docPart w:val="CF9549AB08A549EC98DBF1365DF315D6"/>
        </w:placeholder>
      </w:sdtPr>
      <w:sdtEndPr>
        <w:rPr>
          <w:sz w:val="22"/>
          <w:lang w:val="en-GB"/>
        </w:rPr>
      </w:sdtEndPr>
      <w:sdtContent>
        <w:p w14:paraId="2B515445" w14:textId="29D81220" w:rsidR="0066106E" w:rsidRPr="009919B1" w:rsidRDefault="0066106E" w:rsidP="0060601E">
          <w:pPr>
            <w:ind w:right="-12"/>
            <w:jc w:val="both"/>
            <w:rPr>
              <w:sz w:val="24"/>
              <w:szCs w:val="24"/>
              <w:lang w:val="fi-FI"/>
            </w:rPr>
          </w:pPr>
          <w:proofErr w:type="spellStart"/>
          <w:r w:rsidRPr="0066106E">
            <w:rPr>
              <w:sz w:val="24"/>
              <w:szCs w:val="24"/>
              <w:lang w:val="en-MY"/>
            </w:rPr>
            <w:t>Projek</w:t>
          </w:r>
          <w:proofErr w:type="spellEnd"/>
          <w:r w:rsidRPr="0066106E">
            <w:rPr>
              <w:sz w:val="24"/>
              <w:szCs w:val="24"/>
              <w:lang w:val="en-MY"/>
            </w:rPr>
            <w:t xml:space="preserve"> </w:t>
          </w:r>
          <w:proofErr w:type="spellStart"/>
          <w:r w:rsidRPr="0066106E">
            <w:rPr>
              <w:sz w:val="24"/>
              <w:szCs w:val="24"/>
              <w:lang w:val="en-MY"/>
            </w:rPr>
            <w:t>ini</w:t>
          </w:r>
          <w:proofErr w:type="spellEnd"/>
          <w:r w:rsidRPr="0066106E">
            <w:rPr>
              <w:sz w:val="24"/>
              <w:szCs w:val="24"/>
              <w:lang w:val="en-MY"/>
            </w:rPr>
            <w:t xml:space="preserve"> </w:t>
          </w:r>
          <w:proofErr w:type="spellStart"/>
          <w:r w:rsidRPr="0066106E">
            <w:rPr>
              <w:sz w:val="24"/>
              <w:szCs w:val="24"/>
              <w:lang w:val="en-MY"/>
            </w:rPr>
            <w:t>melibatkan</w:t>
          </w:r>
          <w:proofErr w:type="spellEnd"/>
          <w:r w:rsidRPr="0066106E">
            <w:rPr>
              <w:sz w:val="24"/>
              <w:szCs w:val="24"/>
              <w:lang w:val="en-MY"/>
            </w:rPr>
            <w:t xml:space="preserve"> </w:t>
          </w:r>
          <w:proofErr w:type="spellStart"/>
          <w:r w:rsidRPr="0066106E">
            <w:rPr>
              <w:sz w:val="24"/>
              <w:szCs w:val="24"/>
              <w:lang w:val="en-MY"/>
            </w:rPr>
            <w:t>pembangunan</w:t>
          </w:r>
          <w:proofErr w:type="spellEnd"/>
          <w:r w:rsidRPr="0066106E">
            <w:rPr>
              <w:sz w:val="24"/>
              <w:szCs w:val="24"/>
              <w:lang w:val="en-MY"/>
            </w:rPr>
            <w:t xml:space="preserve"> </w:t>
          </w:r>
          <w:proofErr w:type="spellStart"/>
          <w:r w:rsidRPr="0066106E">
            <w:rPr>
              <w:sz w:val="24"/>
              <w:szCs w:val="24"/>
              <w:lang w:val="en-MY"/>
            </w:rPr>
            <w:t>sebuah</w:t>
          </w:r>
          <w:proofErr w:type="spellEnd"/>
          <w:r w:rsidRPr="0066106E">
            <w:rPr>
              <w:sz w:val="24"/>
              <w:szCs w:val="24"/>
              <w:lang w:val="en-MY"/>
            </w:rPr>
            <w:t xml:space="preserve"> platform </w:t>
          </w:r>
          <w:proofErr w:type="spellStart"/>
          <w:r w:rsidRPr="0066106E">
            <w:rPr>
              <w:sz w:val="24"/>
              <w:szCs w:val="24"/>
              <w:lang w:val="en-MY"/>
            </w:rPr>
            <w:t>papan</w:t>
          </w:r>
          <w:proofErr w:type="spellEnd"/>
          <w:r w:rsidRPr="0066106E">
            <w:rPr>
              <w:sz w:val="24"/>
              <w:szCs w:val="24"/>
              <w:lang w:val="en-MY"/>
            </w:rPr>
            <w:t xml:space="preserve"> </w:t>
          </w:r>
          <w:proofErr w:type="spellStart"/>
          <w:r w:rsidRPr="0066106E">
            <w:rPr>
              <w:sz w:val="24"/>
              <w:szCs w:val="24"/>
              <w:lang w:val="en-MY"/>
            </w:rPr>
            <w:t>kenyataan</w:t>
          </w:r>
          <w:proofErr w:type="spellEnd"/>
          <w:r w:rsidRPr="0066106E">
            <w:rPr>
              <w:sz w:val="24"/>
              <w:szCs w:val="24"/>
              <w:lang w:val="en-MY"/>
            </w:rPr>
            <w:t xml:space="preserve"> </w:t>
          </w:r>
          <w:proofErr w:type="spellStart"/>
          <w:r w:rsidRPr="0066106E">
            <w:rPr>
              <w:sz w:val="24"/>
              <w:szCs w:val="24"/>
              <w:lang w:val="en-MY"/>
            </w:rPr>
            <w:t>dalam</w:t>
          </w:r>
          <w:proofErr w:type="spellEnd"/>
          <w:r w:rsidRPr="0066106E">
            <w:rPr>
              <w:sz w:val="24"/>
              <w:szCs w:val="24"/>
              <w:lang w:val="en-MY"/>
            </w:rPr>
            <w:t xml:space="preserve"> </w:t>
          </w:r>
          <w:proofErr w:type="spellStart"/>
          <w:r w:rsidRPr="0066106E">
            <w:rPr>
              <w:sz w:val="24"/>
              <w:szCs w:val="24"/>
              <w:lang w:val="en-MY"/>
            </w:rPr>
            <w:t>talian</w:t>
          </w:r>
          <w:proofErr w:type="spellEnd"/>
          <w:r w:rsidRPr="0066106E">
            <w:rPr>
              <w:sz w:val="24"/>
              <w:szCs w:val="24"/>
              <w:lang w:val="en-MY"/>
            </w:rPr>
            <w:t xml:space="preserve"> </w:t>
          </w:r>
          <w:proofErr w:type="spellStart"/>
          <w:r w:rsidRPr="0066106E">
            <w:rPr>
              <w:sz w:val="24"/>
              <w:szCs w:val="24"/>
              <w:lang w:val="en-MY"/>
            </w:rPr>
            <w:t>untuk</w:t>
          </w:r>
          <w:proofErr w:type="spellEnd"/>
          <w:r w:rsidRPr="0066106E">
            <w:rPr>
              <w:sz w:val="24"/>
              <w:szCs w:val="24"/>
              <w:lang w:val="en-MY"/>
            </w:rPr>
            <w:t xml:space="preserve"> Pusat Kesihatan Universiti (PKU) yang </w:t>
          </w:r>
          <w:proofErr w:type="spellStart"/>
          <w:r w:rsidRPr="0066106E">
            <w:rPr>
              <w:sz w:val="24"/>
              <w:szCs w:val="24"/>
              <w:lang w:val="en-MY"/>
            </w:rPr>
            <w:t>bertujuan</w:t>
          </w:r>
          <w:proofErr w:type="spellEnd"/>
          <w:r w:rsidRPr="0066106E">
            <w:rPr>
              <w:sz w:val="24"/>
              <w:szCs w:val="24"/>
              <w:lang w:val="en-MY"/>
            </w:rPr>
            <w:t xml:space="preserve"> </w:t>
          </w:r>
          <w:proofErr w:type="spellStart"/>
          <w:r w:rsidRPr="0066106E">
            <w:rPr>
              <w:sz w:val="24"/>
              <w:szCs w:val="24"/>
              <w:lang w:val="en-MY"/>
            </w:rPr>
            <w:t>memudahkan</w:t>
          </w:r>
          <w:proofErr w:type="spellEnd"/>
          <w:r w:rsidRPr="0066106E">
            <w:rPr>
              <w:sz w:val="24"/>
              <w:szCs w:val="24"/>
              <w:lang w:val="en-MY"/>
            </w:rPr>
            <w:t xml:space="preserve"> </w:t>
          </w:r>
          <w:proofErr w:type="spellStart"/>
          <w:r w:rsidRPr="0066106E">
            <w:rPr>
              <w:sz w:val="24"/>
              <w:szCs w:val="24"/>
              <w:lang w:val="en-MY"/>
            </w:rPr>
            <w:t>penyebaran</w:t>
          </w:r>
          <w:proofErr w:type="spellEnd"/>
          <w:r w:rsidRPr="0066106E">
            <w:rPr>
              <w:sz w:val="24"/>
              <w:szCs w:val="24"/>
              <w:lang w:val="en-MY"/>
            </w:rPr>
            <w:t xml:space="preserve"> </w:t>
          </w:r>
          <w:proofErr w:type="spellStart"/>
          <w:r w:rsidRPr="0066106E">
            <w:rPr>
              <w:sz w:val="24"/>
              <w:szCs w:val="24"/>
              <w:lang w:val="en-MY"/>
            </w:rPr>
            <w:t>maklumat</w:t>
          </w:r>
          <w:proofErr w:type="spellEnd"/>
          <w:r w:rsidRPr="0066106E">
            <w:rPr>
              <w:sz w:val="24"/>
              <w:szCs w:val="24"/>
              <w:lang w:val="en-MY"/>
            </w:rPr>
            <w:t xml:space="preserve"> </w:t>
          </w:r>
          <w:proofErr w:type="spellStart"/>
          <w:r w:rsidRPr="0066106E">
            <w:rPr>
              <w:sz w:val="24"/>
              <w:szCs w:val="24"/>
              <w:lang w:val="en-MY"/>
            </w:rPr>
            <w:t>kesihatan</w:t>
          </w:r>
          <w:proofErr w:type="spellEnd"/>
          <w:r w:rsidRPr="0066106E">
            <w:rPr>
              <w:sz w:val="24"/>
              <w:szCs w:val="24"/>
              <w:lang w:val="en-MY"/>
            </w:rPr>
            <w:t xml:space="preserve"> </w:t>
          </w:r>
          <w:proofErr w:type="spellStart"/>
          <w:r w:rsidRPr="0066106E">
            <w:rPr>
              <w:sz w:val="24"/>
              <w:szCs w:val="24"/>
              <w:lang w:val="en-MY"/>
            </w:rPr>
            <w:t>umum</w:t>
          </w:r>
          <w:proofErr w:type="spellEnd"/>
          <w:r w:rsidRPr="0066106E">
            <w:rPr>
              <w:sz w:val="24"/>
              <w:szCs w:val="24"/>
              <w:lang w:val="en-MY"/>
            </w:rPr>
            <w:t xml:space="preserve"> dan </w:t>
          </w:r>
          <w:proofErr w:type="spellStart"/>
          <w:r w:rsidRPr="0066106E">
            <w:rPr>
              <w:sz w:val="24"/>
              <w:szCs w:val="24"/>
              <w:lang w:val="en-MY"/>
            </w:rPr>
            <w:t>perkhidmatan</w:t>
          </w:r>
          <w:proofErr w:type="spellEnd"/>
          <w:r w:rsidRPr="0066106E">
            <w:rPr>
              <w:sz w:val="24"/>
              <w:szCs w:val="24"/>
              <w:lang w:val="en-MY"/>
            </w:rPr>
            <w:t xml:space="preserve"> </w:t>
          </w:r>
          <w:proofErr w:type="spellStart"/>
          <w:r w:rsidRPr="0066106E">
            <w:rPr>
              <w:sz w:val="24"/>
              <w:szCs w:val="24"/>
              <w:lang w:val="en-MY"/>
            </w:rPr>
            <w:t>klinik</w:t>
          </w:r>
          <w:proofErr w:type="spellEnd"/>
          <w:r w:rsidRPr="0066106E">
            <w:rPr>
              <w:sz w:val="24"/>
              <w:szCs w:val="24"/>
              <w:lang w:val="en-MY"/>
            </w:rPr>
            <w:t xml:space="preserve"> </w:t>
          </w:r>
          <w:proofErr w:type="spellStart"/>
          <w:r w:rsidRPr="0066106E">
            <w:rPr>
              <w:sz w:val="24"/>
              <w:szCs w:val="24"/>
              <w:lang w:val="en-MY"/>
            </w:rPr>
            <w:t>secara</w:t>
          </w:r>
          <w:proofErr w:type="spellEnd"/>
          <w:r w:rsidRPr="0066106E">
            <w:rPr>
              <w:sz w:val="24"/>
              <w:szCs w:val="24"/>
              <w:lang w:val="en-MY"/>
            </w:rPr>
            <w:t xml:space="preserve"> </w:t>
          </w:r>
          <w:proofErr w:type="spellStart"/>
          <w:r w:rsidRPr="0066106E">
            <w:rPr>
              <w:sz w:val="24"/>
              <w:szCs w:val="24"/>
              <w:lang w:val="en-MY"/>
            </w:rPr>
            <w:t>lebih</w:t>
          </w:r>
          <w:proofErr w:type="spellEnd"/>
          <w:r w:rsidRPr="0066106E">
            <w:rPr>
              <w:sz w:val="24"/>
              <w:szCs w:val="24"/>
              <w:lang w:val="en-MY"/>
            </w:rPr>
            <w:t xml:space="preserve"> </w:t>
          </w:r>
          <w:proofErr w:type="spellStart"/>
          <w:r w:rsidRPr="0066106E">
            <w:rPr>
              <w:sz w:val="24"/>
              <w:szCs w:val="24"/>
              <w:lang w:val="en-MY"/>
            </w:rPr>
            <w:t>sistematik</w:t>
          </w:r>
          <w:proofErr w:type="spellEnd"/>
          <w:r w:rsidRPr="0066106E">
            <w:rPr>
              <w:sz w:val="24"/>
              <w:szCs w:val="24"/>
              <w:lang w:val="en-MY"/>
            </w:rPr>
            <w:t xml:space="preserve"> dan </w:t>
          </w:r>
          <w:proofErr w:type="spellStart"/>
          <w:r w:rsidRPr="0066106E">
            <w:rPr>
              <w:sz w:val="24"/>
              <w:szCs w:val="24"/>
              <w:lang w:val="en-MY"/>
            </w:rPr>
            <w:t>berpusat</w:t>
          </w:r>
          <w:proofErr w:type="spellEnd"/>
          <w:r w:rsidRPr="0066106E">
            <w:rPr>
              <w:sz w:val="24"/>
              <w:szCs w:val="24"/>
              <w:lang w:val="en-MY"/>
            </w:rPr>
            <w:t xml:space="preserve">. </w:t>
          </w:r>
          <w:proofErr w:type="spellStart"/>
          <w:r w:rsidRPr="0066106E">
            <w:rPr>
              <w:sz w:val="24"/>
              <w:szCs w:val="24"/>
              <w:lang w:val="en-MY"/>
            </w:rPr>
            <w:t>Dalam</w:t>
          </w:r>
          <w:proofErr w:type="spellEnd"/>
          <w:r w:rsidRPr="0066106E">
            <w:rPr>
              <w:sz w:val="24"/>
              <w:szCs w:val="24"/>
              <w:lang w:val="en-MY"/>
            </w:rPr>
            <w:t xml:space="preserve"> era digital masa </w:t>
          </w:r>
          <w:proofErr w:type="spellStart"/>
          <w:r w:rsidRPr="0066106E">
            <w:rPr>
              <w:sz w:val="24"/>
              <w:szCs w:val="24"/>
              <w:lang w:val="en-MY"/>
            </w:rPr>
            <w:t>kini</w:t>
          </w:r>
          <w:proofErr w:type="spellEnd"/>
          <w:r w:rsidRPr="0066106E">
            <w:rPr>
              <w:sz w:val="24"/>
              <w:szCs w:val="24"/>
              <w:lang w:val="en-MY"/>
            </w:rPr>
            <w:t xml:space="preserve">, </w:t>
          </w:r>
          <w:proofErr w:type="spellStart"/>
          <w:r w:rsidRPr="0066106E">
            <w:rPr>
              <w:sz w:val="24"/>
              <w:szCs w:val="24"/>
              <w:lang w:val="en-MY"/>
            </w:rPr>
            <w:t>pelajar</w:t>
          </w:r>
          <w:proofErr w:type="spellEnd"/>
          <w:r w:rsidRPr="0066106E">
            <w:rPr>
              <w:sz w:val="24"/>
              <w:szCs w:val="24"/>
              <w:lang w:val="en-MY"/>
            </w:rPr>
            <w:t xml:space="preserve"> </w:t>
          </w:r>
          <w:proofErr w:type="spellStart"/>
          <w:r w:rsidRPr="0066106E">
            <w:rPr>
              <w:sz w:val="24"/>
              <w:szCs w:val="24"/>
              <w:lang w:val="en-MY"/>
            </w:rPr>
            <w:t>universiti</w:t>
          </w:r>
          <w:proofErr w:type="spellEnd"/>
          <w:r w:rsidRPr="0066106E">
            <w:rPr>
              <w:sz w:val="24"/>
              <w:szCs w:val="24"/>
              <w:lang w:val="en-MY"/>
            </w:rPr>
            <w:t xml:space="preserve"> </w:t>
          </w:r>
          <w:proofErr w:type="spellStart"/>
          <w:r w:rsidRPr="0066106E">
            <w:rPr>
              <w:sz w:val="24"/>
              <w:szCs w:val="24"/>
              <w:lang w:val="en-MY"/>
            </w:rPr>
            <w:t>sering</w:t>
          </w:r>
          <w:proofErr w:type="spellEnd"/>
          <w:r w:rsidRPr="0066106E">
            <w:rPr>
              <w:sz w:val="24"/>
              <w:szCs w:val="24"/>
              <w:lang w:val="en-MY"/>
            </w:rPr>
            <w:t xml:space="preserve"> </w:t>
          </w:r>
          <w:proofErr w:type="spellStart"/>
          <w:r w:rsidRPr="0066106E">
            <w:rPr>
              <w:sz w:val="24"/>
              <w:szCs w:val="24"/>
              <w:lang w:val="en-MY"/>
            </w:rPr>
            <w:t>berdepan</w:t>
          </w:r>
          <w:proofErr w:type="spellEnd"/>
          <w:r w:rsidRPr="0066106E">
            <w:rPr>
              <w:sz w:val="24"/>
              <w:szCs w:val="24"/>
              <w:lang w:val="en-MY"/>
            </w:rPr>
            <w:t xml:space="preserve"> </w:t>
          </w:r>
          <w:proofErr w:type="spellStart"/>
          <w:r w:rsidRPr="0066106E">
            <w:rPr>
              <w:sz w:val="24"/>
              <w:szCs w:val="24"/>
              <w:lang w:val="en-MY"/>
            </w:rPr>
            <w:t>dengan</w:t>
          </w:r>
          <w:proofErr w:type="spellEnd"/>
          <w:r w:rsidRPr="0066106E">
            <w:rPr>
              <w:sz w:val="24"/>
              <w:szCs w:val="24"/>
              <w:lang w:val="en-MY"/>
            </w:rPr>
            <w:t xml:space="preserve"> </w:t>
          </w:r>
          <w:proofErr w:type="spellStart"/>
          <w:r w:rsidRPr="0066106E">
            <w:rPr>
              <w:sz w:val="24"/>
              <w:szCs w:val="24"/>
              <w:lang w:val="en-MY"/>
            </w:rPr>
            <w:t>kesukaran</w:t>
          </w:r>
          <w:proofErr w:type="spellEnd"/>
          <w:r w:rsidRPr="0066106E">
            <w:rPr>
              <w:sz w:val="24"/>
              <w:szCs w:val="24"/>
              <w:lang w:val="en-MY"/>
            </w:rPr>
            <w:t xml:space="preserve"> </w:t>
          </w:r>
          <w:proofErr w:type="spellStart"/>
          <w:r w:rsidRPr="0066106E">
            <w:rPr>
              <w:sz w:val="24"/>
              <w:szCs w:val="24"/>
              <w:lang w:val="en-MY"/>
            </w:rPr>
            <w:t>untuk</w:t>
          </w:r>
          <w:proofErr w:type="spellEnd"/>
          <w:r w:rsidRPr="0066106E">
            <w:rPr>
              <w:sz w:val="24"/>
              <w:szCs w:val="24"/>
              <w:lang w:val="en-MY"/>
            </w:rPr>
            <w:t xml:space="preserve"> </w:t>
          </w:r>
          <w:proofErr w:type="spellStart"/>
          <w:r w:rsidRPr="0066106E">
            <w:rPr>
              <w:sz w:val="24"/>
              <w:szCs w:val="24"/>
              <w:lang w:val="en-MY"/>
            </w:rPr>
            <w:t>mendapatkan</w:t>
          </w:r>
          <w:proofErr w:type="spellEnd"/>
          <w:r w:rsidRPr="0066106E">
            <w:rPr>
              <w:sz w:val="24"/>
              <w:szCs w:val="24"/>
              <w:lang w:val="en-MY"/>
            </w:rPr>
            <w:t xml:space="preserve"> </w:t>
          </w:r>
          <w:proofErr w:type="spellStart"/>
          <w:r w:rsidRPr="0066106E">
            <w:rPr>
              <w:sz w:val="24"/>
              <w:szCs w:val="24"/>
              <w:lang w:val="en-MY"/>
            </w:rPr>
            <w:t>maklumat</w:t>
          </w:r>
          <w:proofErr w:type="spellEnd"/>
          <w:r w:rsidRPr="0066106E">
            <w:rPr>
              <w:sz w:val="24"/>
              <w:szCs w:val="24"/>
              <w:lang w:val="en-MY"/>
            </w:rPr>
            <w:t xml:space="preserve"> </w:t>
          </w:r>
          <w:proofErr w:type="spellStart"/>
          <w:r w:rsidRPr="0066106E">
            <w:rPr>
              <w:sz w:val="24"/>
              <w:szCs w:val="24"/>
              <w:lang w:val="en-MY"/>
            </w:rPr>
            <w:t>kesihatan</w:t>
          </w:r>
          <w:proofErr w:type="spellEnd"/>
          <w:r w:rsidRPr="0066106E">
            <w:rPr>
              <w:sz w:val="24"/>
              <w:szCs w:val="24"/>
              <w:lang w:val="en-MY"/>
            </w:rPr>
            <w:t xml:space="preserve"> yang </w:t>
          </w:r>
          <w:proofErr w:type="spellStart"/>
          <w:r w:rsidRPr="0066106E">
            <w:rPr>
              <w:sz w:val="24"/>
              <w:szCs w:val="24"/>
              <w:lang w:val="en-MY"/>
            </w:rPr>
            <w:t>tepat</w:t>
          </w:r>
          <w:proofErr w:type="spellEnd"/>
          <w:r w:rsidRPr="0066106E">
            <w:rPr>
              <w:sz w:val="24"/>
              <w:szCs w:val="24"/>
              <w:lang w:val="en-MY"/>
            </w:rPr>
            <w:t xml:space="preserve">, </w:t>
          </w:r>
          <w:proofErr w:type="spellStart"/>
          <w:r w:rsidRPr="0066106E">
            <w:rPr>
              <w:sz w:val="24"/>
              <w:szCs w:val="24"/>
              <w:lang w:val="en-MY"/>
            </w:rPr>
            <w:t>terkini</w:t>
          </w:r>
          <w:proofErr w:type="spellEnd"/>
          <w:r w:rsidRPr="0066106E">
            <w:rPr>
              <w:sz w:val="24"/>
              <w:szCs w:val="24"/>
              <w:lang w:val="en-MY"/>
            </w:rPr>
            <w:t xml:space="preserve">, dan </w:t>
          </w:r>
          <w:proofErr w:type="spellStart"/>
          <w:r w:rsidRPr="0066106E">
            <w:rPr>
              <w:sz w:val="24"/>
              <w:szCs w:val="24"/>
              <w:lang w:val="en-MY"/>
            </w:rPr>
            <w:t>boleh</w:t>
          </w:r>
          <w:proofErr w:type="spellEnd"/>
          <w:r w:rsidRPr="0066106E">
            <w:rPr>
              <w:sz w:val="24"/>
              <w:szCs w:val="24"/>
              <w:lang w:val="en-MY"/>
            </w:rPr>
            <w:t xml:space="preserve"> </w:t>
          </w:r>
          <w:proofErr w:type="spellStart"/>
          <w:r w:rsidRPr="0066106E">
            <w:rPr>
              <w:sz w:val="24"/>
              <w:szCs w:val="24"/>
              <w:lang w:val="en-MY"/>
            </w:rPr>
            <w:t>dipercayai</w:t>
          </w:r>
          <w:proofErr w:type="spellEnd"/>
          <w:r w:rsidRPr="0066106E">
            <w:rPr>
              <w:sz w:val="24"/>
              <w:szCs w:val="24"/>
              <w:lang w:val="en-MY"/>
            </w:rPr>
            <w:t xml:space="preserve"> </w:t>
          </w:r>
          <w:proofErr w:type="spellStart"/>
          <w:r w:rsidRPr="0066106E">
            <w:rPr>
              <w:sz w:val="24"/>
              <w:szCs w:val="24"/>
              <w:lang w:val="en-MY"/>
            </w:rPr>
            <w:t>disebabkan</w:t>
          </w:r>
          <w:proofErr w:type="spellEnd"/>
          <w:r w:rsidRPr="0066106E">
            <w:rPr>
              <w:sz w:val="24"/>
              <w:szCs w:val="24"/>
              <w:lang w:val="en-MY"/>
            </w:rPr>
            <w:t xml:space="preserve"> oleh </w:t>
          </w:r>
          <w:proofErr w:type="spellStart"/>
          <w:r w:rsidRPr="0066106E">
            <w:rPr>
              <w:sz w:val="24"/>
              <w:szCs w:val="24"/>
              <w:lang w:val="en-MY"/>
            </w:rPr>
            <w:t>penyebaran</w:t>
          </w:r>
          <w:proofErr w:type="spellEnd"/>
          <w:r w:rsidRPr="0066106E">
            <w:rPr>
              <w:sz w:val="24"/>
              <w:szCs w:val="24"/>
              <w:lang w:val="en-MY"/>
            </w:rPr>
            <w:t xml:space="preserve"> </w:t>
          </w:r>
          <w:proofErr w:type="spellStart"/>
          <w:r w:rsidRPr="0066106E">
            <w:rPr>
              <w:sz w:val="24"/>
              <w:szCs w:val="24"/>
              <w:lang w:val="en-MY"/>
            </w:rPr>
            <w:t>maklumat</w:t>
          </w:r>
          <w:proofErr w:type="spellEnd"/>
          <w:r w:rsidRPr="0066106E">
            <w:rPr>
              <w:sz w:val="24"/>
              <w:szCs w:val="24"/>
              <w:lang w:val="en-MY"/>
            </w:rPr>
            <w:t xml:space="preserve"> yang </w:t>
          </w:r>
          <w:proofErr w:type="spellStart"/>
          <w:r w:rsidRPr="0066106E">
            <w:rPr>
              <w:sz w:val="24"/>
              <w:szCs w:val="24"/>
              <w:lang w:val="en-MY"/>
            </w:rPr>
            <w:t>tidak</w:t>
          </w:r>
          <w:proofErr w:type="spellEnd"/>
          <w:r w:rsidRPr="0066106E">
            <w:rPr>
              <w:sz w:val="24"/>
              <w:szCs w:val="24"/>
              <w:lang w:val="en-MY"/>
            </w:rPr>
            <w:t xml:space="preserve"> </w:t>
          </w:r>
          <w:proofErr w:type="spellStart"/>
          <w:r w:rsidRPr="0066106E">
            <w:rPr>
              <w:sz w:val="24"/>
              <w:szCs w:val="24"/>
              <w:lang w:val="en-MY"/>
            </w:rPr>
            <w:t>tersusun</w:t>
          </w:r>
          <w:proofErr w:type="spellEnd"/>
          <w:r w:rsidRPr="0066106E">
            <w:rPr>
              <w:sz w:val="24"/>
              <w:szCs w:val="24"/>
              <w:lang w:val="en-MY"/>
            </w:rPr>
            <w:t xml:space="preserve"> </w:t>
          </w:r>
          <w:proofErr w:type="spellStart"/>
          <w:r w:rsidRPr="0066106E">
            <w:rPr>
              <w:sz w:val="24"/>
              <w:szCs w:val="24"/>
              <w:lang w:val="en-MY"/>
            </w:rPr>
            <w:t>serta</w:t>
          </w:r>
          <w:proofErr w:type="spellEnd"/>
          <w:r w:rsidRPr="0066106E">
            <w:rPr>
              <w:sz w:val="24"/>
              <w:szCs w:val="24"/>
              <w:lang w:val="en-MY"/>
            </w:rPr>
            <w:t xml:space="preserve"> </w:t>
          </w:r>
          <w:proofErr w:type="spellStart"/>
          <w:r w:rsidRPr="0066106E">
            <w:rPr>
              <w:sz w:val="24"/>
              <w:szCs w:val="24"/>
              <w:lang w:val="en-MY"/>
            </w:rPr>
            <w:t>bergantung</w:t>
          </w:r>
          <w:proofErr w:type="spellEnd"/>
          <w:r w:rsidRPr="0066106E">
            <w:rPr>
              <w:sz w:val="24"/>
              <w:szCs w:val="24"/>
              <w:lang w:val="en-MY"/>
            </w:rPr>
            <w:t xml:space="preserve"> </w:t>
          </w:r>
          <w:proofErr w:type="spellStart"/>
          <w:r w:rsidRPr="0066106E">
            <w:rPr>
              <w:sz w:val="24"/>
              <w:szCs w:val="24"/>
              <w:lang w:val="en-MY"/>
            </w:rPr>
            <w:t>kepada</w:t>
          </w:r>
          <w:proofErr w:type="spellEnd"/>
          <w:r w:rsidRPr="0066106E">
            <w:rPr>
              <w:sz w:val="24"/>
              <w:szCs w:val="24"/>
              <w:lang w:val="en-MY"/>
            </w:rPr>
            <w:t xml:space="preserve"> </w:t>
          </w:r>
          <w:proofErr w:type="spellStart"/>
          <w:r w:rsidRPr="0066106E">
            <w:rPr>
              <w:sz w:val="24"/>
              <w:szCs w:val="24"/>
              <w:lang w:val="en-MY"/>
            </w:rPr>
            <w:t>pelbagai</w:t>
          </w:r>
          <w:proofErr w:type="spellEnd"/>
          <w:r w:rsidRPr="0066106E">
            <w:rPr>
              <w:sz w:val="24"/>
              <w:szCs w:val="24"/>
              <w:lang w:val="en-MY"/>
            </w:rPr>
            <w:t xml:space="preserve"> </w:t>
          </w:r>
          <w:proofErr w:type="spellStart"/>
          <w:r w:rsidRPr="0066106E">
            <w:rPr>
              <w:sz w:val="24"/>
              <w:szCs w:val="24"/>
              <w:lang w:val="en-MY"/>
            </w:rPr>
            <w:t>saluran</w:t>
          </w:r>
          <w:proofErr w:type="spellEnd"/>
          <w:r w:rsidRPr="0066106E">
            <w:rPr>
              <w:sz w:val="24"/>
              <w:szCs w:val="24"/>
              <w:lang w:val="en-MY"/>
            </w:rPr>
            <w:t xml:space="preserve"> yang </w:t>
          </w:r>
          <w:proofErr w:type="spellStart"/>
          <w:r w:rsidRPr="0066106E">
            <w:rPr>
              <w:sz w:val="24"/>
              <w:szCs w:val="24"/>
              <w:lang w:val="en-MY"/>
            </w:rPr>
            <w:t>berbeza</w:t>
          </w:r>
          <w:proofErr w:type="spellEnd"/>
          <w:r w:rsidRPr="0066106E">
            <w:rPr>
              <w:sz w:val="24"/>
              <w:szCs w:val="24"/>
              <w:lang w:val="en-MY"/>
            </w:rPr>
            <w:t xml:space="preserve">. </w:t>
          </w:r>
          <w:r w:rsidRPr="003F6B84">
            <w:rPr>
              <w:sz w:val="24"/>
              <w:szCs w:val="24"/>
              <w:lang w:val="fi-FI"/>
            </w:rPr>
            <w:t>Keadaan ini boleh menjejaskan tahap kesedaran kesihatan dalam kalangan pelajar serta mengurangkan keberkesanan penyampaian maklumat oleh pihak PKU.</w:t>
          </w:r>
        </w:p>
        <w:p w14:paraId="6A1AB31B" w14:textId="77777777" w:rsidR="0066106E" w:rsidRPr="0060601E" w:rsidRDefault="0066106E" w:rsidP="0066106E">
          <w:pPr>
            <w:ind w:left="-5" w:right="-12"/>
            <w:jc w:val="both"/>
            <w:rPr>
              <w:sz w:val="24"/>
              <w:szCs w:val="24"/>
              <w:lang w:val="fi-FI"/>
            </w:rPr>
          </w:pPr>
          <w:r w:rsidRPr="003F6B84">
            <w:rPr>
              <w:sz w:val="24"/>
              <w:szCs w:val="24"/>
              <w:lang w:val="fi-FI"/>
            </w:rPr>
            <w:t xml:space="preserve">Sehubungan itu, pembangunan laman web ini bertujuan untuk merapatkan jurang komunikasi antara pihak PKU dan pelajar dengan menyediakan satu platform yang pintar, interaktif, dan mesra pengguna. Sistem ini direka untuk membolehkan pelajar mengakses pengumuman kesihatan, jadual acara, kempen kesedaran, serta maklumat berkaitan waktu operasi klinik dengan lebih mudah dan pantas. </w:t>
          </w:r>
          <w:r w:rsidRPr="0060601E">
            <w:rPr>
              <w:sz w:val="24"/>
              <w:szCs w:val="24"/>
              <w:lang w:val="fi-FI"/>
            </w:rPr>
            <w:t>Selain itu, platform ini juga memberi penekanan terhadap pengalaman pengguna (user experience) yang lebih baik melalui susun atur yang teratur, navigasi yang jelas, dan kandungan yang relevan dengan keperluan pengguna.</w:t>
          </w:r>
        </w:p>
        <w:p w14:paraId="1D55FD0F" w14:textId="77777777" w:rsidR="0066106E" w:rsidRPr="0060601E" w:rsidRDefault="0066106E" w:rsidP="0066106E">
          <w:pPr>
            <w:ind w:left="-5" w:right="-12"/>
            <w:jc w:val="both"/>
            <w:rPr>
              <w:sz w:val="24"/>
              <w:szCs w:val="24"/>
              <w:lang w:val="fi-FI"/>
            </w:rPr>
          </w:pPr>
          <w:r w:rsidRPr="0060601E">
            <w:rPr>
              <w:sz w:val="24"/>
              <w:szCs w:val="24"/>
              <w:lang w:val="fi-FI"/>
            </w:rPr>
            <w:t>Dari sudut teknikal, kerangka kerja sistem ini dibangunkan menggunakan teknologi pembangunan web seperti HTML, CSS, dan JavaScript bagi memastikan kebolehaksesan yang tinggi serta keserasian merentas pelbagai peranti. Tambahan pula, sistem ini menyediakan fungsi pentadbiran yang membolehkan kakitangan PKU mengurus, mengemaskini, dan menerbitkan siaran dengan lebih cekap. Pada masa yang sama, pengguna akhir iaitu pelajar dapat menerima maklumat kesihatan dan pengumuman yang disesuaikan mengikut keperluan mereka.</w:t>
          </w:r>
        </w:p>
        <w:p w14:paraId="06D9F1A8" w14:textId="77777777" w:rsidR="0066106E" w:rsidRPr="0060601E" w:rsidRDefault="0066106E" w:rsidP="0066106E">
          <w:pPr>
            <w:ind w:left="-5" w:right="-12"/>
            <w:jc w:val="both"/>
            <w:rPr>
              <w:sz w:val="24"/>
              <w:szCs w:val="24"/>
              <w:lang w:val="fi-FI"/>
            </w:rPr>
          </w:pPr>
          <w:r w:rsidRPr="0060601E">
            <w:rPr>
              <w:sz w:val="24"/>
              <w:szCs w:val="24"/>
              <w:lang w:val="fi-FI"/>
            </w:rPr>
            <w:t>Secara keseluruhannya, pembangunan platform ini dijangka dapat meningkatkan keberkesanan penyampaian maklumat kesihatan, menggalakkan kesedaran dalam kalangan pelajar, serta menyokong usaha PKU dalam menyediakan perkhidmatan kesihatan yang lebih efisien dan responsif kepada komuniti universiti.</w:t>
          </w:r>
        </w:p>
        <w:p w14:paraId="34D45125" w14:textId="72187F43" w:rsidR="00093825" w:rsidRPr="00093825" w:rsidRDefault="00000000" w:rsidP="0066106E">
          <w:pPr>
            <w:ind w:left="-5" w:right="-12"/>
            <w:jc w:val="both"/>
          </w:pPr>
        </w:p>
      </w:sdtContent>
    </w:sdt>
    <w:p w14:paraId="5039C8FD" w14:textId="77777777" w:rsidR="00093825" w:rsidRDefault="00B92739" w:rsidP="008215B0">
      <w:pPr>
        <w:pStyle w:val="TITLEATROMANPAGES"/>
      </w:pPr>
      <w:bookmarkStart w:id="2" w:name="_Toc227920958"/>
      <w:r>
        <w:lastRenderedPageBreak/>
        <w:t>ABSTRA</w:t>
      </w:r>
      <w:r w:rsidR="00071BAC">
        <w:t>CT</w:t>
      </w:r>
      <w:bookmarkEnd w:id="2"/>
    </w:p>
    <w:sdt>
      <w:sdtPr>
        <w:alias w:val="Abstrak BM"/>
        <w:tag w:val="Abstrak BM"/>
        <w:id w:val="1069077389"/>
        <w:placeholder>
          <w:docPart w:val="EA55BAE439EB4B16935A230CBE475F19"/>
        </w:placeholder>
      </w:sdtPr>
      <w:sdtContent>
        <w:sdt>
          <w:sdtPr>
            <w:alias w:val="Abstrak BM"/>
            <w:tag w:val="Abstrak BM"/>
            <w:id w:val="193895552"/>
            <w:placeholder>
              <w:docPart w:val="9AC55ACD6FD14B31B8DEF8C86BF72E17"/>
            </w:placeholder>
          </w:sdtPr>
          <w:sdtContent>
            <w:p w14:paraId="3652B03F" w14:textId="042053B5" w:rsidR="003F6B84" w:rsidRPr="003F6B84" w:rsidRDefault="003F6B84" w:rsidP="003F6B84">
              <w:pPr>
                <w:pStyle w:val="Abstractfont"/>
                <w:spacing w:after="240"/>
                <w:rPr>
                  <w:lang w:val="en-MY"/>
                </w:rPr>
              </w:pPr>
              <w:r w:rsidRPr="003F6B84">
                <w:rPr>
                  <w:lang w:val="en-MY"/>
                </w:rPr>
                <w:t xml:space="preserve"> This project involves the development of an online bulletin board platform for the University Health Centre (PKU) aimed at facilitating the dissemination of general health information and clinic-related services in a more systematic and centralized manner. In today’s digital era, university students often face challenges in accessing accurate, up-to-date, and reliable health information due to the fragmented nature of information across multiple channels. This situation can negatively impact health awareness among students and reduce the effectiveness of information delivery by the PKU.</w:t>
              </w:r>
            </w:p>
            <w:p w14:paraId="1D402BBE" w14:textId="77777777" w:rsidR="003F6B84" w:rsidRPr="003F6B84" w:rsidRDefault="003F6B84" w:rsidP="003F6B84">
              <w:pPr>
                <w:pStyle w:val="Abstractfont"/>
                <w:spacing w:after="240"/>
                <w:rPr>
                  <w:lang w:val="en-MY"/>
                </w:rPr>
              </w:pPr>
              <w:r w:rsidRPr="003F6B84">
                <w:rPr>
                  <w:lang w:val="en-MY"/>
                </w:rPr>
                <w:t>Therefore, the development of this website aims to bridge the communication gap between the PKU and students by providing a smart, interactive, and user-friendly platform. The system is designed to enable students to easily and quickly access health announcements, event schedules, awareness campaigns, and information regarding clinic operating hours. In addition, the platform emphasizes an improved user experience through a well-structured layout, clear navigation, and content tailored to users’ needs.</w:t>
              </w:r>
            </w:p>
            <w:p w14:paraId="41DADD1C" w14:textId="77777777" w:rsidR="003F6B84" w:rsidRPr="003F6B84" w:rsidRDefault="003F6B84" w:rsidP="003F6B84">
              <w:pPr>
                <w:pStyle w:val="Abstractfont"/>
                <w:spacing w:after="240"/>
                <w:rPr>
                  <w:lang w:val="en-MY"/>
                </w:rPr>
              </w:pPr>
              <w:r w:rsidRPr="003F6B84">
                <w:rPr>
                  <w:lang w:val="en-MY"/>
                </w:rPr>
                <w:t>From a technical perspective, the system framework is developed using web technologies such as HTML, CSS, and JavaScript to ensure high accessibility and cross-device compatibility. Furthermore, the system provides administrative functionalities that allow PKU staff to efficiently manage, update, and publish announcements. At the same time, end users, namely students, are able to receive health information and announcements that are tailored to their needs.</w:t>
              </w:r>
            </w:p>
            <w:p w14:paraId="046140C9" w14:textId="77777777" w:rsidR="003F6B84" w:rsidRPr="003F6B84" w:rsidRDefault="003F6B84" w:rsidP="003F6B84">
              <w:pPr>
                <w:pStyle w:val="Abstractfont"/>
                <w:spacing w:after="240"/>
                <w:rPr>
                  <w:lang w:val="en-MY"/>
                </w:rPr>
              </w:pPr>
              <w:r w:rsidRPr="003F6B84">
                <w:rPr>
                  <w:lang w:val="en-MY"/>
                </w:rPr>
                <w:t>Overall, the development of this platform is expected to enhance the effectiveness of health information dissemination, promote health awareness among students, and support the PKU in delivering more efficient and responsive healthcare services to the university community.</w:t>
              </w:r>
            </w:p>
            <w:p w14:paraId="2BF7BDDD" w14:textId="21FF08AF" w:rsidR="00C82F56" w:rsidRPr="003F40F3" w:rsidRDefault="00000000" w:rsidP="003F6B84">
              <w:pPr>
                <w:pStyle w:val="Abstractfont"/>
                <w:spacing w:after="240"/>
              </w:pPr>
            </w:p>
          </w:sdtContent>
        </w:sdt>
      </w:sdtContent>
    </w:sdt>
    <w:p w14:paraId="5A3BA1B9" w14:textId="77777777" w:rsidR="00A833E2" w:rsidRPr="00093825" w:rsidRDefault="00A833E2" w:rsidP="00093825">
      <w:pPr>
        <w:rPr>
          <w:lang w:val="en-US"/>
        </w:rPr>
      </w:pPr>
    </w:p>
    <w:p w14:paraId="3CB81943" w14:textId="77777777" w:rsidR="00093825" w:rsidRDefault="00093825" w:rsidP="008215B0">
      <w:pPr>
        <w:pStyle w:val="TITLEATROMANPAGES"/>
      </w:pPr>
      <w:bookmarkStart w:id="3" w:name="_Toc227920959"/>
      <w:r>
        <w:lastRenderedPageBreak/>
        <w:t xml:space="preserve">TABLE OF </w:t>
      </w:r>
      <w:r w:rsidRPr="00C82F56">
        <w:t>CONTENT</w:t>
      </w:r>
      <w:bookmarkEnd w:id="3"/>
    </w:p>
    <w:p w14:paraId="7DADFE1F" w14:textId="77777777" w:rsidR="000A0A75" w:rsidRDefault="000A0A75" w:rsidP="008215B0">
      <w:pPr>
        <w:pStyle w:val="TOC4"/>
        <w:rPr>
          <w:lang w:val="en-US"/>
        </w:rPr>
      </w:pPr>
      <w:r>
        <w:rPr>
          <w:lang w:val="en-US"/>
        </w:rPr>
        <w:t>DECLARATION</w:t>
      </w:r>
    </w:p>
    <w:p w14:paraId="16FAE2DA" w14:textId="77777777" w:rsidR="00D70A4E" w:rsidRDefault="00F34597" w:rsidP="008215B0">
      <w:pPr>
        <w:pStyle w:val="TOC4"/>
        <w:rPr>
          <w:lang w:val="en-US"/>
        </w:rPr>
      </w:pPr>
      <w:r>
        <w:rPr>
          <w:lang w:val="en-US"/>
        </w:rPr>
        <w:t>TITLE PAGE</w:t>
      </w:r>
      <w:r>
        <w:rPr>
          <w:lang w:val="en-US"/>
        </w:rPr>
        <w:tab/>
      </w:r>
    </w:p>
    <w:p w14:paraId="14878020" w14:textId="75A73779" w:rsidR="00BC3453" w:rsidRDefault="00E11BC5">
      <w:pPr>
        <w:pStyle w:val="TOC4"/>
        <w:rPr>
          <w:rFonts w:asciiTheme="minorHAnsi" w:hAnsiTheme="minorHAnsi"/>
          <w:b w:val="0"/>
          <w:noProof/>
          <w:kern w:val="2"/>
          <w:szCs w:val="24"/>
          <w:lang w:val="en-MY" w:eastAsia="en-MY"/>
          <w14:ligatures w14:val="standardContextual"/>
        </w:rPr>
      </w:pPr>
      <w:r>
        <w:rPr>
          <w:noProof/>
          <w:lang w:val="en-US"/>
        </w:rPr>
        <w:fldChar w:fldCharType="begin"/>
      </w:r>
      <w:r>
        <w:rPr>
          <w:noProof/>
          <w:lang w:val="en-US"/>
        </w:rPr>
        <w:instrText xml:space="preserve"> TOC \o "1-4" \h \z \u </w:instrText>
      </w:r>
      <w:r>
        <w:rPr>
          <w:noProof/>
          <w:lang w:val="en-US"/>
        </w:rPr>
        <w:fldChar w:fldCharType="separate"/>
      </w:r>
      <w:hyperlink w:anchor="_Toc227920956" w:history="1">
        <w:r w:rsidR="00BC3453" w:rsidRPr="00A54DB3">
          <w:rPr>
            <w:rStyle w:val="Hyperlink"/>
            <w:noProof/>
          </w:rPr>
          <w:t>ACKNOWLEDGEMENTS</w:t>
        </w:r>
        <w:r w:rsidR="00BC3453">
          <w:rPr>
            <w:noProof/>
            <w:webHidden/>
          </w:rPr>
          <w:tab/>
        </w:r>
        <w:r w:rsidR="00BC3453">
          <w:rPr>
            <w:noProof/>
            <w:webHidden/>
          </w:rPr>
          <w:fldChar w:fldCharType="begin"/>
        </w:r>
        <w:r w:rsidR="00BC3453">
          <w:rPr>
            <w:noProof/>
            <w:webHidden/>
          </w:rPr>
          <w:instrText xml:space="preserve"> PAGEREF _Toc227920956 \h </w:instrText>
        </w:r>
        <w:r w:rsidR="00BC3453">
          <w:rPr>
            <w:noProof/>
            <w:webHidden/>
          </w:rPr>
        </w:r>
        <w:r w:rsidR="00BC3453">
          <w:rPr>
            <w:noProof/>
            <w:webHidden/>
          </w:rPr>
          <w:fldChar w:fldCharType="separate"/>
        </w:r>
        <w:r w:rsidR="00BC3453">
          <w:rPr>
            <w:noProof/>
            <w:webHidden/>
          </w:rPr>
          <w:t>ii</w:t>
        </w:r>
        <w:r w:rsidR="00BC3453">
          <w:rPr>
            <w:noProof/>
            <w:webHidden/>
          </w:rPr>
          <w:fldChar w:fldCharType="end"/>
        </w:r>
      </w:hyperlink>
    </w:p>
    <w:p w14:paraId="2D4AF703" w14:textId="712B4173" w:rsidR="00BC3453" w:rsidRDefault="00BC3453">
      <w:pPr>
        <w:pStyle w:val="TOC4"/>
        <w:rPr>
          <w:rFonts w:asciiTheme="minorHAnsi" w:hAnsiTheme="minorHAnsi"/>
          <w:b w:val="0"/>
          <w:noProof/>
          <w:kern w:val="2"/>
          <w:szCs w:val="24"/>
          <w:lang w:val="en-MY" w:eastAsia="en-MY"/>
          <w14:ligatures w14:val="standardContextual"/>
        </w:rPr>
      </w:pPr>
      <w:hyperlink w:anchor="_Toc227920957" w:history="1">
        <w:r w:rsidRPr="00A54DB3">
          <w:rPr>
            <w:rStyle w:val="Hyperlink"/>
            <w:noProof/>
          </w:rPr>
          <w:t>ABSTRAK</w:t>
        </w:r>
        <w:r>
          <w:rPr>
            <w:noProof/>
            <w:webHidden/>
          </w:rPr>
          <w:tab/>
        </w:r>
        <w:r>
          <w:rPr>
            <w:noProof/>
            <w:webHidden/>
          </w:rPr>
          <w:fldChar w:fldCharType="begin"/>
        </w:r>
        <w:r>
          <w:rPr>
            <w:noProof/>
            <w:webHidden/>
          </w:rPr>
          <w:instrText xml:space="preserve"> PAGEREF _Toc227920957 \h </w:instrText>
        </w:r>
        <w:r>
          <w:rPr>
            <w:noProof/>
            <w:webHidden/>
          </w:rPr>
        </w:r>
        <w:r>
          <w:rPr>
            <w:noProof/>
            <w:webHidden/>
          </w:rPr>
          <w:fldChar w:fldCharType="separate"/>
        </w:r>
        <w:r>
          <w:rPr>
            <w:noProof/>
            <w:webHidden/>
          </w:rPr>
          <w:t>iii</w:t>
        </w:r>
        <w:r>
          <w:rPr>
            <w:noProof/>
            <w:webHidden/>
          </w:rPr>
          <w:fldChar w:fldCharType="end"/>
        </w:r>
      </w:hyperlink>
    </w:p>
    <w:p w14:paraId="2FF2E816" w14:textId="3902DC74" w:rsidR="00BC3453" w:rsidRDefault="00BC3453">
      <w:pPr>
        <w:pStyle w:val="TOC4"/>
        <w:rPr>
          <w:rFonts w:asciiTheme="minorHAnsi" w:hAnsiTheme="minorHAnsi"/>
          <w:b w:val="0"/>
          <w:noProof/>
          <w:kern w:val="2"/>
          <w:szCs w:val="24"/>
          <w:lang w:val="en-MY" w:eastAsia="en-MY"/>
          <w14:ligatures w14:val="standardContextual"/>
        </w:rPr>
      </w:pPr>
      <w:hyperlink w:anchor="_Toc227920958" w:history="1">
        <w:r w:rsidRPr="00A54DB3">
          <w:rPr>
            <w:rStyle w:val="Hyperlink"/>
            <w:noProof/>
          </w:rPr>
          <w:t>ABSTRACT</w:t>
        </w:r>
        <w:r>
          <w:rPr>
            <w:noProof/>
            <w:webHidden/>
          </w:rPr>
          <w:tab/>
        </w:r>
        <w:r>
          <w:rPr>
            <w:noProof/>
            <w:webHidden/>
          </w:rPr>
          <w:fldChar w:fldCharType="begin"/>
        </w:r>
        <w:r>
          <w:rPr>
            <w:noProof/>
            <w:webHidden/>
          </w:rPr>
          <w:instrText xml:space="preserve"> PAGEREF _Toc227920958 \h </w:instrText>
        </w:r>
        <w:r>
          <w:rPr>
            <w:noProof/>
            <w:webHidden/>
          </w:rPr>
        </w:r>
        <w:r>
          <w:rPr>
            <w:noProof/>
            <w:webHidden/>
          </w:rPr>
          <w:fldChar w:fldCharType="separate"/>
        </w:r>
        <w:r>
          <w:rPr>
            <w:noProof/>
            <w:webHidden/>
          </w:rPr>
          <w:t>iv</w:t>
        </w:r>
        <w:r>
          <w:rPr>
            <w:noProof/>
            <w:webHidden/>
          </w:rPr>
          <w:fldChar w:fldCharType="end"/>
        </w:r>
      </w:hyperlink>
    </w:p>
    <w:p w14:paraId="14BE5E19" w14:textId="75303EA3" w:rsidR="00BC3453" w:rsidRDefault="00BC3453">
      <w:pPr>
        <w:pStyle w:val="TOC4"/>
        <w:rPr>
          <w:rFonts w:asciiTheme="minorHAnsi" w:hAnsiTheme="minorHAnsi"/>
          <w:b w:val="0"/>
          <w:noProof/>
          <w:kern w:val="2"/>
          <w:szCs w:val="24"/>
          <w:lang w:val="en-MY" w:eastAsia="en-MY"/>
          <w14:ligatures w14:val="standardContextual"/>
        </w:rPr>
      </w:pPr>
      <w:hyperlink w:anchor="_Toc227920959" w:history="1">
        <w:r w:rsidRPr="00A54DB3">
          <w:rPr>
            <w:rStyle w:val="Hyperlink"/>
            <w:noProof/>
          </w:rPr>
          <w:t>TABLE OF CONTENT</w:t>
        </w:r>
        <w:r>
          <w:rPr>
            <w:noProof/>
            <w:webHidden/>
          </w:rPr>
          <w:tab/>
        </w:r>
        <w:r>
          <w:rPr>
            <w:noProof/>
            <w:webHidden/>
          </w:rPr>
          <w:fldChar w:fldCharType="begin"/>
        </w:r>
        <w:r>
          <w:rPr>
            <w:noProof/>
            <w:webHidden/>
          </w:rPr>
          <w:instrText xml:space="preserve"> PAGEREF _Toc227920959 \h </w:instrText>
        </w:r>
        <w:r>
          <w:rPr>
            <w:noProof/>
            <w:webHidden/>
          </w:rPr>
        </w:r>
        <w:r>
          <w:rPr>
            <w:noProof/>
            <w:webHidden/>
          </w:rPr>
          <w:fldChar w:fldCharType="separate"/>
        </w:r>
        <w:r>
          <w:rPr>
            <w:noProof/>
            <w:webHidden/>
          </w:rPr>
          <w:t>v</w:t>
        </w:r>
        <w:r>
          <w:rPr>
            <w:noProof/>
            <w:webHidden/>
          </w:rPr>
          <w:fldChar w:fldCharType="end"/>
        </w:r>
      </w:hyperlink>
    </w:p>
    <w:p w14:paraId="662CB135" w14:textId="685383FF" w:rsidR="00BC3453" w:rsidRDefault="00BC3453">
      <w:pPr>
        <w:pStyle w:val="TOC4"/>
        <w:rPr>
          <w:rFonts w:asciiTheme="minorHAnsi" w:hAnsiTheme="minorHAnsi"/>
          <w:b w:val="0"/>
          <w:noProof/>
          <w:kern w:val="2"/>
          <w:szCs w:val="24"/>
          <w:lang w:val="en-MY" w:eastAsia="en-MY"/>
          <w14:ligatures w14:val="standardContextual"/>
        </w:rPr>
      </w:pPr>
      <w:hyperlink w:anchor="_Toc227920960" w:history="1">
        <w:r w:rsidRPr="00A54DB3">
          <w:rPr>
            <w:rStyle w:val="Hyperlink"/>
            <w:noProof/>
          </w:rPr>
          <w:t>LIST OF TABLES</w:t>
        </w:r>
        <w:r>
          <w:rPr>
            <w:noProof/>
            <w:webHidden/>
          </w:rPr>
          <w:tab/>
        </w:r>
        <w:r>
          <w:rPr>
            <w:noProof/>
            <w:webHidden/>
          </w:rPr>
          <w:fldChar w:fldCharType="begin"/>
        </w:r>
        <w:r>
          <w:rPr>
            <w:noProof/>
            <w:webHidden/>
          </w:rPr>
          <w:instrText xml:space="preserve"> PAGEREF _Toc227920960 \h </w:instrText>
        </w:r>
        <w:r>
          <w:rPr>
            <w:noProof/>
            <w:webHidden/>
          </w:rPr>
        </w:r>
        <w:r>
          <w:rPr>
            <w:noProof/>
            <w:webHidden/>
          </w:rPr>
          <w:fldChar w:fldCharType="separate"/>
        </w:r>
        <w:r>
          <w:rPr>
            <w:noProof/>
            <w:webHidden/>
          </w:rPr>
          <w:t>viii</w:t>
        </w:r>
        <w:r>
          <w:rPr>
            <w:noProof/>
            <w:webHidden/>
          </w:rPr>
          <w:fldChar w:fldCharType="end"/>
        </w:r>
      </w:hyperlink>
    </w:p>
    <w:p w14:paraId="5B972D12" w14:textId="653FA0D6" w:rsidR="00BC3453" w:rsidRDefault="00BC3453">
      <w:pPr>
        <w:pStyle w:val="TOC4"/>
        <w:rPr>
          <w:rFonts w:asciiTheme="minorHAnsi" w:hAnsiTheme="minorHAnsi"/>
          <w:b w:val="0"/>
          <w:noProof/>
          <w:kern w:val="2"/>
          <w:szCs w:val="24"/>
          <w:lang w:val="en-MY" w:eastAsia="en-MY"/>
          <w14:ligatures w14:val="standardContextual"/>
        </w:rPr>
      </w:pPr>
      <w:hyperlink w:anchor="_Toc227920961" w:history="1">
        <w:r w:rsidRPr="00A54DB3">
          <w:rPr>
            <w:rStyle w:val="Hyperlink"/>
            <w:noProof/>
          </w:rPr>
          <w:t>LIST OF FIGURES</w:t>
        </w:r>
        <w:r>
          <w:rPr>
            <w:noProof/>
            <w:webHidden/>
          </w:rPr>
          <w:tab/>
        </w:r>
        <w:r>
          <w:rPr>
            <w:noProof/>
            <w:webHidden/>
          </w:rPr>
          <w:fldChar w:fldCharType="begin"/>
        </w:r>
        <w:r>
          <w:rPr>
            <w:noProof/>
            <w:webHidden/>
          </w:rPr>
          <w:instrText xml:space="preserve"> PAGEREF _Toc227920961 \h </w:instrText>
        </w:r>
        <w:r>
          <w:rPr>
            <w:noProof/>
            <w:webHidden/>
          </w:rPr>
        </w:r>
        <w:r>
          <w:rPr>
            <w:noProof/>
            <w:webHidden/>
          </w:rPr>
          <w:fldChar w:fldCharType="separate"/>
        </w:r>
        <w:r>
          <w:rPr>
            <w:noProof/>
            <w:webHidden/>
          </w:rPr>
          <w:t>ix</w:t>
        </w:r>
        <w:r>
          <w:rPr>
            <w:noProof/>
            <w:webHidden/>
          </w:rPr>
          <w:fldChar w:fldCharType="end"/>
        </w:r>
      </w:hyperlink>
    </w:p>
    <w:p w14:paraId="51A8FE2E" w14:textId="7F95EBD6" w:rsidR="00BC3453" w:rsidRDefault="00BC3453">
      <w:pPr>
        <w:pStyle w:val="TOC4"/>
        <w:rPr>
          <w:rFonts w:asciiTheme="minorHAnsi" w:hAnsiTheme="minorHAnsi"/>
          <w:b w:val="0"/>
          <w:noProof/>
          <w:kern w:val="2"/>
          <w:szCs w:val="24"/>
          <w:lang w:val="en-MY" w:eastAsia="en-MY"/>
          <w14:ligatures w14:val="standardContextual"/>
        </w:rPr>
      </w:pPr>
      <w:hyperlink w:anchor="_Toc227920962" w:history="1">
        <w:r w:rsidRPr="00A54DB3">
          <w:rPr>
            <w:rStyle w:val="Hyperlink"/>
            <w:noProof/>
          </w:rPr>
          <w:t>LIST OF ABBREVIATIONS</w:t>
        </w:r>
        <w:r>
          <w:rPr>
            <w:noProof/>
            <w:webHidden/>
          </w:rPr>
          <w:tab/>
        </w:r>
        <w:r>
          <w:rPr>
            <w:noProof/>
            <w:webHidden/>
          </w:rPr>
          <w:fldChar w:fldCharType="begin"/>
        </w:r>
        <w:r>
          <w:rPr>
            <w:noProof/>
            <w:webHidden/>
          </w:rPr>
          <w:instrText xml:space="preserve"> PAGEREF _Toc227920962 \h </w:instrText>
        </w:r>
        <w:r>
          <w:rPr>
            <w:noProof/>
            <w:webHidden/>
          </w:rPr>
        </w:r>
        <w:r>
          <w:rPr>
            <w:noProof/>
            <w:webHidden/>
          </w:rPr>
          <w:fldChar w:fldCharType="separate"/>
        </w:r>
        <w:r>
          <w:rPr>
            <w:noProof/>
            <w:webHidden/>
          </w:rPr>
          <w:t>x</w:t>
        </w:r>
        <w:r>
          <w:rPr>
            <w:noProof/>
            <w:webHidden/>
          </w:rPr>
          <w:fldChar w:fldCharType="end"/>
        </w:r>
      </w:hyperlink>
    </w:p>
    <w:p w14:paraId="5B2C011A" w14:textId="5CC354CB" w:rsidR="00BC3453" w:rsidRDefault="00BC3453">
      <w:pPr>
        <w:pStyle w:val="TOC4"/>
        <w:rPr>
          <w:rFonts w:asciiTheme="minorHAnsi" w:hAnsiTheme="minorHAnsi"/>
          <w:b w:val="0"/>
          <w:noProof/>
          <w:kern w:val="2"/>
          <w:szCs w:val="24"/>
          <w:lang w:val="en-MY" w:eastAsia="en-MY"/>
          <w14:ligatures w14:val="standardContextual"/>
        </w:rPr>
      </w:pPr>
      <w:hyperlink w:anchor="_Toc227920963" w:history="1">
        <w:r w:rsidRPr="00A54DB3">
          <w:rPr>
            <w:rStyle w:val="Hyperlink"/>
            <w:noProof/>
          </w:rPr>
          <w:t>LIST OF APPENDICES</w:t>
        </w:r>
        <w:r>
          <w:rPr>
            <w:noProof/>
            <w:webHidden/>
          </w:rPr>
          <w:tab/>
        </w:r>
        <w:r>
          <w:rPr>
            <w:noProof/>
            <w:webHidden/>
          </w:rPr>
          <w:fldChar w:fldCharType="begin"/>
        </w:r>
        <w:r>
          <w:rPr>
            <w:noProof/>
            <w:webHidden/>
          </w:rPr>
          <w:instrText xml:space="preserve"> PAGEREF _Toc227920963 \h </w:instrText>
        </w:r>
        <w:r>
          <w:rPr>
            <w:noProof/>
            <w:webHidden/>
          </w:rPr>
        </w:r>
        <w:r>
          <w:rPr>
            <w:noProof/>
            <w:webHidden/>
          </w:rPr>
          <w:fldChar w:fldCharType="separate"/>
        </w:r>
        <w:r>
          <w:rPr>
            <w:noProof/>
            <w:webHidden/>
          </w:rPr>
          <w:t>xi</w:t>
        </w:r>
        <w:r>
          <w:rPr>
            <w:noProof/>
            <w:webHidden/>
          </w:rPr>
          <w:fldChar w:fldCharType="end"/>
        </w:r>
      </w:hyperlink>
    </w:p>
    <w:p w14:paraId="42332CD8" w14:textId="1E155EAC"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64" w:history="1">
        <w:r w:rsidRPr="00A54DB3">
          <w:rPr>
            <w:rStyle w:val="Hyperlink"/>
          </w:rPr>
          <w:t>CHAPTER 1 INTRODUCTION</w:t>
        </w:r>
        <w:r>
          <w:rPr>
            <w:webHidden/>
          </w:rPr>
          <w:tab/>
        </w:r>
        <w:r>
          <w:rPr>
            <w:webHidden/>
          </w:rPr>
          <w:fldChar w:fldCharType="begin"/>
        </w:r>
        <w:r>
          <w:rPr>
            <w:webHidden/>
          </w:rPr>
          <w:instrText xml:space="preserve"> PAGEREF _Toc227920964 \h </w:instrText>
        </w:r>
        <w:r>
          <w:rPr>
            <w:webHidden/>
          </w:rPr>
        </w:r>
        <w:r>
          <w:rPr>
            <w:webHidden/>
          </w:rPr>
          <w:fldChar w:fldCharType="separate"/>
        </w:r>
        <w:r>
          <w:rPr>
            <w:webHidden/>
          </w:rPr>
          <w:t>12</w:t>
        </w:r>
        <w:r>
          <w:rPr>
            <w:webHidden/>
          </w:rPr>
          <w:fldChar w:fldCharType="end"/>
        </w:r>
      </w:hyperlink>
    </w:p>
    <w:p w14:paraId="404C319C" w14:textId="38E92887" w:rsidR="00BC3453" w:rsidRDefault="00BC3453">
      <w:pPr>
        <w:pStyle w:val="TOC2"/>
        <w:rPr>
          <w:rFonts w:asciiTheme="minorHAnsi" w:hAnsiTheme="minorHAnsi" w:cstheme="minorBidi"/>
          <w:bCs w:val="0"/>
          <w:kern w:val="2"/>
          <w:szCs w:val="24"/>
          <w:lang w:val="en-MY" w:eastAsia="en-MY"/>
          <w14:ligatures w14:val="standardContextual"/>
        </w:rPr>
      </w:pPr>
      <w:hyperlink w:anchor="_Toc227920965" w:history="1">
        <w:r w:rsidRPr="00A54DB3">
          <w:rPr>
            <w:rStyle w:val="Hyperlink"/>
          </w:rPr>
          <w:t>1.1</w:t>
        </w:r>
        <w:r>
          <w:rPr>
            <w:rFonts w:asciiTheme="minorHAnsi" w:hAnsiTheme="minorHAnsi" w:cstheme="minorBidi"/>
            <w:bCs w:val="0"/>
            <w:kern w:val="2"/>
            <w:szCs w:val="24"/>
            <w:lang w:val="en-MY" w:eastAsia="en-MY"/>
            <w14:ligatures w14:val="standardContextual"/>
          </w:rPr>
          <w:tab/>
        </w:r>
        <w:r w:rsidRPr="00A54DB3">
          <w:rPr>
            <w:rStyle w:val="Hyperlink"/>
          </w:rPr>
          <w:t>Background of Study</w:t>
        </w:r>
        <w:r>
          <w:rPr>
            <w:webHidden/>
          </w:rPr>
          <w:tab/>
        </w:r>
        <w:r>
          <w:rPr>
            <w:webHidden/>
          </w:rPr>
          <w:fldChar w:fldCharType="begin"/>
        </w:r>
        <w:r>
          <w:rPr>
            <w:webHidden/>
          </w:rPr>
          <w:instrText xml:space="preserve"> PAGEREF _Toc227920965 \h </w:instrText>
        </w:r>
        <w:r>
          <w:rPr>
            <w:webHidden/>
          </w:rPr>
        </w:r>
        <w:r>
          <w:rPr>
            <w:webHidden/>
          </w:rPr>
          <w:fldChar w:fldCharType="separate"/>
        </w:r>
        <w:r>
          <w:rPr>
            <w:webHidden/>
          </w:rPr>
          <w:t>12</w:t>
        </w:r>
        <w:r>
          <w:rPr>
            <w:webHidden/>
          </w:rPr>
          <w:fldChar w:fldCharType="end"/>
        </w:r>
      </w:hyperlink>
    </w:p>
    <w:p w14:paraId="46181107" w14:textId="05EC1C7F" w:rsidR="00BC3453" w:rsidRDefault="00BC3453">
      <w:pPr>
        <w:pStyle w:val="TOC2"/>
        <w:rPr>
          <w:rFonts w:asciiTheme="minorHAnsi" w:hAnsiTheme="minorHAnsi" w:cstheme="minorBidi"/>
          <w:bCs w:val="0"/>
          <w:kern w:val="2"/>
          <w:szCs w:val="24"/>
          <w:lang w:val="en-MY" w:eastAsia="en-MY"/>
          <w14:ligatures w14:val="standardContextual"/>
        </w:rPr>
      </w:pPr>
      <w:hyperlink w:anchor="_Toc227920966" w:history="1">
        <w:r w:rsidRPr="00A54DB3">
          <w:rPr>
            <w:rStyle w:val="Hyperlink"/>
          </w:rPr>
          <w:t>1.2</w:t>
        </w:r>
        <w:r>
          <w:rPr>
            <w:rFonts w:asciiTheme="minorHAnsi" w:hAnsiTheme="minorHAnsi" w:cstheme="minorBidi"/>
            <w:bCs w:val="0"/>
            <w:kern w:val="2"/>
            <w:szCs w:val="24"/>
            <w:lang w:val="en-MY" w:eastAsia="en-MY"/>
            <w14:ligatures w14:val="standardContextual"/>
          </w:rPr>
          <w:tab/>
        </w:r>
        <w:r w:rsidRPr="00A54DB3">
          <w:rPr>
            <w:rStyle w:val="Hyperlink"/>
          </w:rPr>
          <w:t>Problem Statement</w:t>
        </w:r>
        <w:r>
          <w:rPr>
            <w:webHidden/>
          </w:rPr>
          <w:tab/>
        </w:r>
        <w:r>
          <w:rPr>
            <w:webHidden/>
          </w:rPr>
          <w:fldChar w:fldCharType="begin"/>
        </w:r>
        <w:r>
          <w:rPr>
            <w:webHidden/>
          </w:rPr>
          <w:instrText xml:space="preserve"> PAGEREF _Toc227920966 \h </w:instrText>
        </w:r>
        <w:r>
          <w:rPr>
            <w:webHidden/>
          </w:rPr>
        </w:r>
        <w:r>
          <w:rPr>
            <w:webHidden/>
          </w:rPr>
          <w:fldChar w:fldCharType="separate"/>
        </w:r>
        <w:r>
          <w:rPr>
            <w:webHidden/>
          </w:rPr>
          <w:t>13</w:t>
        </w:r>
        <w:r>
          <w:rPr>
            <w:webHidden/>
          </w:rPr>
          <w:fldChar w:fldCharType="end"/>
        </w:r>
      </w:hyperlink>
    </w:p>
    <w:p w14:paraId="24520DD7" w14:textId="076F98B8" w:rsidR="00BC3453" w:rsidRDefault="00BC3453">
      <w:pPr>
        <w:pStyle w:val="TOC2"/>
        <w:rPr>
          <w:rFonts w:asciiTheme="minorHAnsi" w:hAnsiTheme="minorHAnsi" w:cstheme="minorBidi"/>
          <w:bCs w:val="0"/>
          <w:kern w:val="2"/>
          <w:szCs w:val="24"/>
          <w:lang w:val="en-MY" w:eastAsia="en-MY"/>
          <w14:ligatures w14:val="standardContextual"/>
        </w:rPr>
      </w:pPr>
      <w:hyperlink w:anchor="_Toc227920967" w:history="1">
        <w:r w:rsidRPr="00A54DB3">
          <w:rPr>
            <w:rStyle w:val="Hyperlink"/>
          </w:rPr>
          <w:t>1.3</w:t>
        </w:r>
        <w:r>
          <w:rPr>
            <w:rFonts w:asciiTheme="minorHAnsi" w:hAnsiTheme="minorHAnsi" w:cstheme="minorBidi"/>
            <w:bCs w:val="0"/>
            <w:kern w:val="2"/>
            <w:szCs w:val="24"/>
            <w:lang w:val="en-MY" w:eastAsia="en-MY"/>
            <w14:ligatures w14:val="standardContextual"/>
          </w:rPr>
          <w:tab/>
        </w:r>
        <w:r w:rsidRPr="00A54DB3">
          <w:rPr>
            <w:rStyle w:val="Hyperlink"/>
          </w:rPr>
          <w:t>Objective</w:t>
        </w:r>
        <w:r>
          <w:rPr>
            <w:webHidden/>
          </w:rPr>
          <w:tab/>
        </w:r>
        <w:r>
          <w:rPr>
            <w:webHidden/>
          </w:rPr>
          <w:fldChar w:fldCharType="begin"/>
        </w:r>
        <w:r>
          <w:rPr>
            <w:webHidden/>
          </w:rPr>
          <w:instrText xml:space="preserve"> PAGEREF _Toc227920967 \h </w:instrText>
        </w:r>
        <w:r>
          <w:rPr>
            <w:webHidden/>
          </w:rPr>
        </w:r>
        <w:r>
          <w:rPr>
            <w:webHidden/>
          </w:rPr>
          <w:fldChar w:fldCharType="separate"/>
        </w:r>
        <w:r>
          <w:rPr>
            <w:webHidden/>
          </w:rPr>
          <w:t>13</w:t>
        </w:r>
        <w:r>
          <w:rPr>
            <w:webHidden/>
          </w:rPr>
          <w:fldChar w:fldCharType="end"/>
        </w:r>
      </w:hyperlink>
    </w:p>
    <w:p w14:paraId="7AE9B1D7" w14:textId="14230AE8" w:rsidR="00BC3453" w:rsidRDefault="00BC3453">
      <w:pPr>
        <w:pStyle w:val="TOC2"/>
        <w:rPr>
          <w:rFonts w:asciiTheme="minorHAnsi" w:hAnsiTheme="minorHAnsi" w:cstheme="minorBidi"/>
          <w:bCs w:val="0"/>
          <w:kern w:val="2"/>
          <w:szCs w:val="24"/>
          <w:lang w:val="en-MY" w:eastAsia="en-MY"/>
          <w14:ligatures w14:val="standardContextual"/>
        </w:rPr>
      </w:pPr>
      <w:hyperlink w:anchor="_Toc227920968" w:history="1">
        <w:r w:rsidRPr="00A54DB3">
          <w:rPr>
            <w:rStyle w:val="Hyperlink"/>
          </w:rPr>
          <w:t>1.4</w:t>
        </w:r>
        <w:r>
          <w:rPr>
            <w:rFonts w:asciiTheme="minorHAnsi" w:hAnsiTheme="minorHAnsi" w:cstheme="minorBidi"/>
            <w:bCs w:val="0"/>
            <w:kern w:val="2"/>
            <w:szCs w:val="24"/>
            <w:lang w:val="en-MY" w:eastAsia="en-MY"/>
            <w14:ligatures w14:val="standardContextual"/>
          </w:rPr>
          <w:tab/>
        </w:r>
        <w:r w:rsidRPr="00A54DB3">
          <w:rPr>
            <w:rStyle w:val="Hyperlink"/>
          </w:rPr>
          <w:t>Project Scope</w:t>
        </w:r>
        <w:r>
          <w:rPr>
            <w:webHidden/>
          </w:rPr>
          <w:tab/>
        </w:r>
        <w:r>
          <w:rPr>
            <w:webHidden/>
          </w:rPr>
          <w:fldChar w:fldCharType="begin"/>
        </w:r>
        <w:r>
          <w:rPr>
            <w:webHidden/>
          </w:rPr>
          <w:instrText xml:space="preserve"> PAGEREF _Toc227920968 \h </w:instrText>
        </w:r>
        <w:r>
          <w:rPr>
            <w:webHidden/>
          </w:rPr>
        </w:r>
        <w:r>
          <w:rPr>
            <w:webHidden/>
          </w:rPr>
          <w:fldChar w:fldCharType="separate"/>
        </w:r>
        <w:r>
          <w:rPr>
            <w:webHidden/>
          </w:rPr>
          <w:t>13</w:t>
        </w:r>
        <w:r>
          <w:rPr>
            <w:webHidden/>
          </w:rPr>
          <w:fldChar w:fldCharType="end"/>
        </w:r>
      </w:hyperlink>
    </w:p>
    <w:p w14:paraId="725882E8" w14:textId="29FCE467" w:rsidR="00BC3453" w:rsidRDefault="00BC3453">
      <w:pPr>
        <w:pStyle w:val="TOC2"/>
        <w:rPr>
          <w:rFonts w:asciiTheme="minorHAnsi" w:hAnsiTheme="minorHAnsi" w:cstheme="minorBidi"/>
          <w:bCs w:val="0"/>
          <w:kern w:val="2"/>
          <w:szCs w:val="24"/>
          <w:lang w:val="en-MY" w:eastAsia="en-MY"/>
          <w14:ligatures w14:val="standardContextual"/>
        </w:rPr>
      </w:pPr>
      <w:hyperlink w:anchor="_Toc227920969" w:history="1">
        <w:r w:rsidRPr="00A54DB3">
          <w:rPr>
            <w:rStyle w:val="Hyperlink"/>
          </w:rPr>
          <w:t>1.5</w:t>
        </w:r>
        <w:r>
          <w:rPr>
            <w:rFonts w:asciiTheme="minorHAnsi" w:hAnsiTheme="minorHAnsi" w:cstheme="minorBidi"/>
            <w:bCs w:val="0"/>
            <w:kern w:val="2"/>
            <w:szCs w:val="24"/>
            <w:lang w:val="en-MY" w:eastAsia="en-MY"/>
            <w14:ligatures w14:val="standardContextual"/>
          </w:rPr>
          <w:tab/>
        </w:r>
        <w:r w:rsidRPr="00A54DB3">
          <w:rPr>
            <w:rStyle w:val="Hyperlink"/>
          </w:rPr>
          <w:t>Thesis Organization</w:t>
        </w:r>
        <w:r>
          <w:rPr>
            <w:webHidden/>
          </w:rPr>
          <w:tab/>
        </w:r>
        <w:r>
          <w:rPr>
            <w:webHidden/>
          </w:rPr>
          <w:fldChar w:fldCharType="begin"/>
        </w:r>
        <w:r>
          <w:rPr>
            <w:webHidden/>
          </w:rPr>
          <w:instrText xml:space="preserve"> PAGEREF _Toc227920969 \h </w:instrText>
        </w:r>
        <w:r>
          <w:rPr>
            <w:webHidden/>
          </w:rPr>
        </w:r>
        <w:r>
          <w:rPr>
            <w:webHidden/>
          </w:rPr>
          <w:fldChar w:fldCharType="separate"/>
        </w:r>
        <w:r>
          <w:rPr>
            <w:webHidden/>
          </w:rPr>
          <w:t>14</w:t>
        </w:r>
        <w:r>
          <w:rPr>
            <w:webHidden/>
          </w:rPr>
          <w:fldChar w:fldCharType="end"/>
        </w:r>
      </w:hyperlink>
    </w:p>
    <w:p w14:paraId="48A2FD96" w14:textId="6B420ABF"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70" w:history="1">
        <w:r w:rsidRPr="00A54DB3">
          <w:rPr>
            <w:rStyle w:val="Hyperlink"/>
          </w:rPr>
          <w:t>CHAPTER 2 LITERATURE REVIEW</w:t>
        </w:r>
        <w:r>
          <w:rPr>
            <w:webHidden/>
          </w:rPr>
          <w:tab/>
        </w:r>
        <w:r>
          <w:rPr>
            <w:webHidden/>
          </w:rPr>
          <w:fldChar w:fldCharType="begin"/>
        </w:r>
        <w:r>
          <w:rPr>
            <w:webHidden/>
          </w:rPr>
          <w:instrText xml:space="preserve"> PAGEREF _Toc227920970 \h </w:instrText>
        </w:r>
        <w:r>
          <w:rPr>
            <w:webHidden/>
          </w:rPr>
        </w:r>
        <w:r>
          <w:rPr>
            <w:webHidden/>
          </w:rPr>
          <w:fldChar w:fldCharType="separate"/>
        </w:r>
        <w:r>
          <w:rPr>
            <w:webHidden/>
          </w:rPr>
          <w:t>15</w:t>
        </w:r>
        <w:r>
          <w:rPr>
            <w:webHidden/>
          </w:rPr>
          <w:fldChar w:fldCharType="end"/>
        </w:r>
      </w:hyperlink>
    </w:p>
    <w:p w14:paraId="2FE72E59" w14:textId="12E788C0" w:rsidR="00BC3453" w:rsidRDefault="00BC3453">
      <w:pPr>
        <w:pStyle w:val="TOC2"/>
        <w:rPr>
          <w:rFonts w:asciiTheme="minorHAnsi" w:hAnsiTheme="minorHAnsi" w:cstheme="minorBidi"/>
          <w:bCs w:val="0"/>
          <w:kern w:val="2"/>
          <w:szCs w:val="24"/>
          <w:lang w:val="en-MY" w:eastAsia="en-MY"/>
          <w14:ligatures w14:val="standardContextual"/>
        </w:rPr>
      </w:pPr>
      <w:hyperlink w:anchor="_Toc227920971" w:history="1">
        <w:r w:rsidRPr="00A54DB3">
          <w:rPr>
            <w:rStyle w:val="Hyperlink"/>
          </w:rPr>
          <w:t>2.1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_Toc227920971 \h </w:instrText>
        </w:r>
        <w:r>
          <w:rPr>
            <w:webHidden/>
          </w:rPr>
        </w:r>
        <w:r>
          <w:rPr>
            <w:webHidden/>
          </w:rPr>
          <w:fldChar w:fldCharType="separate"/>
        </w:r>
        <w:r>
          <w:rPr>
            <w:webHidden/>
          </w:rPr>
          <w:t>15</w:t>
        </w:r>
        <w:r>
          <w:rPr>
            <w:webHidden/>
          </w:rPr>
          <w:fldChar w:fldCharType="end"/>
        </w:r>
      </w:hyperlink>
    </w:p>
    <w:p w14:paraId="52E9D16A" w14:textId="5FEF6402" w:rsidR="00BC3453" w:rsidRDefault="00BC3453">
      <w:pPr>
        <w:pStyle w:val="TOC2"/>
        <w:rPr>
          <w:rFonts w:asciiTheme="minorHAnsi" w:hAnsiTheme="minorHAnsi" w:cstheme="minorBidi"/>
          <w:bCs w:val="0"/>
          <w:kern w:val="2"/>
          <w:szCs w:val="24"/>
          <w:lang w:val="en-MY" w:eastAsia="en-MY"/>
          <w14:ligatures w14:val="standardContextual"/>
        </w:rPr>
      </w:pPr>
      <w:hyperlink w:anchor="_Toc227920972" w:history="1">
        <w:r w:rsidRPr="00A54DB3">
          <w:rPr>
            <w:rStyle w:val="Hyperlink"/>
          </w:rPr>
          <w:t>2.2</w:t>
        </w:r>
        <w:r>
          <w:rPr>
            <w:rFonts w:asciiTheme="minorHAnsi" w:hAnsiTheme="minorHAnsi" w:cstheme="minorBidi"/>
            <w:bCs w:val="0"/>
            <w:kern w:val="2"/>
            <w:szCs w:val="24"/>
            <w:lang w:val="en-MY" w:eastAsia="en-MY"/>
            <w14:ligatures w14:val="standardContextual"/>
          </w:rPr>
          <w:tab/>
        </w:r>
        <w:r w:rsidRPr="00A54DB3">
          <w:rPr>
            <w:rStyle w:val="Hyperlink"/>
          </w:rPr>
          <w:t>Three Existing Systems</w:t>
        </w:r>
        <w:r>
          <w:rPr>
            <w:webHidden/>
          </w:rPr>
          <w:tab/>
        </w:r>
        <w:r>
          <w:rPr>
            <w:webHidden/>
          </w:rPr>
          <w:fldChar w:fldCharType="begin"/>
        </w:r>
        <w:r>
          <w:rPr>
            <w:webHidden/>
          </w:rPr>
          <w:instrText xml:space="preserve"> PAGEREF _Toc227920972 \h </w:instrText>
        </w:r>
        <w:r>
          <w:rPr>
            <w:webHidden/>
          </w:rPr>
        </w:r>
        <w:r>
          <w:rPr>
            <w:webHidden/>
          </w:rPr>
          <w:fldChar w:fldCharType="separate"/>
        </w:r>
        <w:r>
          <w:rPr>
            <w:webHidden/>
          </w:rPr>
          <w:t>15</w:t>
        </w:r>
        <w:r>
          <w:rPr>
            <w:webHidden/>
          </w:rPr>
          <w:fldChar w:fldCharType="end"/>
        </w:r>
      </w:hyperlink>
    </w:p>
    <w:p w14:paraId="6F13BB7A" w14:textId="11679B0B" w:rsidR="00BC3453" w:rsidRDefault="00BC3453">
      <w:pPr>
        <w:pStyle w:val="TOC2"/>
        <w:rPr>
          <w:rFonts w:asciiTheme="minorHAnsi" w:hAnsiTheme="minorHAnsi" w:cstheme="minorBidi"/>
          <w:bCs w:val="0"/>
          <w:kern w:val="2"/>
          <w:szCs w:val="24"/>
          <w:lang w:val="en-MY" w:eastAsia="en-MY"/>
          <w14:ligatures w14:val="standardContextual"/>
        </w:rPr>
      </w:pPr>
      <w:hyperlink w:anchor="_Toc227920973" w:history="1">
        <w:r w:rsidRPr="00A54DB3">
          <w:rPr>
            <w:rStyle w:val="Hyperlink"/>
          </w:rPr>
          <w:t>2.3</w:t>
        </w:r>
        <w:r>
          <w:rPr>
            <w:rFonts w:asciiTheme="minorHAnsi" w:hAnsiTheme="minorHAnsi" w:cstheme="minorBidi"/>
            <w:bCs w:val="0"/>
            <w:kern w:val="2"/>
            <w:szCs w:val="24"/>
            <w:lang w:val="en-MY" w:eastAsia="en-MY"/>
            <w14:ligatures w14:val="standardContextual"/>
          </w:rPr>
          <w:tab/>
        </w:r>
        <w:r w:rsidRPr="00A54DB3">
          <w:rPr>
            <w:rStyle w:val="Hyperlink"/>
          </w:rPr>
          <w:t>Requirement Elicitation</w:t>
        </w:r>
        <w:r>
          <w:rPr>
            <w:webHidden/>
          </w:rPr>
          <w:tab/>
        </w:r>
        <w:r>
          <w:rPr>
            <w:webHidden/>
          </w:rPr>
          <w:fldChar w:fldCharType="begin"/>
        </w:r>
        <w:r>
          <w:rPr>
            <w:webHidden/>
          </w:rPr>
          <w:instrText xml:space="preserve"> PAGEREF _Toc227920973 \h </w:instrText>
        </w:r>
        <w:r>
          <w:rPr>
            <w:webHidden/>
          </w:rPr>
        </w:r>
        <w:r>
          <w:rPr>
            <w:webHidden/>
          </w:rPr>
          <w:fldChar w:fldCharType="separate"/>
        </w:r>
        <w:r>
          <w:rPr>
            <w:webHidden/>
          </w:rPr>
          <w:t>16</w:t>
        </w:r>
        <w:r>
          <w:rPr>
            <w:webHidden/>
          </w:rPr>
          <w:fldChar w:fldCharType="end"/>
        </w:r>
      </w:hyperlink>
    </w:p>
    <w:p w14:paraId="630C2DB5" w14:textId="61244FA8" w:rsidR="00BC3453" w:rsidRDefault="00BC3453">
      <w:pPr>
        <w:pStyle w:val="TOC2"/>
        <w:rPr>
          <w:rFonts w:asciiTheme="minorHAnsi" w:hAnsiTheme="minorHAnsi" w:cstheme="minorBidi"/>
          <w:bCs w:val="0"/>
          <w:kern w:val="2"/>
          <w:szCs w:val="24"/>
          <w:lang w:val="en-MY" w:eastAsia="en-MY"/>
          <w14:ligatures w14:val="standardContextual"/>
        </w:rPr>
      </w:pPr>
      <w:hyperlink w:anchor="_Toc227920974" w:history="1">
        <w:r w:rsidRPr="00A54DB3">
          <w:rPr>
            <w:rStyle w:val="Hyperlink"/>
          </w:rPr>
          <w:t>2.4</w:t>
        </w:r>
        <w:r>
          <w:rPr>
            <w:rFonts w:asciiTheme="minorHAnsi" w:hAnsiTheme="minorHAnsi" w:cstheme="minorBidi"/>
            <w:bCs w:val="0"/>
            <w:kern w:val="2"/>
            <w:szCs w:val="24"/>
            <w:lang w:val="en-MY" w:eastAsia="en-MY"/>
            <w14:ligatures w14:val="standardContextual"/>
          </w:rPr>
          <w:tab/>
        </w:r>
        <w:r w:rsidRPr="00A54DB3">
          <w:rPr>
            <w:rStyle w:val="Hyperlink"/>
          </w:rPr>
          <w:t>Comparison Among Existing Systems</w:t>
        </w:r>
        <w:r>
          <w:rPr>
            <w:webHidden/>
          </w:rPr>
          <w:tab/>
        </w:r>
        <w:r>
          <w:rPr>
            <w:webHidden/>
          </w:rPr>
          <w:fldChar w:fldCharType="begin"/>
        </w:r>
        <w:r>
          <w:rPr>
            <w:webHidden/>
          </w:rPr>
          <w:instrText xml:space="preserve"> PAGEREF _Toc227920974 \h </w:instrText>
        </w:r>
        <w:r>
          <w:rPr>
            <w:webHidden/>
          </w:rPr>
        </w:r>
        <w:r>
          <w:rPr>
            <w:webHidden/>
          </w:rPr>
          <w:fldChar w:fldCharType="separate"/>
        </w:r>
        <w:r>
          <w:rPr>
            <w:webHidden/>
          </w:rPr>
          <w:t>16</w:t>
        </w:r>
        <w:r>
          <w:rPr>
            <w:webHidden/>
          </w:rPr>
          <w:fldChar w:fldCharType="end"/>
        </w:r>
      </w:hyperlink>
    </w:p>
    <w:p w14:paraId="6542524B" w14:textId="246392E8" w:rsidR="00BC3453" w:rsidRDefault="00BC3453">
      <w:pPr>
        <w:pStyle w:val="TOC2"/>
        <w:rPr>
          <w:rFonts w:asciiTheme="minorHAnsi" w:hAnsiTheme="minorHAnsi" w:cstheme="minorBidi"/>
          <w:bCs w:val="0"/>
          <w:kern w:val="2"/>
          <w:szCs w:val="24"/>
          <w:lang w:val="en-MY" w:eastAsia="en-MY"/>
          <w14:ligatures w14:val="standardContextual"/>
        </w:rPr>
      </w:pPr>
      <w:hyperlink w:anchor="_Toc227920975" w:history="1">
        <w:r w:rsidRPr="00A54DB3">
          <w:rPr>
            <w:rStyle w:val="Hyperlink"/>
          </w:rPr>
          <w:t>2.5</w:t>
        </w:r>
        <w:r>
          <w:rPr>
            <w:rFonts w:asciiTheme="minorHAnsi" w:hAnsiTheme="minorHAnsi" w:cstheme="minorBidi"/>
            <w:bCs w:val="0"/>
            <w:kern w:val="2"/>
            <w:szCs w:val="24"/>
            <w:lang w:val="en-MY" w:eastAsia="en-MY"/>
            <w14:ligatures w14:val="standardContextual"/>
          </w:rPr>
          <w:tab/>
        </w:r>
        <w:r w:rsidRPr="00A54DB3">
          <w:rPr>
            <w:rStyle w:val="Hyperlink"/>
          </w:rPr>
          <w:t>Summary</w:t>
        </w:r>
        <w:r>
          <w:rPr>
            <w:webHidden/>
          </w:rPr>
          <w:tab/>
        </w:r>
        <w:r>
          <w:rPr>
            <w:webHidden/>
          </w:rPr>
          <w:fldChar w:fldCharType="begin"/>
        </w:r>
        <w:r>
          <w:rPr>
            <w:webHidden/>
          </w:rPr>
          <w:instrText xml:space="preserve"> PAGEREF _Toc227920975 \h </w:instrText>
        </w:r>
        <w:r>
          <w:rPr>
            <w:webHidden/>
          </w:rPr>
        </w:r>
        <w:r>
          <w:rPr>
            <w:webHidden/>
          </w:rPr>
          <w:fldChar w:fldCharType="separate"/>
        </w:r>
        <w:r>
          <w:rPr>
            <w:webHidden/>
          </w:rPr>
          <w:t>17</w:t>
        </w:r>
        <w:r>
          <w:rPr>
            <w:webHidden/>
          </w:rPr>
          <w:fldChar w:fldCharType="end"/>
        </w:r>
      </w:hyperlink>
    </w:p>
    <w:p w14:paraId="3C5BE369" w14:textId="0C76A538"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76" w:history="1">
        <w:r w:rsidRPr="00A54DB3">
          <w:rPr>
            <w:rStyle w:val="Hyperlink"/>
          </w:rPr>
          <w:t>CHAPTER 3 METHODOLOGY</w:t>
        </w:r>
        <w:r>
          <w:rPr>
            <w:webHidden/>
          </w:rPr>
          <w:tab/>
        </w:r>
        <w:r>
          <w:rPr>
            <w:webHidden/>
          </w:rPr>
          <w:fldChar w:fldCharType="begin"/>
        </w:r>
        <w:r>
          <w:rPr>
            <w:webHidden/>
          </w:rPr>
          <w:instrText xml:space="preserve"> PAGEREF _Toc227920976 \h </w:instrText>
        </w:r>
        <w:r>
          <w:rPr>
            <w:webHidden/>
          </w:rPr>
        </w:r>
        <w:r>
          <w:rPr>
            <w:webHidden/>
          </w:rPr>
          <w:fldChar w:fldCharType="separate"/>
        </w:r>
        <w:r>
          <w:rPr>
            <w:webHidden/>
          </w:rPr>
          <w:t>18</w:t>
        </w:r>
        <w:r>
          <w:rPr>
            <w:webHidden/>
          </w:rPr>
          <w:fldChar w:fldCharType="end"/>
        </w:r>
      </w:hyperlink>
    </w:p>
    <w:p w14:paraId="2C2FF6A8" w14:textId="0DFC0031" w:rsidR="00BC3453" w:rsidRDefault="00BC3453">
      <w:pPr>
        <w:pStyle w:val="TOC2"/>
        <w:rPr>
          <w:rFonts w:asciiTheme="minorHAnsi" w:hAnsiTheme="minorHAnsi" w:cstheme="minorBidi"/>
          <w:bCs w:val="0"/>
          <w:kern w:val="2"/>
          <w:szCs w:val="24"/>
          <w:lang w:val="en-MY" w:eastAsia="en-MY"/>
          <w14:ligatures w14:val="standardContextual"/>
        </w:rPr>
      </w:pPr>
      <w:hyperlink w:anchor="_Toc227920977" w:history="1">
        <w:r w:rsidRPr="00A54DB3">
          <w:rPr>
            <w:rStyle w:val="Hyperlink"/>
          </w:rPr>
          <w:t>3.1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_Toc227920977 \h </w:instrText>
        </w:r>
        <w:r>
          <w:rPr>
            <w:webHidden/>
          </w:rPr>
        </w:r>
        <w:r>
          <w:rPr>
            <w:webHidden/>
          </w:rPr>
          <w:fldChar w:fldCharType="separate"/>
        </w:r>
        <w:r>
          <w:rPr>
            <w:webHidden/>
          </w:rPr>
          <w:t>18</w:t>
        </w:r>
        <w:r>
          <w:rPr>
            <w:webHidden/>
          </w:rPr>
          <w:fldChar w:fldCharType="end"/>
        </w:r>
      </w:hyperlink>
    </w:p>
    <w:p w14:paraId="471657C2" w14:textId="70BE0165" w:rsidR="00BC3453" w:rsidRDefault="00BC3453">
      <w:pPr>
        <w:pStyle w:val="TOC2"/>
        <w:rPr>
          <w:rFonts w:asciiTheme="minorHAnsi" w:hAnsiTheme="minorHAnsi" w:cstheme="minorBidi"/>
          <w:bCs w:val="0"/>
          <w:kern w:val="2"/>
          <w:szCs w:val="24"/>
          <w:lang w:val="en-MY" w:eastAsia="en-MY"/>
          <w14:ligatures w14:val="standardContextual"/>
        </w:rPr>
      </w:pPr>
      <w:hyperlink w:anchor="_Toc227920978" w:history="1">
        <w:r w:rsidRPr="00A54DB3">
          <w:rPr>
            <w:rStyle w:val="Hyperlink"/>
          </w:rPr>
          <w:t>3.2</w:t>
        </w:r>
        <w:r>
          <w:rPr>
            <w:rFonts w:asciiTheme="minorHAnsi" w:hAnsiTheme="minorHAnsi" w:cstheme="minorBidi"/>
            <w:bCs w:val="0"/>
            <w:kern w:val="2"/>
            <w:szCs w:val="24"/>
            <w:lang w:val="en-MY" w:eastAsia="en-MY"/>
            <w14:ligatures w14:val="standardContextual"/>
          </w:rPr>
          <w:tab/>
        </w:r>
        <w:r w:rsidRPr="00A54DB3">
          <w:rPr>
            <w:rStyle w:val="Hyperlink"/>
          </w:rPr>
          <w:t>Software Process</w:t>
        </w:r>
        <w:r>
          <w:rPr>
            <w:webHidden/>
          </w:rPr>
          <w:tab/>
        </w:r>
        <w:r>
          <w:rPr>
            <w:webHidden/>
          </w:rPr>
          <w:fldChar w:fldCharType="begin"/>
        </w:r>
        <w:r>
          <w:rPr>
            <w:webHidden/>
          </w:rPr>
          <w:instrText xml:space="preserve"> PAGEREF _Toc227920978 \h </w:instrText>
        </w:r>
        <w:r>
          <w:rPr>
            <w:webHidden/>
          </w:rPr>
        </w:r>
        <w:r>
          <w:rPr>
            <w:webHidden/>
          </w:rPr>
          <w:fldChar w:fldCharType="separate"/>
        </w:r>
        <w:r>
          <w:rPr>
            <w:webHidden/>
          </w:rPr>
          <w:t>19</w:t>
        </w:r>
        <w:r>
          <w:rPr>
            <w:webHidden/>
          </w:rPr>
          <w:fldChar w:fldCharType="end"/>
        </w:r>
      </w:hyperlink>
    </w:p>
    <w:p w14:paraId="3F318751" w14:textId="2AD297C9" w:rsidR="00BC3453" w:rsidRDefault="00BC3453">
      <w:pPr>
        <w:pStyle w:val="TOC3"/>
        <w:rPr>
          <w:rFonts w:asciiTheme="minorHAnsi" w:hAnsiTheme="minorHAnsi"/>
          <w:noProof/>
          <w:kern w:val="2"/>
          <w:szCs w:val="24"/>
          <w:lang w:val="en-MY" w:eastAsia="en-MY"/>
          <w14:ligatures w14:val="standardContextual"/>
        </w:rPr>
      </w:pPr>
      <w:hyperlink w:anchor="_Toc227920979" w:history="1">
        <w:r w:rsidRPr="00A54DB3">
          <w:rPr>
            <w:rStyle w:val="Hyperlink"/>
            <w:noProof/>
          </w:rPr>
          <w:t>3.2.1</w:t>
        </w:r>
        <w:r>
          <w:rPr>
            <w:rFonts w:asciiTheme="minorHAnsi" w:hAnsiTheme="minorHAnsi"/>
            <w:noProof/>
            <w:kern w:val="2"/>
            <w:szCs w:val="24"/>
            <w:lang w:val="en-MY" w:eastAsia="en-MY"/>
            <w14:ligatures w14:val="standardContextual"/>
          </w:rPr>
          <w:tab/>
        </w:r>
        <w:r w:rsidRPr="00A54DB3">
          <w:rPr>
            <w:rStyle w:val="Hyperlink"/>
            <w:noProof/>
          </w:rPr>
          <w:t>Software Development Life Cycle (SDLC)</w:t>
        </w:r>
        <w:r>
          <w:rPr>
            <w:noProof/>
            <w:webHidden/>
          </w:rPr>
          <w:tab/>
        </w:r>
        <w:r>
          <w:rPr>
            <w:noProof/>
            <w:webHidden/>
          </w:rPr>
          <w:fldChar w:fldCharType="begin"/>
        </w:r>
        <w:r>
          <w:rPr>
            <w:noProof/>
            <w:webHidden/>
          </w:rPr>
          <w:instrText xml:space="preserve"> PAGEREF _Toc227920979 \h </w:instrText>
        </w:r>
        <w:r>
          <w:rPr>
            <w:noProof/>
            <w:webHidden/>
          </w:rPr>
        </w:r>
        <w:r>
          <w:rPr>
            <w:noProof/>
            <w:webHidden/>
          </w:rPr>
          <w:fldChar w:fldCharType="separate"/>
        </w:r>
        <w:r>
          <w:rPr>
            <w:noProof/>
            <w:webHidden/>
          </w:rPr>
          <w:t>19</w:t>
        </w:r>
        <w:r>
          <w:rPr>
            <w:noProof/>
            <w:webHidden/>
          </w:rPr>
          <w:fldChar w:fldCharType="end"/>
        </w:r>
      </w:hyperlink>
    </w:p>
    <w:p w14:paraId="6A210018" w14:textId="1C64D0FC" w:rsidR="00BC3453" w:rsidRDefault="00BC3453">
      <w:pPr>
        <w:pStyle w:val="TOC3"/>
        <w:rPr>
          <w:rFonts w:asciiTheme="minorHAnsi" w:hAnsiTheme="minorHAnsi"/>
          <w:noProof/>
          <w:kern w:val="2"/>
          <w:szCs w:val="24"/>
          <w:lang w:val="en-MY" w:eastAsia="en-MY"/>
          <w14:ligatures w14:val="standardContextual"/>
        </w:rPr>
      </w:pPr>
      <w:hyperlink w:anchor="_Toc227920980" w:history="1">
        <w:r w:rsidRPr="00A54DB3">
          <w:rPr>
            <w:rStyle w:val="Hyperlink"/>
            <w:noProof/>
          </w:rPr>
          <w:t>3.2.2</w:t>
        </w:r>
        <w:r>
          <w:rPr>
            <w:rFonts w:asciiTheme="minorHAnsi" w:hAnsiTheme="minorHAnsi"/>
            <w:noProof/>
            <w:kern w:val="2"/>
            <w:szCs w:val="24"/>
            <w:lang w:val="en-MY" w:eastAsia="en-MY"/>
            <w14:ligatures w14:val="standardContextual"/>
          </w:rPr>
          <w:tab/>
        </w:r>
        <w:r w:rsidRPr="00A54DB3">
          <w:rPr>
            <w:rStyle w:val="Hyperlink"/>
            <w:noProof/>
          </w:rPr>
          <w:t>Gantt Chart</w:t>
        </w:r>
        <w:r>
          <w:rPr>
            <w:noProof/>
            <w:webHidden/>
          </w:rPr>
          <w:tab/>
        </w:r>
        <w:r>
          <w:rPr>
            <w:noProof/>
            <w:webHidden/>
          </w:rPr>
          <w:fldChar w:fldCharType="begin"/>
        </w:r>
        <w:r>
          <w:rPr>
            <w:noProof/>
            <w:webHidden/>
          </w:rPr>
          <w:instrText xml:space="preserve"> PAGEREF _Toc227920980 \h </w:instrText>
        </w:r>
        <w:r>
          <w:rPr>
            <w:noProof/>
            <w:webHidden/>
          </w:rPr>
        </w:r>
        <w:r>
          <w:rPr>
            <w:noProof/>
            <w:webHidden/>
          </w:rPr>
          <w:fldChar w:fldCharType="separate"/>
        </w:r>
        <w:r>
          <w:rPr>
            <w:noProof/>
            <w:webHidden/>
          </w:rPr>
          <w:t>21</w:t>
        </w:r>
        <w:r>
          <w:rPr>
            <w:noProof/>
            <w:webHidden/>
          </w:rPr>
          <w:fldChar w:fldCharType="end"/>
        </w:r>
      </w:hyperlink>
    </w:p>
    <w:p w14:paraId="0F0D987A" w14:textId="64902E28" w:rsidR="00BC3453" w:rsidRDefault="00BC3453">
      <w:pPr>
        <w:pStyle w:val="TOC2"/>
        <w:rPr>
          <w:rFonts w:asciiTheme="minorHAnsi" w:hAnsiTheme="minorHAnsi" w:cstheme="minorBidi"/>
          <w:bCs w:val="0"/>
          <w:kern w:val="2"/>
          <w:szCs w:val="24"/>
          <w:lang w:val="en-MY" w:eastAsia="en-MY"/>
          <w14:ligatures w14:val="standardContextual"/>
        </w:rPr>
      </w:pPr>
      <w:hyperlink w:anchor="_Toc227920981" w:history="1">
        <w:r w:rsidRPr="00A54DB3">
          <w:rPr>
            <w:rStyle w:val="Hyperlink"/>
          </w:rPr>
          <w:t>3.3</w:t>
        </w:r>
        <w:r>
          <w:rPr>
            <w:rFonts w:asciiTheme="minorHAnsi" w:hAnsiTheme="minorHAnsi" w:cstheme="minorBidi"/>
            <w:bCs w:val="0"/>
            <w:kern w:val="2"/>
            <w:szCs w:val="24"/>
            <w:lang w:val="en-MY" w:eastAsia="en-MY"/>
            <w14:ligatures w14:val="standardContextual"/>
          </w:rPr>
          <w:tab/>
        </w:r>
        <w:r w:rsidRPr="00A54DB3">
          <w:rPr>
            <w:rStyle w:val="Hyperlink"/>
          </w:rPr>
          <w:t>Project Requirement</w:t>
        </w:r>
        <w:r>
          <w:rPr>
            <w:webHidden/>
          </w:rPr>
          <w:tab/>
        </w:r>
        <w:r>
          <w:rPr>
            <w:webHidden/>
          </w:rPr>
          <w:fldChar w:fldCharType="begin"/>
        </w:r>
        <w:r>
          <w:rPr>
            <w:webHidden/>
          </w:rPr>
          <w:instrText xml:space="preserve"> PAGEREF _Toc227920981 \h </w:instrText>
        </w:r>
        <w:r>
          <w:rPr>
            <w:webHidden/>
          </w:rPr>
        </w:r>
        <w:r>
          <w:rPr>
            <w:webHidden/>
          </w:rPr>
          <w:fldChar w:fldCharType="separate"/>
        </w:r>
        <w:r>
          <w:rPr>
            <w:webHidden/>
          </w:rPr>
          <w:t>21</w:t>
        </w:r>
        <w:r>
          <w:rPr>
            <w:webHidden/>
          </w:rPr>
          <w:fldChar w:fldCharType="end"/>
        </w:r>
      </w:hyperlink>
    </w:p>
    <w:p w14:paraId="179F282F" w14:textId="7AC82F28" w:rsidR="00BC3453" w:rsidRDefault="00BC3453">
      <w:pPr>
        <w:pStyle w:val="TOC3"/>
        <w:rPr>
          <w:rFonts w:asciiTheme="minorHAnsi" w:hAnsiTheme="minorHAnsi"/>
          <w:noProof/>
          <w:kern w:val="2"/>
          <w:szCs w:val="24"/>
          <w:lang w:val="en-MY" w:eastAsia="en-MY"/>
          <w14:ligatures w14:val="standardContextual"/>
        </w:rPr>
      </w:pPr>
      <w:hyperlink w:anchor="_Toc227920982" w:history="1">
        <w:r w:rsidRPr="00A54DB3">
          <w:rPr>
            <w:rStyle w:val="Hyperlink"/>
            <w:noProof/>
          </w:rPr>
          <w:t>3.3.1</w:t>
        </w:r>
        <w:r>
          <w:rPr>
            <w:rFonts w:asciiTheme="minorHAnsi" w:hAnsiTheme="minorHAnsi"/>
            <w:noProof/>
            <w:kern w:val="2"/>
            <w:szCs w:val="24"/>
            <w:lang w:val="en-MY" w:eastAsia="en-MY"/>
            <w14:ligatures w14:val="standardContextual"/>
          </w:rPr>
          <w:tab/>
        </w:r>
        <w:r w:rsidRPr="00A54DB3">
          <w:rPr>
            <w:rStyle w:val="Hyperlink"/>
            <w:noProof/>
          </w:rPr>
          <w:t>Functional Requirement</w:t>
        </w:r>
        <w:r>
          <w:rPr>
            <w:noProof/>
            <w:webHidden/>
          </w:rPr>
          <w:tab/>
        </w:r>
        <w:r>
          <w:rPr>
            <w:noProof/>
            <w:webHidden/>
          </w:rPr>
          <w:fldChar w:fldCharType="begin"/>
        </w:r>
        <w:r>
          <w:rPr>
            <w:noProof/>
            <w:webHidden/>
          </w:rPr>
          <w:instrText xml:space="preserve"> PAGEREF _Toc227920982 \h </w:instrText>
        </w:r>
        <w:r>
          <w:rPr>
            <w:noProof/>
            <w:webHidden/>
          </w:rPr>
        </w:r>
        <w:r>
          <w:rPr>
            <w:noProof/>
            <w:webHidden/>
          </w:rPr>
          <w:fldChar w:fldCharType="separate"/>
        </w:r>
        <w:r>
          <w:rPr>
            <w:noProof/>
            <w:webHidden/>
          </w:rPr>
          <w:t>21</w:t>
        </w:r>
        <w:r>
          <w:rPr>
            <w:noProof/>
            <w:webHidden/>
          </w:rPr>
          <w:fldChar w:fldCharType="end"/>
        </w:r>
      </w:hyperlink>
    </w:p>
    <w:p w14:paraId="4FD55ED3" w14:textId="0552AEAB" w:rsidR="00BC3453" w:rsidRDefault="00BC3453">
      <w:pPr>
        <w:pStyle w:val="TOC3"/>
        <w:rPr>
          <w:rFonts w:asciiTheme="minorHAnsi" w:hAnsiTheme="minorHAnsi"/>
          <w:noProof/>
          <w:kern w:val="2"/>
          <w:szCs w:val="24"/>
          <w:lang w:val="en-MY" w:eastAsia="en-MY"/>
          <w14:ligatures w14:val="standardContextual"/>
        </w:rPr>
      </w:pPr>
      <w:hyperlink w:anchor="_Toc227920983" w:history="1">
        <w:r w:rsidRPr="00A54DB3">
          <w:rPr>
            <w:rStyle w:val="Hyperlink"/>
            <w:noProof/>
          </w:rPr>
          <w:t>3.3.2</w:t>
        </w:r>
        <w:r>
          <w:rPr>
            <w:rFonts w:asciiTheme="minorHAnsi" w:hAnsiTheme="minorHAnsi"/>
            <w:noProof/>
            <w:kern w:val="2"/>
            <w:szCs w:val="24"/>
            <w:lang w:val="en-MY" w:eastAsia="en-MY"/>
            <w14:ligatures w14:val="standardContextual"/>
          </w:rPr>
          <w:tab/>
        </w:r>
        <w:r w:rsidRPr="00A54DB3">
          <w:rPr>
            <w:rStyle w:val="Hyperlink"/>
            <w:noProof/>
          </w:rPr>
          <w:t>Non-Functional Requirement</w:t>
        </w:r>
        <w:r>
          <w:rPr>
            <w:noProof/>
            <w:webHidden/>
          </w:rPr>
          <w:tab/>
        </w:r>
        <w:r>
          <w:rPr>
            <w:noProof/>
            <w:webHidden/>
          </w:rPr>
          <w:fldChar w:fldCharType="begin"/>
        </w:r>
        <w:r>
          <w:rPr>
            <w:noProof/>
            <w:webHidden/>
          </w:rPr>
          <w:instrText xml:space="preserve"> PAGEREF _Toc227920983 \h </w:instrText>
        </w:r>
        <w:r>
          <w:rPr>
            <w:noProof/>
            <w:webHidden/>
          </w:rPr>
        </w:r>
        <w:r>
          <w:rPr>
            <w:noProof/>
            <w:webHidden/>
          </w:rPr>
          <w:fldChar w:fldCharType="separate"/>
        </w:r>
        <w:r>
          <w:rPr>
            <w:noProof/>
            <w:webHidden/>
          </w:rPr>
          <w:t>21</w:t>
        </w:r>
        <w:r>
          <w:rPr>
            <w:noProof/>
            <w:webHidden/>
          </w:rPr>
          <w:fldChar w:fldCharType="end"/>
        </w:r>
      </w:hyperlink>
    </w:p>
    <w:p w14:paraId="47A3B6FE" w14:textId="33CAF85B" w:rsidR="00BC3453" w:rsidRDefault="00BC3453">
      <w:pPr>
        <w:pStyle w:val="TOC3"/>
        <w:rPr>
          <w:rFonts w:asciiTheme="minorHAnsi" w:hAnsiTheme="minorHAnsi"/>
          <w:noProof/>
          <w:kern w:val="2"/>
          <w:szCs w:val="24"/>
          <w:lang w:val="en-MY" w:eastAsia="en-MY"/>
          <w14:ligatures w14:val="standardContextual"/>
        </w:rPr>
      </w:pPr>
      <w:hyperlink w:anchor="_Toc227920984" w:history="1">
        <w:r w:rsidRPr="00A54DB3">
          <w:rPr>
            <w:rStyle w:val="Hyperlink"/>
            <w:noProof/>
          </w:rPr>
          <w:t>3.3.3</w:t>
        </w:r>
        <w:r>
          <w:rPr>
            <w:rFonts w:asciiTheme="minorHAnsi" w:hAnsiTheme="minorHAnsi"/>
            <w:noProof/>
            <w:kern w:val="2"/>
            <w:szCs w:val="24"/>
            <w:lang w:val="en-MY" w:eastAsia="en-MY"/>
            <w14:ligatures w14:val="standardContextual"/>
          </w:rPr>
          <w:tab/>
        </w:r>
        <w:r w:rsidRPr="00A54DB3">
          <w:rPr>
            <w:rStyle w:val="Hyperlink"/>
            <w:noProof/>
          </w:rPr>
          <w:t>General Flow Chart</w:t>
        </w:r>
        <w:r>
          <w:rPr>
            <w:noProof/>
            <w:webHidden/>
          </w:rPr>
          <w:tab/>
        </w:r>
        <w:r>
          <w:rPr>
            <w:noProof/>
            <w:webHidden/>
          </w:rPr>
          <w:fldChar w:fldCharType="begin"/>
        </w:r>
        <w:r>
          <w:rPr>
            <w:noProof/>
            <w:webHidden/>
          </w:rPr>
          <w:instrText xml:space="preserve"> PAGEREF _Toc227920984 \h </w:instrText>
        </w:r>
        <w:r>
          <w:rPr>
            <w:noProof/>
            <w:webHidden/>
          </w:rPr>
        </w:r>
        <w:r>
          <w:rPr>
            <w:noProof/>
            <w:webHidden/>
          </w:rPr>
          <w:fldChar w:fldCharType="separate"/>
        </w:r>
        <w:r>
          <w:rPr>
            <w:noProof/>
            <w:webHidden/>
          </w:rPr>
          <w:t>22</w:t>
        </w:r>
        <w:r>
          <w:rPr>
            <w:noProof/>
            <w:webHidden/>
          </w:rPr>
          <w:fldChar w:fldCharType="end"/>
        </w:r>
      </w:hyperlink>
    </w:p>
    <w:p w14:paraId="6EB00F27" w14:textId="6E46463E" w:rsidR="00BC3453" w:rsidRDefault="00BC3453">
      <w:pPr>
        <w:pStyle w:val="TOC3"/>
        <w:rPr>
          <w:rFonts w:asciiTheme="minorHAnsi" w:hAnsiTheme="minorHAnsi"/>
          <w:noProof/>
          <w:kern w:val="2"/>
          <w:szCs w:val="24"/>
          <w:lang w:val="en-MY" w:eastAsia="en-MY"/>
          <w14:ligatures w14:val="standardContextual"/>
        </w:rPr>
      </w:pPr>
      <w:hyperlink w:anchor="_Toc227920985" w:history="1">
        <w:r w:rsidRPr="00A54DB3">
          <w:rPr>
            <w:rStyle w:val="Hyperlink"/>
            <w:noProof/>
          </w:rPr>
          <w:t>3.3.4</w:t>
        </w:r>
        <w:r>
          <w:rPr>
            <w:rFonts w:asciiTheme="minorHAnsi" w:hAnsiTheme="minorHAnsi"/>
            <w:noProof/>
            <w:kern w:val="2"/>
            <w:szCs w:val="24"/>
            <w:lang w:val="en-MY" w:eastAsia="en-MY"/>
            <w14:ligatures w14:val="standardContextual"/>
          </w:rPr>
          <w:tab/>
        </w:r>
        <w:r w:rsidRPr="00A54DB3">
          <w:rPr>
            <w:rStyle w:val="Hyperlink"/>
            <w:noProof/>
          </w:rPr>
          <w:t>General Use Case Diagram</w:t>
        </w:r>
        <w:r>
          <w:rPr>
            <w:noProof/>
            <w:webHidden/>
          </w:rPr>
          <w:tab/>
        </w:r>
        <w:r>
          <w:rPr>
            <w:noProof/>
            <w:webHidden/>
          </w:rPr>
          <w:fldChar w:fldCharType="begin"/>
        </w:r>
        <w:r>
          <w:rPr>
            <w:noProof/>
            <w:webHidden/>
          </w:rPr>
          <w:instrText xml:space="preserve"> PAGEREF _Toc227920985 \h </w:instrText>
        </w:r>
        <w:r>
          <w:rPr>
            <w:noProof/>
            <w:webHidden/>
          </w:rPr>
        </w:r>
        <w:r>
          <w:rPr>
            <w:noProof/>
            <w:webHidden/>
          </w:rPr>
          <w:fldChar w:fldCharType="separate"/>
        </w:r>
        <w:r>
          <w:rPr>
            <w:noProof/>
            <w:webHidden/>
          </w:rPr>
          <w:t>23</w:t>
        </w:r>
        <w:r>
          <w:rPr>
            <w:noProof/>
            <w:webHidden/>
          </w:rPr>
          <w:fldChar w:fldCharType="end"/>
        </w:r>
      </w:hyperlink>
    </w:p>
    <w:p w14:paraId="7342460C" w14:textId="6D6CBF1D" w:rsidR="00BC3453" w:rsidRDefault="00BC3453">
      <w:pPr>
        <w:pStyle w:val="TOC3"/>
        <w:rPr>
          <w:rFonts w:asciiTheme="minorHAnsi" w:hAnsiTheme="minorHAnsi"/>
          <w:noProof/>
          <w:kern w:val="2"/>
          <w:szCs w:val="24"/>
          <w:lang w:val="en-MY" w:eastAsia="en-MY"/>
          <w14:ligatures w14:val="standardContextual"/>
        </w:rPr>
      </w:pPr>
      <w:hyperlink w:anchor="_Toc227920986" w:history="1">
        <w:r w:rsidRPr="00A54DB3">
          <w:rPr>
            <w:rStyle w:val="Hyperlink"/>
            <w:noProof/>
          </w:rPr>
          <w:t>3.3.5</w:t>
        </w:r>
        <w:r>
          <w:rPr>
            <w:rFonts w:asciiTheme="minorHAnsi" w:hAnsiTheme="minorHAnsi"/>
            <w:noProof/>
            <w:kern w:val="2"/>
            <w:szCs w:val="24"/>
            <w:lang w:val="en-MY" w:eastAsia="en-MY"/>
            <w14:ligatures w14:val="standardContextual"/>
          </w:rPr>
          <w:tab/>
        </w:r>
        <w:r w:rsidRPr="00A54DB3">
          <w:rPr>
            <w:rStyle w:val="Hyperlink"/>
            <w:noProof/>
          </w:rPr>
          <w:t>Context Diagram (DFD Level 0)</w:t>
        </w:r>
        <w:r>
          <w:rPr>
            <w:noProof/>
            <w:webHidden/>
          </w:rPr>
          <w:tab/>
        </w:r>
        <w:r>
          <w:rPr>
            <w:noProof/>
            <w:webHidden/>
          </w:rPr>
          <w:fldChar w:fldCharType="begin"/>
        </w:r>
        <w:r>
          <w:rPr>
            <w:noProof/>
            <w:webHidden/>
          </w:rPr>
          <w:instrText xml:space="preserve"> PAGEREF _Toc227920986 \h </w:instrText>
        </w:r>
        <w:r>
          <w:rPr>
            <w:noProof/>
            <w:webHidden/>
          </w:rPr>
        </w:r>
        <w:r>
          <w:rPr>
            <w:noProof/>
            <w:webHidden/>
          </w:rPr>
          <w:fldChar w:fldCharType="separate"/>
        </w:r>
        <w:r>
          <w:rPr>
            <w:noProof/>
            <w:webHidden/>
          </w:rPr>
          <w:t>24</w:t>
        </w:r>
        <w:r>
          <w:rPr>
            <w:noProof/>
            <w:webHidden/>
          </w:rPr>
          <w:fldChar w:fldCharType="end"/>
        </w:r>
      </w:hyperlink>
    </w:p>
    <w:p w14:paraId="5086365D" w14:textId="37193CEC" w:rsidR="00BC3453" w:rsidRDefault="00BC3453">
      <w:pPr>
        <w:pStyle w:val="TOC3"/>
        <w:rPr>
          <w:rFonts w:asciiTheme="minorHAnsi" w:hAnsiTheme="minorHAnsi"/>
          <w:noProof/>
          <w:kern w:val="2"/>
          <w:szCs w:val="24"/>
          <w:lang w:val="en-MY" w:eastAsia="en-MY"/>
          <w14:ligatures w14:val="standardContextual"/>
        </w:rPr>
      </w:pPr>
      <w:hyperlink w:anchor="_Toc227920987" w:history="1">
        <w:r w:rsidRPr="00A54DB3">
          <w:rPr>
            <w:rStyle w:val="Hyperlink"/>
            <w:noProof/>
          </w:rPr>
          <w:t>3.3.6</w:t>
        </w:r>
        <w:r>
          <w:rPr>
            <w:rFonts w:asciiTheme="minorHAnsi" w:hAnsiTheme="minorHAnsi"/>
            <w:noProof/>
            <w:kern w:val="2"/>
            <w:szCs w:val="24"/>
            <w:lang w:val="en-MY" w:eastAsia="en-MY"/>
            <w14:ligatures w14:val="standardContextual"/>
          </w:rPr>
          <w:tab/>
        </w:r>
        <w:r w:rsidRPr="00A54DB3">
          <w:rPr>
            <w:rStyle w:val="Hyperlink"/>
            <w:noProof/>
          </w:rPr>
          <w:t>DFD Level 1</w:t>
        </w:r>
        <w:r>
          <w:rPr>
            <w:noProof/>
            <w:webHidden/>
          </w:rPr>
          <w:tab/>
        </w:r>
        <w:r>
          <w:rPr>
            <w:noProof/>
            <w:webHidden/>
          </w:rPr>
          <w:fldChar w:fldCharType="begin"/>
        </w:r>
        <w:r>
          <w:rPr>
            <w:noProof/>
            <w:webHidden/>
          </w:rPr>
          <w:instrText xml:space="preserve"> PAGEREF _Toc227920987 \h </w:instrText>
        </w:r>
        <w:r>
          <w:rPr>
            <w:noProof/>
            <w:webHidden/>
          </w:rPr>
        </w:r>
        <w:r>
          <w:rPr>
            <w:noProof/>
            <w:webHidden/>
          </w:rPr>
          <w:fldChar w:fldCharType="separate"/>
        </w:r>
        <w:r>
          <w:rPr>
            <w:noProof/>
            <w:webHidden/>
          </w:rPr>
          <w:t>25</w:t>
        </w:r>
        <w:r>
          <w:rPr>
            <w:noProof/>
            <w:webHidden/>
          </w:rPr>
          <w:fldChar w:fldCharType="end"/>
        </w:r>
      </w:hyperlink>
    </w:p>
    <w:p w14:paraId="47E07F4D" w14:textId="4D0C6324" w:rsidR="00BC3453" w:rsidRDefault="00BC3453">
      <w:pPr>
        <w:pStyle w:val="TOC2"/>
        <w:rPr>
          <w:rFonts w:asciiTheme="minorHAnsi" w:hAnsiTheme="minorHAnsi" w:cstheme="minorBidi"/>
          <w:bCs w:val="0"/>
          <w:kern w:val="2"/>
          <w:szCs w:val="24"/>
          <w:lang w:val="en-MY" w:eastAsia="en-MY"/>
          <w14:ligatures w14:val="standardContextual"/>
        </w:rPr>
      </w:pPr>
      <w:hyperlink w:anchor="_Toc227920988" w:history="1">
        <w:r w:rsidRPr="00A54DB3">
          <w:rPr>
            <w:rStyle w:val="Hyperlink"/>
          </w:rPr>
          <w:t>3.4</w:t>
        </w:r>
        <w:r>
          <w:rPr>
            <w:rFonts w:asciiTheme="minorHAnsi" w:hAnsiTheme="minorHAnsi" w:cstheme="minorBidi"/>
            <w:bCs w:val="0"/>
            <w:kern w:val="2"/>
            <w:szCs w:val="24"/>
            <w:lang w:val="en-MY" w:eastAsia="en-MY"/>
            <w14:ligatures w14:val="standardContextual"/>
          </w:rPr>
          <w:tab/>
        </w:r>
        <w:r w:rsidRPr="00A54DB3">
          <w:rPr>
            <w:rStyle w:val="Hyperlink"/>
          </w:rPr>
          <w:t>Proposed Design</w:t>
        </w:r>
        <w:r>
          <w:rPr>
            <w:webHidden/>
          </w:rPr>
          <w:tab/>
        </w:r>
        <w:r>
          <w:rPr>
            <w:webHidden/>
          </w:rPr>
          <w:fldChar w:fldCharType="begin"/>
        </w:r>
        <w:r>
          <w:rPr>
            <w:webHidden/>
          </w:rPr>
          <w:instrText xml:space="preserve"> PAGEREF _Toc227920988 \h </w:instrText>
        </w:r>
        <w:r>
          <w:rPr>
            <w:webHidden/>
          </w:rPr>
        </w:r>
        <w:r>
          <w:rPr>
            <w:webHidden/>
          </w:rPr>
          <w:fldChar w:fldCharType="separate"/>
        </w:r>
        <w:r>
          <w:rPr>
            <w:webHidden/>
          </w:rPr>
          <w:t>26</w:t>
        </w:r>
        <w:r>
          <w:rPr>
            <w:webHidden/>
          </w:rPr>
          <w:fldChar w:fldCharType="end"/>
        </w:r>
      </w:hyperlink>
    </w:p>
    <w:p w14:paraId="0A808DEF" w14:textId="283F79C0" w:rsidR="00BC3453" w:rsidRDefault="00BC3453">
      <w:pPr>
        <w:pStyle w:val="TOC3"/>
        <w:rPr>
          <w:rFonts w:asciiTheme="minorHAnsi" w:hAnsiTheme="minorHAnsi"/>
          <w:noProof/>
          <w:kern w:val="2"/>
          <w:szCs w:val="24"/>
          <w:lang w:val="en-MY" w:eastAsia="en-MY"/>
          <w14:ligatures w14:val="standardContextual"/>
        </w:rPr>
      </w:pPr>
      <w:hyperlink w:anchor="_Toc227920989" w:history="1">
        <w:r w:rsidRPr="00A54DB3">
          <w:rPr>
            <w:rStyle w:val="Hyperlink"/>
            <w:noProof/>
          </w:rPr>
          <w:t>3.4.1</w:t>
        </w:r>
        <w:r>
          <w:rPr>
            <w:rFonts w:asciiTheme="minorHAnsi" w:hAnsiTheme="minorHAnsi"/>
            <w:noProof/>
            <w:kern w:val="2"/>
            <w:szCs w:val="24"/>
            <w:lang w:val="en-MY" w:eastAsia="en-MY"/>
            <w14:ligatures w14:val="standardContextual"/>
          </w:rPr>
          <w:tab/>
        </w:r>
        <w:r w:rsidRPr="00A54DB3">
          <w:rPr>
            <w:rStyle w:val="Hyperlink"/>
            <w:noProof/>
          </w:rPr>
          <w:t>Class Diagram</w:t>
        </w:r>
        <w:r>
          <w:rPr>
            <w:noProof/>
            <w:webHidden/>
          </w:rPr>
          <w:tab/>
        </w:r>
        <w:r>
          <w:rPr>
            <w:noProof/>
            <w:webHidden/>
          </w:rPr>
          <w:fldChar w:fldCharType="begin"/>
        </w:r>
        <w:r>
          <w:rPr>
            <w:noProof/>
            <w:webHidden/>
          </w:rPr>
          <w:instrText xml:space="preserve"> PAGEREF _Toc227920989 \h </w:instrText>
        </w:r>
        <w:r>
          <w:rPr>
            <w:noProof/>
            <w:webHidden/>
          </w:rPr>
        </w:r>
        <w:r>
          <w:rPr>
            <w:noProof/>
            <w:webHidden/>
          </w:rPr>
          <w:fldChar w:fldCharType="separate"/>
        </w:r>
        <w:r>
          <w:rPr>
            <w:noProof/>
            <w:webHidden/>
          </w:rPr>
          <w:t>26</w:t>
        </w:r>
        <w:r>
          <w:rPr>
            <w:noProof/>
            <w:webHidden/>
          </w:rPr>
          <w:fldChar w:fldCharType="end"/>
        </w:r>
      </w:hyperlink>
    </w:p>
    <w:p w14:paraId="00D1BEF4" w14:textId="60E25ABD" w:rsidR="00BC3453" w:rsidRDefault="00BC3453">
      <w:pPr>
        <w:pStyle w:val="TOC2"/>
        <w:rPr>
          <w:rFonts w:asciiTheme="minorHAnsi" w:hAnsiTheme="minorHAnsi" w:cstheme="minorBidi"/>
          <w:bCs w:val="0"/>
          <w:kern w:val="2"/>
          <w:szCs w:val="24"/>
          <w:lang w:val="en-MY" w:eastAsia="en-MY"/>
          <w14:ligatures w14:val="standardContextual"/>
        </w:rPr>
      </w:pPr>
      <w:hyperlink w:anchor="_Toc227920990" w:history="1">
        <w:r w:rsidRPr="00A54DB3">
          <w:rPr>
            <w:rStyle w:val="Hyperlink"/>
          </w:rPr>
          <w:t>3.5</w:t>
        </w:r>
        <w:r>
          <w:rPr>
            <w:rFonts w:asciiTheme="minorHAnsi" w:hAnsiTheme="minorHAnsi" w:cstheme="minorBidi"/>
            <w:bCs w:val="0"/>
            <w:kern w:val="2"/>
            <w:szCs w:val="24"/>
            <w:lang w:val="en-MY" w:eastAsia="en-MY"/>
            <w14:ligatures w14:val="standardContextual"/>
          </w:rPr>
          <w:tab/>
        </w:r>
        <w:r w:rsidRPr="00A54DB3">
          <w:rPr>
            <w:rStyle w:val="Hyperlink"/>
          </w:rPr>
          <w:t>Data Design</w:t>
        </w:r>
        <w:r>
          <w:rPr>
            <w:webHidden/>
          </w:rPr>
          <w:tab/>
        </w:r>
        <w:r>
          <w:rPr>
            <w:webHidden/>
          </w:rPr>
          <w:fldChar w:fldCharType="begin"/>
        </w:r>
        <w:r>
          <w:rPr>
            <w:webHidden/>
          </w:rPr>
          <w:instrText xml:space="preserve"> PAGEREF _Toc227920990 \h </w:instrText>
        </w:r>
        <w:r>
          <w:rPr>
            <w:webHidden/>
          </w:rPr>
        </w:r>
        <w:r>
          <w:rPr>
            <w:webHidden/>
          </w:rPr>
          <w:fldChar w:fldCharType="separate"/>
        </w:r>
        <w:r>
          <w:rPr>
            <w:webHidden/>
          </w:rPr>
          <w:t>27</w:t>
        </w:r>
        <w:r>
          <w:rPr>
            <w:webHidden/>
          </w:rPr>
          <w:fldChar w:fldCharType="end"/>
        </w:r>
      </w:hyperlink>
    </w:p>
    <w:p w14:paraId="099741CE" w14:textId="6A2961C6" w:rsidR="00BC3453" w:rsidRDefault="00BC3453">
      <w:pPr>
        <w:pStyle w:val="TOC3"/>
        <w:rPr>
          <w:rFonts w:asciiTheme="minorHAnsi" w:hAnsiTheme="minorHAnsi"/>
          <w:noProof/>
          <w:kern w:val="2"/>
          <w:szCs w:val="24"/>
          <w:lang w:val="en-MY" w:eastAsia="en-MY"/>
          <w14:ligatures w14:val="standardContextual"/>
        </w:rPr>
      </w:pPr>
      <w:hyperlink w:anchor="_Toc227920991" w:history="1">
        <w:r w:rsidRPr="00A54DB3">
          <w:rPr>
            <w:rStyle w:val="Hyperlink"/>
            <w:noProof/>
          </w:rPr>
          <w:t>3.5.1</w:t>
        </w:r>
        <w:r>
          <w:rPr>
            <w:rFonts w:asciiTheme="minorHAnsi" w:hAnsiTheme="minorHAnsi"/>
            <w:noProof/>
            <w:kern w:val="2"/>
            <w:szCs w:val="24"/>
            <w:lang w:val="en-MY" w:eastAsia="en-MY"/>
            <w14:ligatures w14:val="standardContextual"/>
          </w:rPr>
          <w:tab/>
        </w:r>
        <w:r w:rsidRPr="00A54DB3">
          <w:rPr>
            <w:rStyle w:val="Hyperlink"/>
            <w:noProof/>
          </w:rPr>
          <w:t>ERD</w:t>
        </w:r>
        <w:r>
          <w:rPr>
            <w:noProof/>
            <w:webHidden/>
          </w:rPr>
          <w:tab/>
        </w:r>
        <w:r>
          <w:rPr>
            <w:noProof/>
            <w:webHidden/>
          </w:rPr>
          <w:fldChar w:fldCharType="begin"/>
        </w:r>
        <w:r>
          <w:rPr>
            <w:noProof/>
            <w:webHidden/>
          </w:rPr>
          <w:instrText xml:space="preserve"> PAGEREF _Toc227920991 \h </w:instrText>
        </w:r>
        <w:r>
          <w:rPr>
            <w:noProof/>
            <w:webHidden/>
          </w:rPr>
        </w:r>
        <w:r>
          <w:rPr>
            <w:noProof/>
            <w:webHidden/>
          </w:rPr>
          <w:fldChar w:fldCharType="separate"/>
        </w:r>
        <w:r>
          <w:rPr>
            <w:noProof/>
            <w:webHidden/>
          </w:rPr>
          <w:t>27</w:t>
        </w:r>
        <w:r>
          <w:rPr>
            <w:noProof/>
            <w:webHidden/>
          </w:rPr>
          <w:fldChar w:fldCharType="end"/>
        </w:r>
      </w:hyperlink>
    </w:p>
    <w:p w14:paraId="0AC420EE" w14:textId="11633AFF" w:rsidR="00BC3453" w:rsidRDefault="00BC3453">
      <w:pPr>
        <w:pStyle w:val="TOC2"/>
        <w:rPr>
          <w:rFonts w:asciiTheme="minorHAnsi" w:hAnsiTheme="minorHAnsi" w:cstheme="minorBidi"/>
          <w:bCs w:val="0"/>
          <w:kern w:val="2"/>
          <w:szCs w:val="24"/>
          <w:lang w:val="en-MY" w:eastAsia="en-MY"/>
          <w14:ligatures w14:val="standardContextual"/>
        </w:rPr>
      </w:pPr>
      <w:hyperlink w:anchor="_Toc227920992" w:history="1">
        <w:r w:rsidRPr="00A54DB3">
          <w:rPr>
            <w:rStyle w:val="Hyperlink"/>
          </w:rPr>
          <w:t>3.6</w:t>
        </w:r>
        <w:r>
          <w:rPr>
            <w:rFonts w:asciiTheme="minorHAnsi" w:hAnsiTheme="minorHAnsi" w:cstheme="minorBidi"/>
            <w:bCs w:val="0"/>
            <w:kern w:val="2"/>
            <w:szCs w:val="24"/>
            <w:lang w:val="en-MY" w:eastAsia="en-MY"/>
            <w14:ligatures w14:val="standardContextual"/>
          </w:rPr>
          <w:tab/>
        </w:r>
        <w:r w:rsidRPr="00A54DB3">
          <w:rPr>
            <w:rStyle w:val="Hyperlink"/>
          </w:rPr>
          <w:t>Proof of Concepts</w:t>
        </w:r>
        <w:r>
          <w:rPr>
            <w:webHidden/>
          </w:rPr>
          <w:tab/>
        </w:r>
        <w:r>
          <w:rPr>
            <w:webHidden/>
          </w:rPr>
          <w:fldChar w:fldCharType="begin"/>
        </w:r>
        <w:r>
          <w:rPr>
            <w:webHidden/>
          </w:rPr>
          <w:instrText xml:space="preserve"> PAGEREF _Toc227920992 \h </w:instrText>
        </w:r>
        <w:r>
          <w:rPr>
            <w:webHidden/>
          </w:rPr>
        </w:r>
        <w:r>
          <w:rPr>
            <w:webHidden/>
          </w:rPr>
          <w:fldChar w:fldCharType="separate"/>
        </w:r>
        <w:r>
          <w:rPr>
            <w:webHidden/>
          </w:rPr>
          <w:t>28</w:t>
        </w:r>
        <w:r>
          <w:rPr>
            <w:webHidden/>
          </w:rPr>
          <w:fldChar w:fldCharType="end"/>
        </w:r>
      </w:hyperlink>
    </w:p>
    <w:p w14:paraId="21300612" w14:textId="3CF7D453" w:rsidR="00BC3453" w:rsidRDefault="00BC3453">
      <w:pPr>
        <w:pStyle w:val="TOC2"/>
        <w:rPr>
          <w:rFonts w:asciiTheme="minorHAnsi" w:hAnsiTheme="minorHAnsi" w:cstheme="minorBidi"/>
          <w:bCs w:val="0"/>
          <w:kern w:val="2"/>
          <w:szCs w:val="24"/>
          <w:lang w:val="en-MY" w:eastAsia="en-MY"/>
          <w14:ligatures w14:val="standardContextual"/>
        </w:rPr>
      </w:pPr>
      <w:hyperlink w:anchor="_Toc227920993" w:history="1">
        <w:r w:rsidRPr="00A54DB3">
          <w:rPr>
            <w:rStyle w:val="Hyperlink"/>
          </w:rPr>
          <w:t>3.7</w:t>
        </w:r>
        <w:r>
          <w:rPr>
            <w:rFonts w:asciiTheme="minorHAnsi" w:hAnsiTheme="minorHAnsi" w:cstheme="minorBidi"/>
            <w:bCs w:val="0"/>
            <w:kern w:val="2"/>
            <w:szCs w:val="24"/>
            <w:lang w:val="en-MY" w:eastAsia="en-MY"/>
            <w14:ligatures w14:val="standardContextual"/>
          </w:rPr>
          <w:tab/>
        </w:r>
        <w:r w:rsidRPr="00A54DB3">
          <w:rPr>
            <w:rStyle w:val="Hyperlink"/>
          </w:rPr>
          <w:t>Testing Plan</w:t>
        </w:r>
        <w:r>
          <w:rPr>
            <w:webHidden/>
          </w:rPr>
          <w:tab/>
        </w:r>
        <w:r>
          <w:rPr>
            <w:webHidden/>
          </w:rPr>
          <w:fldChar w:fldCharType="begin"/>
        </w:r>
        <w:r>
          <w:rPr>
            <w:webHidden/>
          </w:rPr>
          <w:instrText xml:space="preserve"> PAGEREF _Toc227920993 \h </w:instrText>
        </w:r>
        <w:r>
          <w:rPr>
            <w:webHidden/>
          </w:rPr>
        </w:r>
        <w:r>
          <w:rPr>
            <w:webHidden/>
          </w:rPr>
          <w:fldChar w:fldCharType="separate"/>
        </w:r>
        <w:r>
          <w:rPr>
            <w:webHidden/>
          </w:rPr>
          <w:t>33</w:t>
        </w:r>
        <w:r>
          <w:rPr>
            <w:webHidden/>
          </w:rPr>
          <w:fldChar w:fldCharType="end"/>
        </w:r>
      </w:hyperlink>
    </w:p>
    <w:p w14:paraId="4A6593D4" w14:textId="356BE54B"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94" w:history="1">
        <w:r w:rsidRPr="00A54DB3">
          <w:rPr>
            <w:rStyle w:val="Hyperlink"/>
          </w:rPr>
          <w:t>CHAPTER 4 RESULTS AND DISCUSSION</w:t>
        </w:r>
        <w:r>
          <w:rPr>
            <w:webHidden/>
          </w:rPr>
          <w:tab/>
        </w:r>
        <w:r>
          <w:rPr>
            <w:webHidden/>
          </w:rPr>
          <w:fldChar w:fldCharType="begin"/>
        </w:r>
        <w:r>
          <w:rPr>
            <w:webHidden/>
          </w:rPr>
          <w:instrText xml:space="preserve"> PAGEREF _Toc227920994 \h </w:instrText>
        </w:r>
        <w:r>
          <w:rPr>
            <w:webHidden/>
          </w:rPr>
        </w:r>
        <w:r>
          <w:rPr>
            <w:webHidden/>
          </w:rPr>
          <w:fldChar w:fldCharType="separate"/>
        </w:r>
        <w:r>
          <w:rPr>
            <w:webHidden/>
          </w:rPr>
          <w:t>35</w:t>
        </w:r>
        <w:r>
          <w:rPr>
            <w:webHidden/>
          </w:rPr>
          <w:fldChar w:fldCharType="end"/>
        </w:r>
      </w:hyperlink>
    </w:p>
    <w:p w14:paraId="35E4FF73" w14:textId="789B2156" w:rsidR="00BC3453" w:rsidRDefault="00BC3453">
      <w:pPr>
        <w:pStyle w:val="TOC2"/>
        <w:rPr>
          <w:rFonts w:asciiTheme="minorHAnsi" w:hAnsiTheme="minorHAnsi" w:cstheme="minorBidi"/>
          <w:bCs w:val="0"/>
          <w:kern w:val="2"/>
          <w:szCs w:val="24"/>
          <w:lang w:val="en-MY" w:eastAsia="en-MY"/>
          <w14:ligatures w14:val="standardContextual"/>
        </w:rPr>
      </w:pPr>
      <w:hyperlink w:anchor="_Toc227920995" w:history="1">
        <w:r w:rsidRPr="00A54DB3">
          <w:rPr>
            <w:rStyle w:val="Hyperlink"/>
          </w:rPr>
          <w:t>4.1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_Toc227920995 \h </w:instrText>
        </w:r>
        <w:r>
          <w:rPr>
            <w:webHidden/>
          </w:rPr>
        </w:r>
        <w:r>
          <w:rPr>
            <w:webHidden/>
          </w:rPr>
          <w:fldChar w:fldCharType="separate"/>
        </w:r>
        <w:r>
          <w:rPr>
            <w:webHidden/>
          </w:rPr>
          <w:t>35</w:t>
        </w:r>
        <w:r>
          <w:rPr>
            <w:webHidden/>
          </w:rPr>
          <w:fldChar w:fldCharType="end"/>
        </w:r>
      </w:hyperlink>
    </w:p>
    <w:p w14:paraId="2D28AF40" w14:textId="233EC8B7" w:rsidR="00BC3453" w:rsidRDefault="00BC3453">
      <w:pPr>
        <w:pStyle w:val="TOC2"/>
        <w:rPr>
          <w:rFonts w:asciiTheme="minorHAnsi" w:hAnsiTheme="minorHAnsi" w:cstheme="minorBidi"/>
          <w:bCs w:val="0"/>
          <w:kern w:val="2"/>
          <w:szCs w:val="24"/>
          <w:lang w:val="en-MY" w:eastAsia="en-MY"/>
          <w14:ligatures w14:val="standardContextual"/>
        </w:rPr>
      </w:pPr>
      <w:hyperlink w:anchor="_Toc227920996" w:history="1">
        <w:r w:rsidRPr="00A54DB3">
          <w:rPr>
            <w:rStyle w:val="Hyperlink"/>
          </w:rPr>
          <w:t>4.2</w:t>
        </w:r>
        <w:r>
          <w:rPr>
            <w:rFonts w:asciiTheme="minorHAnsi" w:hAnsiTheme="minorHAnsi" w:cstheme="minorBidi"/>
            <w:bCs w:val="0"/>
            <w:kern w:val="2"/>
            <w:szCs w:val="24"/>
            <w:lang w:val="en-MY" w:eastAsia="en-MY"/>
            <w14:ligatures w14:val="standardContextual"/>
          </w:rPr>
          <w:tab/>
        </w:r>
        <w:r w:rsidRPr="00A54DB3">
          <w:rPr>
            <w:rStyle w:val="Hyperlink"/>
          </w:rPr>
          <w:t>Table</w:t>
        </w:r>
        <w:r>
          <w:rPr>
            <w:webHidden/>
          </w:rPr>
          <w:tab/>
        </w:r>
        <w:r>
          <w:rPr>
            <w:webHidden/>
          </w:rPr>
          <w:fldChar w:fldCharType="begin"/>
        </w:r>
        <w:r>
          <w:rPr>
            <w:webHidden/>
          </w:rPr>
          <w:instrText xml:space="preserve"> PAGEREF _Toc227920996 \h </w:instrText>
        </w:r>
        <w:r>
          <w:rPr>
            <w:webHidden/>
          </w:rPr>
        </w:r>
        <w:r>
          <w:rPr>
            <w:webHidden/>
          </w:rPr>
          <w:fldChar w:fldCharType="separate"/>
        </w:r>
        <w:r>
          <w:rPr>
            <w:webHidden/>
          </w:rPr>
          <w:t>35</w:t>
        </w:r>
        <w:r>
          <w:rPr>
            <w:webHidden/>
          </w:rPr>
          <w:fldChar w:fldCharType="end"/>
        </w:r>
      </w:hyperlink>
    </w:p>
    <w:p w14:paraId="0CD8073D" w14:textId="2DF83528"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97" w:history="1">
        <w:r w:rsidRPr="00A54DB3">
          <w:rPr>
            <w:rStyle w:val="Hyperlink"/>
          </w:rPr>
          <w:t>CHAPTER 5 CONCLUSION</w:t>
        </w:r>
        <w:r>
          <w:rPr>
            <w:webHidden/>
          </w:rPr>
          <w:tab/>
        </w:r>
        <w:r>
          <w:rPr>
            <w:webHidden/>
          </w:rPr>
          <w:fldChar w:fldCharType="begin"/>
        </w:r>
        <w:r>
          <w:rPr>
            <w:webHidden/>
          </w:rPr>
          <w:instrText xml:space="preserve"> PAGEREF _Toc227920997 \h </w:instrText>
        </w:r>
        <w:r>
          <w:rPr>
            <w:webHidden/>
          </w:rPr>
        </w:r>
        <w:r>
          <w:rPr>
            <w:webHidden/>
          </w:rPr>
          <w:fldChar w:fldCharType="separate"/>
        </w:r>
        <w:r>
          <w:rPr>
            <w:webHidden/>
          </w:rPr>
          <w:t>37</w:t>
        </w:r>
        <w:r>
          <w:rPr>
            <w:webHidden/>
          </w:rPr>
          <w:fldChar w:fldCharType="end"/>
        </w:r>
      </w:hyperlink>
    </w:p>
    <w:p w14:paraId="569A7298" w14:textId="1CEF7B3E" w:rsidR="00BC3453" w:rsidRDefault="00BC3453">
      <w:pPr>
        <w:pStyle w:val="TOC2"/>
        <w:rPr>
          <w:rFonts w:asciiTheme="minorHAnsi" w:hAnsiTheme="minorHAnsi" w:cstheme="minorBidi"/>
          <w:bCs w:val="0"/>
          <w:kern w:val="2"/>
          <w:szCs w:val="24"/>
          <w:lang w:val="en-MY" w:eastAsia="en-MY"/>
          <w14:ligatures w14:val="standardContextual"/>
        </w:rPr>
      </w:pPr>
      <w:hyperlink w:anchor="_Toc227920998" w:history="1">
        <w:r w:rsidRPr="00A54DB3">
          <w:rPr>
            <w:rStyle w:val="Hyperlink"/>
          </w:rPr>
          <w:t>5.1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_Toc227920998 \h </w:instrText>
        </w:r>
        <w:r>
          <w:rPr>
            <w:webHidden/>
          </w:rPr>
        </w:r>
        <w:r>
          <w:rPr>
            <w:webHidden/>
          </w:rPr>
          <w:fldChar w:fldCharType="separate"/>
        </w:r>
        <w:r>
          <w:rPr>
            <w:webHidden/>
          </w:rPr>
          <w:t>37</w:t>
        </w:r>
        <w:r>
          <w:rPr>
            <w:webHidden/>
          </w:rPr>
          <w:fldChar w:fldCharType="end"/>
        </w:r>
      </w:hyperlink>
    </w:p>
    <w:p w14:paraId="7E2B1D56" w14:textId="0066ACBF"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99" w:history="1">
        <w:r w:rsidRPr="00A54DB3">
          <w:rPr>
            <w:rStyle w:val="Hyperlink"/>
          </w:rPr>
          <w:t>REFERENCE</w:t>
        </w:r>
        <w:r>
          <w:rPr>
            <w:webHidden/>
          </w:rPr>
          <w:tab/>
        </w:r>
        <w:r>
          <w:rPr>
            <w:webHidden/>
          </w:rPr>
          <w:fldChar w:fldCharType="begin"/>
        </w:r>
        <w:r>
          <w:rPr>
            <w:webHidden/>
          </w:rPr>
          <w:instrText xml:space="preserve"> PAGEREF _Toc227920999 \h </w:instrText>
        </w:r>
        <w:r>
          <w:rPr>
            <w:webHidden/>
          </w:rPr>
        </w:r>
        <w:r>
          <w:rPr>
            <w:webHidden/>
          </w:rPr>
          <w:fldChar w:fldCharType="separate"/>
        </w:r>
        <w:r>
          <w:rPr>
            <w:webHidden/>
          </w:rPr>
          <w:t>38</w:t>
        </w:r>
        <w:r>
          <w:rPr>
            <w:webHidden/>
          </w:rPr>
          <w:fldChar w:fldCharType="end"/>
        </w:r>
      </w:hyperlink>
    </w:p>
    <w:p w14:paraId="57117091" w14:textId="0B46995C" w:rsidR="00BC3453" w:rsidRDefault="00BC3453">
      <w:pPr>
        <w:pStyle w:val="TOC1"/>
        <w:rPr>
          <w:rFonts w:asciiTheme="minorHAnsi" w:hAnsiTheme="minorHAnsi"/>
          <w:b w:val="0"/>
          <w:bCs w:val="0"/>
          <w:caps w:val="0"/>
          <w:kern w:val="2"/>
          <w:szCs w:val="24"/>
          <w:lang w:val="en-MY" w:eastAsia="en-MY"/>
          <w14:ligatures w14:val="standardContextual"/>
        </w:rPr>
      </w:pPr>
      <w:hyperlink w:anchor="_Toc227921000" w:history="1">
        <w:r w:rsidRPr="00A54DB3">
          <w:rPr>
            <w:rStyle w:val="Hyperlink"/>
          </w:rPr>
          <w:t>APPENDICES</w:t>
        </w:r>
        <w:r>
          <w:rPr>
            <w:webHidden/>
          </w:rPr>
          <w:tab/>
        </w:r>
        <w:r>
          <w:rPr>
            <w:webHidden/>
          </w:rPr>
          <w:fldChar w:fldCharType="begin"/>
        </w:r>
        <w:r>
          <w:rPr>
            <w:webHidden/>
          </w:rPr>
          <w:instrText xml:space="preserve"> PAGEREF _Toc227921000 \h </w:instrText>
        </w:r>
        <w:r>
          <w:rPr>
            <w:webHidden/>
          </w:rPr>
        </w:r>
        <w:r>
          <w:rPr>
            <w:webHidden/>
          </w:rPr>
          <w:fldChar w:fldCharType="separate"/>
        </w:r>
        <w:r>
          <w:rPr>
            <w:webHidden/>
          </w:rPr>
          <w:t>40</w:t>
        </w:r>
        <w:r>
          <w:rPr>
            <w:webHidden/>
          </w:rPr>
          <w:fldChar w:fldCharType="end"/>
        </w:r>
      </w:hyperlink>
    </w:p>
    <w:p w14:paraId="24DC116F" w14:textId="53183C1F" w:rsidR="00725ECF" w:rsidRPr="00725ECF" w:rsidRDefault="00E11BC5" w:rsidP="00725ECF">
      <w:pPr>
        <w:rPr>
          <w:lang w:val="en-US"/>
        </w:rPr>
      </w:pPr>
      <w:r>
        <w:rPr>
          <w:noProof/>
          <w:sz w:val="24"/>
          <w:lang w:val="en-US"/>
        </w:rPr>
        <w:fldChar w:fldCharType="end"/>
      </w:r>
    </w:p>
    <w:p w14:paraId="29959F59" w14:textId="77777777" w:rsidR="00A833E2" w:rsidRPr="00A833E2" w:rsidRDefault="00A833E2" w:rsidP="00A833E2">
      <w:pPr>
        <w:rPr>
          <w:lang w:val="en-US"/>
        </w:rPr>
      </w:pPr>
    </w:p>
    <w:p w14:paraId="6C0EF2DE" w14:textId="77777777" w:rsidR="00093825" w:rsidRDefault="00093825" w:rsidP="008215B0">
      <w:pPr>
        <w:pStyle w:val="TITLEATROMANPAGES"/>
      </w:pPr>
      <w:bookmarkStart w:id="4" w:name="_Toc227920960"/>
      <w:r>
        <w:lastRenderedPageBreak/>
        <w:t>LIST OF TABLES</w:t>
      </w:r>
      <w:bookmarkEnd w:id="4"/>
    </w:p>
    <w:p w14:paraId="4B39D706" w14:textId="1090FB02" w:rsidR="003B3C73" w:rsidRDefault="003B3C73">
      <w:pPr>
        <w:pStyle w:val="TableofFigures"/>
        <w:rPr>
          <w:rFonts w:asciiTheme="minorHAnsi" w:hAnsiTheme="minorHAnsi"/>
          <w:kern w:val="2"/>
          <w:szCs w:val="24"/>
          <w:lang w:val="en-MY" w:eastAsia="en-MY"/>
          <w14:ligatures w14:val="standardContextual"/>
        </w:rPr>
      </w:pPr>
      <w:r>
        <w:rPr>
          <w:lang w:val="en-US"/>
        </w:rPr>
        <w:fldChar w:fldCharType="begin"/>
      </w:r>
      <w:r>
        <w:rPr>
          <w:lang w:val="en-US"/>
        </w:rPr>
        <w:instrText xml:space="preserve"> TOC \h \z \t "Caption for Table UMP" \c </w:instrText>
      </w:r>
      <w:r>
        <w:rPr>
          <w:lang w:val="en-US"/>
        </w:rPr>
        <w:fldChar w:fldCharType="separate"/>
      </w:r>
      <w:hyperlink w:anchor="_Toc219115306" w:history="1">
        <w:r w:rsidRPr="00753A04">
          <w:rPr>
            <w:rStyle w:val="Hyperlink"/>
          </w:rPr>
          <w:t>Table 1.1 RAD Advantages</w:t>
        </w:r>
        <w:r>
          <w:rPr>
            <w:webHidden/>
          </w:rPr>
          <w:tab/>
        </w:r>
        <w:r>
          <w:rPr>
            <w:webHidden/>
          </w:rPr>
          <w:fldChar w:fldCharType="begin"/>
        </w:r>
        <w:r>
          <w:rPr>
            <w:webHidden/>
          </w:rPr>
          <w:instrText xml:space="preserve"> PAGEREF _Toc219115306 \h </w:instrText>
        </w:r>
        <w:r>
          <w:rPr>
            <w:webHidden/>
          </w:rPr>
        </w:r>
        <w:r>
          <w:rPr>
            <w:webHidden/>
          </w:rPr>
          <w:fldChar w:fldCharType="separate"/>
        </w:r>
        <w:r w:rsidR="00315F97">
          <w:rPr>
            <w:webHidden/>
          </w:rPr>
          <w:t>20</w:t>
        </w:r>
        <w:r>
          <w:rPr>
            <w:webHidden/>
          </w:rPr>
          <w:fldChar w:fldCharType="end"/>
        </w:r>
      </w:hyperlink>
    </w:p>
    <w:p w14:paraId="65A735A9" w14:textId="04FAF172" w:rsidR="00E36205" w:rsidRPr="00E36205" w:rsidRDefault="003B3C73" w:rsidP="00E36205">
      <w:pPr>
        <w:rPr>
          <w:lang w:val="en-US"/>
        </w:rPr>
      </w:pPr>
      <w:r>
        <w:rPr>
          <w:noProof/>
          <w:sz w:val="24"/>
          <w:lang w:val="en-US"/>
        </w:rPr>
        <w:fldChar w:fldCharType="end"/>
      </w:r>
    </w:p>
    <w:p w14:paraId="5AC28622" w14:textId="77777777" w:rsidR="00093825" w:rsidRDefault="00093825" w:rsidP="008215B0">
      <w:pPr>
        <w:pStyle w:val="TITLEATROMANPAGES"/>
      </w:pPr>
      <w:bookmarkStart w:id="5" w:name="_Toc227920961"/>
      <w:r>
        <w:lastRenderedPageBreak/>
        <w:t>LIST OF FIGURES</w:t>
      </w:r>
      <w:bookmarkEnd w:id="5"/>
    </w:p>
    <w:p w14:paraId="266EEE7E" w14:textId="2F4EC457" w:rsidR="00BD6D13" w:rsidRDefault="006135DB">
      <w:pPr>
        <w:pStyle w:val="TableofFigures"/>
        <w:rPr>
          <w:rFonts w:asciiTheme="minorHAnsi" w:hAnsiTheme="minorHAnsi"/>
          <w:kern w:val="2"/>
          <w:szCs w:val="24"/>
          <w:lang w:val="en-MY" w:eastAsia="en-MY"/>
          <w14:ligatures w14:val="standardContextual"/>
        </w:rPr>
      </w:pPr>
      <w:r>
        <w:rPr>
          <w:lang w:val="en-US"/>
        </w:rPr>
        <w:fldChar w:fldCharType="begin"/>
      </w:r>
      <w:r>
        <w:rPr>
          <w:lang w:val="en-US"/>
        </w:rPr>
        <w:instrText xml:space="preserve"> TOC \h \z \t "Caption for Figure&amp;Plates UMP" \c </w:instrText>
      </w:r>
      <w:r>
        <w:rPr>
          <w:lang w:val="en-US"/>
        </w:rPr>
        <w:fldChar w:fldCharType="separate"/>
      </w:r>
      <w:hyperlink w:anchor="_Toc221478987" w:history="1">
        <w:r w:rsidR="00BD6D13" w:rsidRPr="00095314">
          <w:rPr>
            <w:rStyle w:val="Hyperlink"/>
          </w:rPr>
          <w:t>Figure 1.1 RAD</w:t>
        </w:r>
        <w:r w:rsidR="00BD6D13">
          <w:rPr>
            <w:webHidden/>
          </w:rPr>
          <w:tab/>
        </w:r>
        <w:r w:rsidR="00BD6D13">
          <w:rPr>
            <w:webHidden/>
          </w:rPr>
          <w:fldChar w:fldCharType="begin"/>
        </w:r>
        <w:r w:rsidR="00BD6D13">
          <w:rPr>
            <w:webHidden/>
          </w:rPr>
          <w:instrText xml:space="preserve"> PAGEREF _Toc221478987 \h </w:instrText>
        </w:r>
        <w:r w:rsidR="00BD6D13">
          <w:rPr>
            <w:webHidden/>
          </w:rPr>
        </w:r>
        <w:r w:rsidR="00BD6D13">
          <w:rPr>
            <w:webHidden/>
          </w:rPr>
          <w:fldChar w:fldCharType="separate"/>
        </w:r>
        <w:r w:rsidR="00315F97">
          <w:rPr>
            <w:webHidden/>
          </w:rPr>
          <w:t>19</w:t>
        </w:r>
        <w:r w:rsidR="00BD6D13">
          <w:rPr>
            <w:webHidden/>
          </w:rPr>
          <w:fldChar w:fldCharType="end"/>
        </w:r>
      </w:hyperlink>
    </w:p>
    <w:p w14:paraId="08C02B8C" w14:textId="520CBA4C" w:rsidR="00BD6D13" w:rsidRDefault="00BD6D13">
      <w:pPr>
        <w:pStyle w:val="TableofFigures"/>
        <w:rPr>
          <w:rFonts w:asciiTheme="minorHAnsi" w:hAnsiTheme="minorHAnsi"/>
          <w:kern w:val="2"/>
          <w:szCs w:val="24"/>
          <w:lang w:val="en-MY" w:eastAsia="en-MY"/>
          <w14:ligatures w14:val="standardContextual"/>
        </w:rPr>
      </w:pPr>
      <w:hyperlink w:anchor="_Toc221478988" w:history="1">
        <w:r w:rsidRPr="00095314">
          <w:rPr>
            <w:rStyle w:val="Hyperlink"/>
          </w:rPr>
          <w:t>Figure 1.2 Gantt Chart</w:t>
        </w:r>
        <w:r>
          <w:rPr>
            <w:webHidden/>
          </w:rPr>
          <w:tab/>
        </w:r>
        <w:r>
          <w:rPr>
            <w:webHidden/>
          </w:rPr>
          <w:fldChar w:fldCharType="begin"/>
        </w:r>
        <w:r>
          <w:rPr>
            <w:webHidden/>
          </w:rPr>
          <w:instrText xml:space="preserve"> PAGEREF _Toc221478988 \h </w:instrText>
        </w:r>
        <w:r>
          <w:rPr>
            <w:webHidden/>
          </w:rPr>
        </w:r>
        <w:r>
          <w:rPr>
            <w:webHidden/>
          </w:rPr>
          <w:fldChar w:fldCharType="separate"/>
        </w:r>
        <w:r w:rsidR="00315F97">
          <w:rPr>
            <w:webHidden/>
          </w:rPr>
          <w:t>21</w:t>
        </w:r>
        <w:r>
          <w:rPr>
            <w:webHidden/>
          </w:rPr>
          <w:fldChar w:fldCharType="end"/>
        </w:r>
      </w:hyperlink>
    </w:p>
    <w:p w14:paraId="4F53502F" w14:textId="25162BC2" w:rsidR="00BD6D13" w:rsidRDefault="00BD6D13">
      <w:pPr>
        <w:pStyle w:val="TableofFigures"/>
        <w:rPr>
          <w:rFonts w:asciiTheme="minorHAnsi" w:hAnsiTheme="minorHAnsi"/>
          <w:kern w:val="2"/>
          <w:szCs w:val="24"/>
          <w:lang w:val="en-MY" w:eastAsia="en-MY"/>
          <w14:ligatures w14:val="standardContextual"/>
        </w:rPr>
      </w:pPr>
      <w:hyperlink w:anchor="_Toc221478989" w:history="1">
        <w:r w:rsidRPr="00095314">
          <w:rPr>
            <w:rStyle w:val="Hyperlink"/>
          </w:rPr>
          <w:t>Figure 1.3 Flowchart</w:t>
        </w:r>
        <w:r>
          <w:rPr>
            <w:webHidden/>
          </w:rPr>
          <w:tab/>
        </w:r>
        <w:r>
          <w:rPr>
            <w:webHidden/>
          </w:rPr>
          <w:fldChar w:fldCharType="begin"/>
        </w:r>
        <w:r>
          <w:rPr>
            <w:webHidden/>
          </w:rPr>
          <w:instrText xml:space="preserve"> PAGEREF _Toc221478989 \h </w:instrText>
        </w:r>
        <w:r>
          <w:rPr>
            <w:webHidden/>
          </w:rPr>
        </w:r>
        <w:r>
          <w:rPr>
            <w:webHidden/>
          </w:rPr>
          <w:fldChar w:fldCharType="separate"/>
        </w:r>
        <w:r w:rsidR="00315F97">
          <w:rPr>
            <w:webHidden/>
          </w:rPr>
          <w:t>23</w:t>
        </w:r>
        <w:r>
          <w:rPr>
            <w:webHidden/>
          </w:rPr>
          <w:fldChar w:fldCharType="end"/>
        </w:r>
      </w:hyperlink>
    </w:p>
    <w:p w14:paraId="4A37E900" w14:textId="425D414A" w:rsidR="00BD6D13" w:rsidRDefault="00BD6D13">
      <w:pPr>
        <w:pStyle w:val="TableofFigures"/>
        <w:rPr>
          <w:rFonts w:asciiTheme="minorHAnsi" w:hAnsiTheme="minorHAnsi"/>
          <w:kern w:val="2"/>
          <w:szCs w:val="24"/>
          <w:lang w:val="en-MY" w:eastAsia="en-MY"/>
          <w14:ligatures w14:val="standardContextual"/>
        </w:rPr>
      </w:pPr>
      <w:hyperlink w:anchor="_Toc221478990" w:history="1">
        <w:r w:rsidRPr="00095314">
          <w:rPr>
            <w:rStyle w:val="Hyperlink"/>
          </w:rPr>
          <w:t>Figure 1.4 Use Case Diagram</w:t>
        </w:r>
        <w:r>
          <w:rPr>
            <w:webHidden/>
          </w:rPr>
          <w:tab/>
        </w:r>
        <w:r>
          <w:rPr>
            <w:webHidden/>
          </w:rPr>
          <w:fldChar w:fldCharType="begin"/>
        </w:r>
        <w:r>
          <w:rPr>
            <w:webHidden/>
          </w:rPr>
          <w:instrText xml:space="preserve"> PAGEREF _Toc221478990 \h </w:instrText>
        </w:r>
        <w:r>
          <w:rPr>
            <w:webHidden/>
          </w:rPr>
        </w:r>
        <w:r>
          <w:rPr>
            <w:webHidden/>
          </w:rPr>
          <w:fldChar w:fldCharType="separate"/>
        </w:r>
        <w:r w:rsidR="00315F97">
          <w:rPr>
            <w:webHidden/>
          </w:rPr>
          <w:t>24</w:t>
        </w:r>
        <w:r>
          <w:rPr>
            <w:webHidden/>
          </w:rPr>
          <w:fldChar w:fldCharType="end"/>
        </w:r>
      </w:hyperlink>
    </w:p>
    <w:p w14:paraId="5DF27B3E" w14:textId="735F477F" w:rsidR="00BD6D13" w:rsidRDefault="00BD6D13">
      <w:pPr>
        <w:pStyle w:val="TableofFigures"/>
        <w:rPr>
          <w:rFonts w:asciiTheme="minorHAnsi" w:hAnsiTheme="minorHAnsi"/>
          <w:kern w:val="2"/>
          <w:szCs w:val="24"/>
          <w:lang w:val="en-MY" w:eastAsia="en-MY"/>
          <w14:ligatures w14:val="standardContextual"/>
        </w:rPr>
      </w:pPr>
      <w:hyperlink w:anchor="_Toc221478991" w:history="1">
        <w:r w:rsidRPr="00095314">
          <w:rPr>
            <w:rStyle w:val="Hyperlink"/>
          </w:rPr>
          <w:t>Figure 1.5 Context Diagram</w:t>
        </w:r>
        <w:r>
          <w:rPr>
            <w:webHidden/>
          </w:rPr>
          <w:tab/>
        </w:r>
        <w:r>
          <w:rPr>
            <w:webHidden/>
          </w:rPr>
          <w:fldChar w:fldCharType="begin"/>
        </w:r>
        <w:r>
          <w:rPr>
            <w:webHidden/>
          </w:rPr>
          <w:instrText xml:space="preserve"> PAGEREF _Toc221478991 \h </w:instrText>
        </w:r>
        <w:r>
          <w:rPr>
            <w:webHidden/>
          </w:rPr>
        </w:r>
        <w:r>
          <w:rPr>
            <w:webHidden/>
          </w:rPr>
          <w:fldChar w:fldCharType="separate"/>
        </w:r>
        <w:r w:rsidR="00315F97">
          <w:rPr>
            <w:webHidden/>
          </w:rPr>
          <w:t>25</w:t>
        </w:r>
        <w:r>
          <w:rPr>
            <w:webHidden/>
          </w:rPr>
          <w:fldChar w:fldCharType="end"/>
        </w:r>
      </w:hyperlink>
    </w:p>
    <w:p w14:paraId="3A6ED5FC" w14:textId="1D20C29D" w:rsidR="00BD6D13" w:rsidRDefault="00BD6D13">
      <w:pPr>
        <w:pStyle w:val="TableofFigures"/>
        <w:rPr>
          <w:rFonts w:asciiTheme="minorHAnsi" w:hAnsiTheme="minorHAnsi"/>
          <w:kern w:val="2"/>
          <w:szCs w:val="24"/>
          <w:lang w:val="en-MY" w:eastAsia="en-MY"/>
          <w14:ligatures w14:val="standardContextual"/>
        </w:rPr>
      </w:pPr>
      <w:hyperlink w:anchor="_Toc221478992" w:history="1">
        <w:r w:rsidRPr="00095314">
          <w:rPr>
            <w:rStyle w:val="Hyperlink"/>
          </w:rPr>
          <w:t>Figure 1.6 DFD Level 1</w:t>
        </w:r>
        <w:r>
          <w:rPr>
            <w:webHidden/>
          </w:rPr>
          <w:tab/>
        </w:r>
        <w:r>
          <w:rPr>
            <w:webHidden/>
          </w:rPr>
          <w:fldChar w:fldCharType="begin"/>
        </w:r>
        <w:r>
          <w:rPr>
            <w:webHidden/>
          </w:rPr>
          <w:instrText xml:space="preserve"> PAGEREF _Toc221478992 \h </w:instrText>
        </w:r>
        <w:r>
          <w:rPr>
            <w:webHidden/>
          </w:rPr>
        </w:r>
        <w:r>
          <w:rPr>
            <w:webHidden/>
          </w:rPr>
          <w:fldChar w:fldCharType="separate"/>
        </w:r>
        <w:r w:rsidR="00315F97">
          <w:rPr>
            <w:webHidden/>
          </w:rPr>
          <w:t>26</w:t>
        </w:r>
        <w:r>
          <w:rPr>
            <w:webHidden/>
          </w:rPr>
          <w:fldChar w:fldCharType="end"/>
        </w:r>
      </w:hyperlink>
    </w:p>
    <w:p w14:paraId="491403EE" w14:textId="260E1DC9" w:rsidR="00BD6D13" w:rsidRDefault="00BD6D13">
      <w:pPr>
        <w:pStyle w:val="TableofFigures"/>
        <w:rPr>
          <w:rFonts w:asciiTheme="minorHAnsi" w:hAnsiTheme="minorHAnsi"/>
          <w:kern w:val="2"/>
          <w:szCs w:val="24"/>
          <w:lang w:val="en-MY" w:eastAsia="en-MY"/>
          <w14:ligatures w14:val="standardContextual"/>
        </w:rPr>
      </w:pPr>
      <w:hyperlink w:anchor="_Toc221478993" w:history="1">
        <w:r w:rsidRPr="00095314">
          <w:rPr>
            <w:rStyle w:val="Hyperlink"/>
          </w:rPr>
          <w:t>Figure 1.7 Class Diagram</w:t>
        </w:r>
        <w:r>
          <w:rPr>
            <w:webHidden/>
          </w:rPr>
          <w:tab/>
        </w:r>
        <w:r>
          <w:rPr>
            <w:webHidden/>
          </w:rPr>
          <w:fldChar w:fldCharType="begin"/>
        </w:r>
        <w:r>
          <w:rPr>
            <w:webHidden/>
          </w:rPr>
          <w:instrText xml:space="preserve"> PAGEREF _Toc221478993 \h </w:instrText>
        </w:r>
        <w:r>
          <w:rPr>
            <w:webHidden/>
          </w:rPr>
        </w:r>
        <w:r>
          <w:rPr>
            <w:webHidden/>
          </w:rPr>
          <w:fldChar w:fldCharType="separate"/>
        </w:r>
        <w:r w:rsidR="00315F97">
          <w:rPr>
            <w:webHidden/>
          </w:rPr>
          <w:t>27</w:t>
        </w:r>
        <w:r>
          <w:rPr>
            <w:webHidden/>
          </w:rPr>
          <w:fldChar w:fldCharType="end"/>
        </w:r>
      </w:hyperlink>
    </w:p>
    <w:p w14:paraId="1FE7A412" w14:textId="4917D21A" w:rsidR="00BD6D13" w:rsidRDefault="00BD6D13">
      <w:pPr>
        <w:pStyle w:val="TableofFigures"/>
        <w:rPr>
          <w:rFonts w:asciiTheme="minorHAnsi" w:hAnsiTheme="minorHAnsi"/>
          <w:kern w:val="2"/>
          <w:szCs w:val="24"/>
          <w:lang w:val="en-MY" w:eastAsia="en-MY"/>
          <w14:ligatures w14:val="standardContextual"/>
        </w:rPr>
      </w:pPr>
      <w:hyperlink w:anchor="_Toc221478994" w:history="1">
        <w:r w:rsidRPr="00095314">
          <w:rPr>
            <w:rStyle w:val="Hyperlink"/>
          </w:rPr>
          <w:t>Figure 1.8 Entity Relationship Diagram</w:t>
        </w:r>
        <w:r>
          <w:rPr>
            <w:webHidden/>
          </w:rPr>
          <w:tab/>
        </w:r>
        <w:r>
          <w:rPr>
            <w:webHidden/>
          </w:rPr>
          <w:fldChar w:fldCharType="begin"/>
        </w:r>
        <w:r>
          <w:rPr>
            <w:webHidden/>
          </w:rPr>
          <w:instrText xml:space="preserve"> PAGEREF _Toc221478994 \h </w:instrText>
        </w:r>
        <w:r>
          <w:rPr>
            <w:webHidden/>
          </w:rPr>
        </w:r>
        <w:r>
          <w:rPr>
            <w:webHidden/>
          </w:rPr>
          <w:fldChar w:fldCharType="separate"/>
        </w:r>
        <w:r w:rsidR="00315F97">
          <w:rPr>
            <w:webHidden/>
          </w:rPr>
          <w:t>28</w:t>
        </w:r>
        <w:r>
          <w:rPr>
            <w:webHidden/>
          </w:rPr>
          <w:fldChar w:fldCharType="end"/>
        </w:r>
      </w:hyperlink>
    </w:p>
    <w:p w14:paraId="0C885195" w14:textId="148DFB84" w:rsidR="00003FC1" w:rsidRPr="00003FC1" w:rsidRDefault="006135DB" w:rsidP="00BA44AE">
      <w:pPr>
        <w:pStyle w:val="TableofFigures"/>
        <w:rPr>
          <w:lang w:val="en-US"/>
        </w:rPr>
      </w:pPr>
      <w:r>
        <w:rPr>
          <w:lang w:val="en-US"/>
        </w:rPr>
        <w:fldChar w:fldCharType="end"/>
      </w:r>
    </w:p>
    <w:p w14:paraId="68331BF5" w14:textId="77777777" w:rsidR="00093825" w:rsidRDefault="00093825" w:rsidP="008215B0">
      <w:pPr>
        <w:pStyle w:val="TITLEATROMANPAGES"/>
      </w:pPr>
      <w:bookmarkStart w:id="6" w:name="_Toc227920962"/>
      <w:r w:rsidRPr="000A4CBB">
        <w:lastRenderedPageBreak/>
        <w:t>LIST OF ABBREVIATION</w:t>
      </w:r>
      <w:r w:rsidR="00E33E51" w:rsidRPr="000A4CBB">
        <w:t>S</w:t>
      </w:r>
      <w:bookmarkEnd w:id="6"/>
    </w:p>
    <w:tbl>
      <w:tblPr>
        <w:tblStyle w:val="TableGrid"/>
        <w:tblW w:w="4889"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5"/>
        <w:gridCol w:w="6479"/>
      </w:tblGrid>
      <w:tr w:rsidR="00B53C51" w14:paraId="572565FA" w14:textId="77777777" w:rsidTr="00246261">
        <w:tc>
          <w:tcPr>
            <w:tcW w:w="1094" w:type="pct"/>
          </w:tcPr>
          <w:p w14:paraId="0BC4756D" w14:textId="1643ED8A" w:rsidR="00B53C51" w:rsidRPr="00E64B74" w:rsidRDefault="003B3C73" w:rsidP="00E64B74">
            <w:pPr>
              <w:pStyle w:val="AbbrandSymbols"/>
            </w:pPr>
            <w:r>
              <w:t>PKU</w:t>
            </w:r>
          </w:p>
        </w:tc>
        <w:tc>
          <w:tcPr>
            <w:tcW w:w="3906" w:type="pct"/>
          </w:tcPr>
          <w:p w14:paraId="0AD98DE6" w14:textId="0857F5F7" w:rsidR="00B53C51" w:rsidRPr="003B209B" w:rsidRDefault="003B3C73" w:rsidP="00E64B74">
            <w:pPr>
              <w:pStyle w:val="AbbrandSymbols"/>
            </w:pPr>
            <w:r>
              <w:t>Pusat Kesihatan Umum</w:t>
            </w:r>
          </w:p>
        </w:tc>
      </w:tr>
      <w:tr w:rsidR="00B53C51" w14:paraId="68669507" w14:textId="77777777" w:rsidTr="00246261">
        <w:tc>
          <w:tcPr>
            <w:tcW w:w="1094" w:type="pct"/>
          </w:tcPr>
          <w:p w14:paraId="50C61537" w14:textId="4683101F" w:rsidR="00B53C51" w:rsidRPr="00E64B74" w:rsidRDefault="003B3C73" w:rsidP="00E64B74">
            <w:pPr>
              <w:pStyle w:val="AbbrandSymbols"/>
            </w:pPr>
            <w:r>
              <w:t>RAD</w:t>
            </w:r>
          </w:p>
        </w:tc>
        <w:tc>
          <w:tcPr>
            <w:tcW w:w="3906" w:type="pct"/>
          </w:tcPr>
          <w:p w14:paraId="5A28C050" w14:textId="173AFB77" w:rsidR="00B53C51" w:rsidRPr="003B209B" w:rsidRDefault="003B3C73" w:rsidP="00E64B74">
            <w:pPr>
              <w:pStyle w:val="AbbrandSymbols"/>
            </w:pPr>
            <w:r>
              <w:t>Rapid Application Development</w:t>
            </w:r>
          </w:p>
        </w:tc>
      </w:tr>
      <w:tr w:rsidR="00E64B74" w14:paraId="6803D10A" w14:textId="77777777" w:rsidTr="00246261">
        <w:tc>
          <w:tcPr>
            <w:tcW w:w="1094" w:type="pct"/>
          </w:tcPr>
          <w:p w14:paraId="427010D3" w14:textId="77777777" w:rsidR="00E64B74" w:rsidRPr="00E64B74" w:rsidRDefault="00E64B74" w:rsidP="00E64B74">
            <w:pPr>
              <w:pStyle w:val="AbbrandSymbols"/>
            </w:pPr>
          </w:p>
        </w:tc>
        <w:tc>
          <w:tcPr>
            <w:tcW w:w="3906" w:type="pct"/>
          </w:tcPr>
          <w:p w14:paraId="60423BFA" w14:textId="77777777" w:rsidR="00E64B74" w:rsidRPr="003B209B" w:rsidRDefault="00E64B74" w:rsidP="00E64B74">
            <w:pPr>
              <w:pStyle w:val="AbbrandSymbols"/>
            </w:pPr>
          </w:p>
        </w:tc>
      </w:tr>
      <w:tr w:rsidR="00E64B74" w14:paraId="2D6FB105" w14:textId="77777777" w:rsidTr="00246261">
        <w:tc>
          <w:tcPr>
            <w:tcW w:w="1094" w:type="pct"/>
          </w:tcPr>
          <w:p w14:paraId="75776A0F" w14:textId="77777777" w:rsidR="00E64B74" w:rsidRPr="00E64B74" w:rsidRDefault="00E64B74" w:rsidP="00E64B74">
            <w:pPr>
              <w:pStyle w:val="AbbrandSymbols"/>
            </w:pPr>
          </w:p>
        </w:tc>
        <w:tc>
          <w:tcPr>
            <w:tcW w:w="3906" w:type="pct"/>
          </w:tcPr>
          <w:p w14:paraId="012CC434" w14:textId="77777777" w:rsidR="00E64B74" w:rsidRPr="003B209B" w:rsidRDefault="00E64B74" w:rsidP="00E64B74">
            <w:pPr>
              <w:pStyle w:val="AbbrandSymbols"/>
            </w:pPr>
          </w:p>
        </w:tc>
      </w:tr>
      <w:tr w:rsidR="00E64B74" w14:paraId="2E8ABFF0" w14:textId="77777777" w:rsidTr="00246261">
        <w:tc>
          <w:tcPr>
            <w:tcW w:w="1094" w:type="pct"/>
          </w:tcPr>
          <w:p w14:paraId="30E6D427" w14:textId="77777777" w:rsidR="00E64B74" w:rsidRPr="00E64B74" w:rsidRDefault="00E64B74" w:rsidP="00E64B74">
            <w:pPr>
              <w:pStyle w:val="AbbrandSymbols"/>
            </w:pPr>
          </w:p>
        </w:tc>
        <w:tc>
          <w:tcPr>
            <w:tcW w:w="3906" w:type="pct"/>
          </w:tcPr>
          <w:p w14:paraId="22659826" w14:textId="77777777" w:rsidR="00E64B74" w:rsidRPr="003B209B" w:rsidRDefault="00E64B74" w:rsidP="00E64B74">
            <w:pPr>
              <w:pStyle w:val="AbbrandSymbols"/>
            </w:pPr>
          </w:p>
        </w:tc>
      </w:tr>
      <w:tr w:rsidR="00E64B74" w14:paraId="417973C9" w14:textId="77777777" w:rsidTr="00246261">
        <w:tc>
          <w:tcPr>
            <w:tcW w:w="1094" w:type="pct"/>
          </w:tcPr>
          <w:p w14:paraId="1BF21904" w14:textId="77777777" w:rsidR="00E64B74" w:rsidRPr="00E64B74" w:rsidRDefault="00E64B74" w:rsidP="00E64B74">
            <w:pPr>
              <w:pStyle w:val="AbbrandSymbols"/>
            </w:pPr>
          </w:p>
        </w:tc>
        <w:tc>
          <w:tcPr>
            <w:tcW w:w="3906" w:type="pct"/>
          </w:tcPr>
          <w:p w14:paraId="31B680D7" w14:textId="77777777" w:rsidR="00E64B74" w:rsidRPr="003B209B" w:rsidRDefault="00E64B74" w:rsidP="00E64B74">
            <w:pPr>
              <w:pStyle w:val="AbbrandSymbols"/>
            </w:pPr>
          </w:p>
        </w:tc>
      </w:tr>
      <w:tr w:rsidR="00E64B74" w14:paraId="4A8A9BED" w14:textId="77777777" w:rsidTr="00246261">
        <w:tc>
          <w:tcPr>
            <w:tcW w:w="1094" w:type="pct"/>
          </w:tcPr>
          <w:p w14:paraId="6B5BC6A3" w14:textId="77777777" w:rsidR="00E64B74" w:rsidRPr="00E64B74" w:rsidRDefault="00E64B74" w:rsidP="00E64B74">
            <w:pPr>
              <w:pStyle w:val="AbbrandSymbols"/>
            </w:pPr>
          </w:p>
        </w:tc>
        <w:tc>
          <w:tcPr>
            <w:tcW w:w="3906" w:type="pct"/>
          </w:tcPr>
          <w:p w14:paraId="3AE050DA" w14:textId="77777777" w:rsidR="00E64B74" w:rsidRPr="003B209B" w:rsidRDefault="00E64B74" w:rsidP="00E64B74">
            <w:pPr>
              <w:pStyle w:val="AbbrandSymbols"/>
            </w:pPr>
          </w:p>
        </w:tc>
      </w:tr>
      <w:tr w:rsidR="00E64B74" w14:paraId="0128FF6F" w14:textId="77777777" w:rsidTr="00246261">
        <w:tc>
          <w:tcPr>
            <w:tcW w:w="1094" w:type="pct"/>
          </w:tcPr>
          <w:p w14:paraId="428CC00B" w14:textId="77777777" w:rsidR="00E64B74" w:rsidRPr="00E64B74" w:rsidRDefault="00E64B74" w:rsidP="00E64B74">
            <w:pPr>
              <w:pStyle w:val="AbbrandSymbols"/>
            </w:pPr>
          </w:p>
        </w:tc>
        <w:tc>
          <w:tcPr>
            <w:tcW w:w="3906" w:type="pct"/>
          </w:tcPr>
          <w:p w14:paraId="2CB043E2" w14:textId="77777777" w:rsidR="00E64B74" w:rsidRPr="003B209B" w:rsidRDefault="00E64B74" w:rsidP="00E64B74">
            <w:pPr>
              <w:pStyle w:val="AbbrandSymbols"/>
            </w:pPr>
          </w:p>
        </w:tc>
      </w:tr>
      <w:tr w:rsidR="00E64B74" w14:paraId="6194FFD6" w14:textId="77777777" w:rsidTr="00246261">
        <w:tc>
          <w:tcPr>
            <w:tcW w:w="1094" w:type="pct"/>
          </w:tcPr>
          <w:p w14:paraId="1CDBFFFF" w14:textId="77777777" w:rsidR="00E64B74" w:rsidRPr="00E64B74" w:rsidRDefault="00E64B74" w:rsidP="00E64B74">
            <w:pPr>
              <w:pStyle w:val="AbbrandSymbols"/>
            </w:pPr>
          </w:p>
        </w:tc>
        <w:tc>
          <w:tcPr>
            <w:tcW w:w="3906" w:type="pct"/>
          </w:tcPr>
          <w:p w14:paraId="3EF895BB" w14:textId="77777777" w:rsidR="00E64B74" w:rsidRPr="003B209B" w:rsidRDefault="00E64B74" w:rsidP="00E64B74">
            <w:pPr>
              <w:pStyle w:val="AbbrandSymbols"/>
            </w:pPr>
          </w:p>
        </w:tc>
      </w:tr>
      <w:tr w:rsidR="00E64B74" w14:paraId="5FCC39E0" w14:textId="77777777" w:rsidTr="00246261">
        <w:tc>
          <w:tcPr>
            <w:tcW w:w="1094" w:type="pct"/>
          </w:tcPr>
          <w:p w14:paraId="2C278F42" w14:textId="77777777" w:rsidR="00E64B74" w:rsidRPr="00E64B74" w:rsidRDefault="00E64B74" w:rsidP="00E64B74">
            <w:pPr>
              <w:pStyle w:val="AbbrandSymbols"/>
            </w:pPr>
          </w:p>
        </w:tc>
        <w:tc>
          <w:tcPr>
            <w:tcW w:w="3906" w:type="pct"/>
          </w:tcPr>
          <w:p w14:paraId="04AF9AA4" w14:textId="77777777" w:rsidR="00E64B74" w:rsidRPr="003B209B" w:rsidRDefault="00E64B74" w:rsidP="00E64B74">
            <w:pPr>
              <w:pStyle w:val="AbbrandSymbols"/>
            </w:pPr>
          </w:p>
        </w:tc>
      </w:tr>
      <w:tr w:rsidR="00B53C51" w14:paraId="148EBB1B" w14:textId="77777777" w:rsidTr="00246261">
        <w:tc>
          <w:tcPr>
            <w:tcW w:w="1094" w:type="pct"/>
          </w:tcPr>
          <w:p w14:paraId="38D53E56" w14:textId="77777777" w:rsidR="00B53C51" w:rsidRPr="00E64B74" w:rsidRDefault="00B53C51" w:rsidP="00E64B74">
            <w:pPr>
              <w:pStyle w:val="AbbrandSymbols"/>
            </w:pPr>
          </w:p>
        </w:tc>
        <w:tc>
          <w:tcPr>
            <w:tcW w:w="3906" w:type="pct"/>
          </w:tcPr>
          <w:p w14:paraId="67C53BA9" w14:textId="77777777" w:rsidR="00B53C51" w:rsidRDefault="00B53C51" w:rsidP="00A67904">
            <w:pPr>
              <w:pStyle w:val="AbbrandSymbols"/>
            </w:pPr>
          </w:p>
        </w:tc>
      </w:tr>
    </w:tbl>
    <w:p w14:paraId="42ACC630" w14:textId="77777777" w:rsidR="001124CD" w:rsidRDefault="001124CD" w:rsidP="00093825">
      <w:pPr>
        <w:rPr>
          <w:lang w:val="en-US"/>
        </w:rPr>
      </w:pPr>
    </w:p>
    <w:p w14:paraId="793BEEEF" w14:textId="77777777" w:rsidR="001124CD" w:rsidRDefault="0035762F" w:rsidP="008215B0">
      <w:pPr>
        <w:pStyle w:val="TITLEATROMANPAGES"/>
      </w:pPr>
      <w:bookmarkStart w:id="7" w:name="_Toc227920963"/>
      <w:r>
        <w:lastRenderedPageBreak/>
        <w:t>LIST OF APPENDICES</w:t>
      </w:r>
      <w:bookmarkEnd w:id="7"/>
    </w:p>
    <w:p w14:paraId="117A5602" w14:textId="7BF24551" w:rsidR="0035762F" w:rsidRPr="0035762F" w:rsidRDefault="0035762F" w:rsidP="0035762F">
      <w:pPr>
        <w:rPr>
          <w:lang w:val="en-US"/>
        </w:rPr>
      </w:pPr>
      <w:r>
        <w:rPr>
          <w:noProof/>
          <w:sz w:val="24"/>
          <w:lang w:val="en-US"/>
        </w:rPr>
        <w:fldChar w:fldCharType="begin"/>
      </w:r>
      <w:r>
        <w:rPr>
          <w:lang w:val="en-US"/>
        </w:rPr>
        <w:instrText xml:space="preserve"> TOC \h \z \c "Appendix" </w:instrText>
      </w:r>
      <w:r>
        <w:rPr>
          <w:noProof/>
          <w:sz w:val="24"/>
          <w:lang w:val="en-US"/>
        </w:rPr>
        <w:fldChar w:fldCharType="separate"/>
      </w:r>
      <w:r w:rsidR="00C6254F">
        <w:rPr>
          <w:b/>
          <w:bCs/>
          <w:noProof/>
          <w:sz w:val="24"/>
          <w:lang w:val="en-US"/>
        </w:rPr>
        <w:t>No table of figures entries found.</w:t>
      </w:r>
      <w:r>
        <w:rPr>
          <w:lang w:val="en-US"/>
        </w:rPr>
        <w:fldChar w:fldCharType="end"/>
      </w:r>
    </w:p>
    <w:p w14:paraId="1D4249BE" w14:textId="77777777" w:rsidR="00E64B74" w:rsidRDefault="00E64B74" w:rsidP="00093825">
      <w:pPr>
        <w:rPr>
          <w:lang w:val="en-US"/>
        </w:rPr>
      </w:pPr>
    </w:p>
    <w:p w14:paraId="1313CEA6" w14:textId="77777777" w:rsidR="00E64B74" w:rsidRPr="00793C06" w:rsidRDefault="00E64B74" w:rsidP="00793C06">
      <w:pPr>
        <w:sectPr w:rsidR="00E64B74" w:rsidRPr="00793C06" w:rsidSect="009C1282">
          <w:footerReference w:type="default" r:id="rId13"/>
          <w:pgSz w:w="11907" w:h="16839" w:code="9"/>
          <w:pgMar w:top="1440" w:right="1440" w:bottom="1440" w:left="1985" w:header="706" w:footer="567" w:gutter="0"/>
          <w:pgNumType w:fmt="lowerRoman" w:start="2"/>
          <w:cols w:space="708"/>
          <w:docGrid w:linePitch="360"/>
        </w:sectPr>
      </w:pPr>
    </w:p>
    <w:p w14:paraId="79EB7ADC" w14:textId="77777777" w:rsidR="00093825" w:rsidRDefault="00E47F1C" w:rsidP="00AD1C5E">
      <w:pPr>
        <w:pStyle w:val="Heading1"/>
      </w:pPr>
      <w:r>
        <w:lastRenderedPageBreak/>
        <w:br/>
      </w:r>
      <w:r>
        <w:br/>
      </w:r>
      <w:r>
        <w:br/>
      </w:r>
      <w:bookmarkStart w:id="8" w:name="_Toc227920964"/>
      <w:r w:rsidR="00352AA0">
        <w:t>INTRODUCTION</w:t>
      </w:r>
      <w:bookmarkEnd w:id="8"/>
    </w:p>
    <w:p w14:paraId="59D551D7" w14:textId="77777777" w:rsidR="00952372" w:rsidRDefault="003F40F3" w:rsidP="00B50411">
      <w:pPr>
        <w:pStyle w:val="Heading2"/>
      </w:pPr>
      <w:bookmarkStart w:id="9" w:name="_Toc227920965"/>
      <w:r>
        <w:t>Background of Study</w:t>
      </w:r>
      <w:bookmarkEnd w:id="9"/>
    </w:p>
    <w:p w14:paraId="5601B86D" w14:textId="3058C6A2" w:rsidR="006304FE" w:rsidRDefault="006304FE" w:rsidP="006304FE">
      <w:pPr>
        <w:pStyle w:val="UMPParagraph"/>
      </w:pPr>
      <w:r>
        <w:t>In today’s educational environment, effective communication of health-related information is crucial to supporting the well-being of university students and staff. At Universiti Malaysia Pahang Al-Sultan Abdullah (UMPSA), health announcements, clinic schedules, and wellness resources are primarily disseminated through traditional methods such as physical bulletin boards, static PDF documents, and irregular social media updates. While these methods have been historically functional, they are increasingly inadequate in meeting the needs of a tech-savvy, mobile-oriented academic community. The absence of a centralized, dynamic, and interactive digital platform leads to fragmented information flow, reduced accessibility, and missed critical updates—such as vaccination drives, mental health campaigns, or changes in clinic operating hours.</w:t>
      </w:r>
    </w:p>
    <w:p w14:paraId="3D0B65F9" w14:textId="185A2725" w:rsidR="006304FE" w:rsidRPr="00F66E6A" w:rsidRDefault="006304FE" w:rsidP="006304FE">
      <w:pPr>
        <w:pStyle w:val="UMPParagraph"/>
      </w:pPr>
      <w:r>
        <w:t>This project is motivated by the growing necessity to modernize health communication within university settings, aligning with global trends toward digital transformation in public health dissemination. The research aims to design and implement a dedicated online bulletin board system—termed “NewsNow”—that serves as a unified, real-time communication channel between the Pusat Kesihatan Umum (PKU) and the university community. By leveraging contemporary web technologies, the system seeks to enhance health literacy, promote proactive wellness behavio</w:t>
      </w:r>
      <w:r w:rsidR="00C6254F">
        <w:t>u</w:t>
      </w:r>
      <w:r>
        <w:t>rs, and streamline administrative workflows, thereby fostering a more informed and healthier campus environment.</w:t>
      </w:r>
    </w:p>
    <w:p w14:paraId="34BE288B" w14:textId="77777777" w:rsidR="006304FE" w:rsidRDefault="006304FE">
      <w:pPr>
        <w:rPr>
          <w:rFonts w:eastAsiaTheme="majorEastAsia" w:cstheme="majorBidi"/>
          <w:b/>
          <w:bCs/>
          <w:sz w:val="24"/>
          <w:szCs w:val="26"/>
        </w:rPr>
      </w:pPr>
      <w:r>
        <w:br w:type="page"/>
      </w:r>
    </w:p>
    <w:p w14:paraId="01E1C6E5" w14:textId="58C911D6" w:rsidR="00C20143" w:rsidRDefault="003F40F3" w:rsidP="00B50411">
      <w:pPr>
        <w:pStyle w:val="Heading2"/>
      </w:pPr>
      <w:bookmarkStart w:id="10" w:name="_Toc227920966"/>
      <w:r>
        <w:lastRenderedPageBreak/>
        <w:t>Problem Statement</w:t>
      </w:r>
      <w:bookmarkEnd w:id="10"/>
    </w:p>
    <w:p w14:paraId="782A5D5B" w14:textId="7C6C16B5"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bookmarkStart w:id="11" w:name="_Toc227920967"/>
      <w:r w:rsidRPr="00494CB2">
        <w:rPr>
          <w:rFonts w:eastAsia="Times New Roman" w:cs="Times New Roman"/>
          <w:sz w:val="24"/>
          <w:szCs w:val="24"/>
          <w:lang w:val="en-MY" w:eastAsia="en-MY"/>
        </w:rPr>
        <w:t>Effective communication between healthcare providers and the public is essential to ensure that important announcements, health campaigns, operational updates, and public health information are delivered promptly and efficiently. Currently, the PKU</w:t>
      </w:r>
      <w:r w:rsidR="006C204B">
        <w:rPr>
          <w:rFonts w:eastAsia="Times New Roman" w:cs="Times New Roman"/>
          <w:sz w:val="24"/>
          <w:szCs w:val="24"/>
          <w:lang w:val="en-MY" w:eastAsia="en-MY"/>
        </w:rPr>
        <w:t xml:space="preserve"> (Pusat Kesihatan Umum) </w:t>
      </w:r>
      <w:r w:rsidR="00043D1B">
        <w:rPr>
          <w:rFonts w:eastAsia="Times New Roman" w:cs="Times New Roman"/>
          <w:sz w:val="24"/>
          <w:szCs w:val="24"/>
          <w:lang w:val="en-MY" w:eastAsia="en-MY"/>
        </w:rPr>
        <w:t xml:space="preserve">spread </w:t>
      </w:r>
      <w:r w:rsidRPr="00494CB2">
        <w:rPr>
          <w:rFonts w:eastAsia="Times New Roman" w:cs="Times New Roman"/>
          <w:sz w:val="24"/>
          <w:szCs w:val="24"/>
          <w:lang w:val="en-MY" w:eastAsia="en-MY"/>
        </w:rPr>
        <w:t>announcements and bulletin information through various unofficial and platforms such as Instagram, Facebook, and sections of its official website.</w:t>
      </w:r>
    </w:p>
    <w:p w14:paraId="0C4C5496" w14:textId="77777777"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r w:rsidRPr="00494CB2">
        <w:rPr>
          <w:rFonts w:eastAsia="Times New Roman" w:cs="Times New Roman"/>
          <w:sz w:val="24"/>
          <w:szCs w:val="24"/>
          <w:lang w:val="en-MY" w:eastAsia="en-MY"/>
        </w:rPr>
        <w:t>However, relying on social media platforms presents several challenges. Important announcements can easily be missed due to social media algorithms, information overload, or users not actively following PKU's accounts. Furthermore, the information is scattered across multiple channels, making it difficult for users to locate and access relevant updates consistently.</w:t>
      </w:r>
    </w:p>
    <w:p w14:paraId="6755C0F4" w14:textId="77777777"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r w:rsidRPr="00494CB2">
        <w:rPr>
          <w:rFonts w:eastAsia="Times New Roman" w:cs="Times New Roman"/>
          <w:sz w:val="24"/>
          <w:szCs w:val="24"/>
          <w:lang w:val="en-MY" w:eastAsia="en-MY"/>
        </w:rPr>
        <w:t>Although PKU maintains an official website, bulletin and announcement information is often embedded within pages that are not prominently displayed or easily accessible to the public. As a result, users may experience difficulties finding important information, leading to reduced awareness of healthcare services, events, operational changes, and public health notices.</w:t>
      </w:r>
    </w:p>
    <w:p w14:paraId="5FD82EE6" w14:textId="21C80D1F" w:rsidR="00494CB2" w:rsidRDefault="00494CB2" w:rsidP="00494CB2">
      <w:pPr>
        <w:spacing w:before="100" w:beforeAutospacing="1" w:after="100" w:afterAutospacing="1" w:line="240" w:lineRule="auto"/>
        <w:rPr>
          <w:rFonts w:eastAsia="Times New Roman" w:cs="Times New Roman"/>
          <w:sz w:val="24"/>
          <w:szCs w:val="24"/>
          <w:lang w:val="en-MY" w:eastAsia="en-MY"/>
        </w:rPr>
      </w:pPr>
      <w:r w:rsidRPr="00494CB2">
        <w:rPr>
          <w:rFonts w:eastAsia="Times New Roman" w:cs="Times New Roman"/>
          <w:sz w:val="24"/>
          <w:szCs w:val="24"/>
          <w:lang w:val="en-MY" w:eastAsia="en-MY"/>
        </w:rPr>
        <w:t xml:space="preserve">The absence of a centralized and dedicated bulletin board system limits the effectiveness of information dissemination and may negatively impact communication between PKU and the </w:t>
      </w:r>
      <w:r w:rsidR="00A54D6B">
        <w:rPr>
          <w:rFonts w:eastAsia="Times New Roman" w:cs="Times New Roman"/>
          <w:sz w:val="24"/>
          <w:szCs w:val="24"/>
          <w:lang w:val="en-MY" w:eastAsia="en-MY"/>
        </w:rPr>
        <w:t xml:space="preserve">UMPSA </w:t>
      </w:r>
      <w:r w:rsidRPr="00494CB2">
        <w:rPr>
          <w:rFonts w:eastAsia="Times New Roman" w:cs="Times New Roman"/>
          <w:sz w:val="24"/>
          <w:szCs w:val="24"/>
          <w:lang w:val="en-MY" w:eastAsia="en-MY"/>
        </w:rPr>
        <w:t>community. Therefore, there is a need to develop a web-based PKU Bulletin Board System that consolidates announcements and notices into a single, accessible platform. Such a system would improve information visibility, enhance public accessibility, and ensure that important updates are communicated more effectively to all users.</w:t>
      </w:r>
    </w:p>
    <w:p w14:paraId="02683E50" w14:textId="77777777"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p>
    <w:p w14:paraId="0A848621" w14:textId="77777777" w:rsidR="001A3A55" w:rsidRDefault="001A3A55">
      <w:pPr>
        <w:rPr>
          <w:rFonts w:eastAsiaTheme="majorEastAsia" w:cstheme="majorBidi"/>
          <w:b/>
          <w:bCs/>
          <w:sz w:val="24"/>
          <w:szCs w:val="26"/>
        </w:rPr>
      </w:pPr>
      <w:r>
        <w:br w:type="page"/>
      </w:r>
    </w:p>
    <w:p w14:paraId="2953C51D" w14:textId="1C8DE485" w:rsidR="003F40F3" w:rsidRDefault="003F40F3" w:rsidP="003F40F3">
      <w:pPr>
        <w:pStyle w:val="Heading2"/>
      </w:pPr>
      <w:r>
        <w:lastRenderedPageBreak/>
        <w:t>Objective</w:t>
      </w:r>
      <w:bookmarkEnd w:id="11"/>
    </w:p>
    <w:p w14:paraId="0DBDC0D4" w14:textId="77777777" w:rsidR="00DB0A69" w:rsidRPr="00DB0A69" w:rsidRDefault="00DB0A69" w:rsidP="00DB0A69">
      <w:pPr>
        <w:pStyle w:val="Heading7"/>
      </w:pPr>
      <w:r w:rsidRPr="00DB0A69">
        <w:t xml:space="preserve">To investigate and document the specific needs of PKU staff and UMP students regarding centralized health announcement features and content. </w:t>
      </w:r>
    </w:p>
    <w:p w14:paraId="439B4FF2" w14:textId="77777777" w:rsidR="00DB0A69" w:rsidRPr="00DB0A69" w:rsidRDefault="00DB0A69" w:rsidP="00DB0A69">
      <w:pPr>
        <w:pStyle w:val="Heading7"/>
      </w:pPr>
      <w:r w:rsidRPr="00DB0A69">
        <w:t xml:space="preserve">To design and develop a user-friendly, cross-platform web application for a PKU Health Bulletin Board that allows authenticated PKU staff to publish and manage announcements efficiently. </w:t>
      </w:r>
    </w:p>
    <w:p w14:paraId="3856C2F8" w14:textId="28B6F404" w:rsidR="00DB0A69" w:rsidRPr="00DB0A69" w:rsidRDefault="00DB0A69" w:rsidP="00DB0A69">
      <w:pPr>
        <w:pStyle w:val="Heading7"/>
      </w:pPr>
      <w:r w:rsidRPr="00DB0A69">
        <w:t>To evaluate the</w:t>
      </w:r>
      <w:r w:rsidR="00AB74B1">
        <w:t xml:space="preserve"> NewsNow</w:t>
      </w:r>
      <w:r w:rsidRPr="00DB0A69">
        <w:t xml:space="preserve"> Web App to ensure it is effective in delivering timely information and enhancing user accessibility. </w:t>
      </w:r>
    </w:p>
    <w:p w14:paraId="73826594" w14:textId="77777777" w:rsidR="00DB0A69" w:rsidRPr="00DB0A69" w:rsidRDefault="00DB0A69" w:rsidP="00DB0A69">
      <w:pPr>
        <w:pStyle w:val="Heading7"/>
        <w:numPr>
          <w:ilvl w:val="0"/>
          <w:numId w:val="0"/>
        </w:numPr>
      </w:pPr>
    </w:p>
    <w:p w14:paraId="6C7FD586" w14:textId="77777777" w:rsidR="00C20143" w:rsidRDefault="003F40F3" w:rsidP="003F40F3">
      <w:pPr>
        <w:pStyle w:val="Heading2"/>
      </w:pPr>
      <w:bookmarkStart w:id="12" w:name="_Toc227920968"/>
      <w:r>
        <w:t>Project Scope</w:t>
      </w:r>
      <w:bookmarkEnd w:id="12"/>
    </w:p>
    <w:p w14:paraId="7F2F7222" w14:textId="77777777" w:rsidR="00A82B15" w:rsidRPr="00A82B15" w:rsidRDefault="00A82B15" w:rsidP="00A82B15">
      <w:pPr>
        <w:pStyle w:val="Heading7"/>
      </w:pPr>
      <w:r w:rsidRPr="00C04F0A">
        <w:rPr>
          <w:b/>
          <w:bCs/>
        </w:rPr>
        <w:t>User Types</w:t>
      </w:r>
      <w:r w:rsidRPr="00A82B15">
        <w:t xml:space="preserve">: PKU Staff/Admin (to manage posts) and Students/Clients (to view and search posts). </w:t>
      </w:r>
    </w:p>
    <w:p w14:paraId="5A3A7750" w14:textId="3CCAEC91" w:rsidR="00A82B15" w:rsidRPr="00A82B15" w:rsidRDefault="00A82B15" w:rsidP="00A82B15">
      <w:pPr>
        <w:pStyle w:val="Heading7"/>
      </w:pPr>
      <w:r w:rsidRPr="00C04F0A">
        <w:rPr>
          <w:b/>
          <w:bCs/>
        </w:rPr>
        <w:t>Client Functionality</w:t>
      </w:r>
      <w:r w:rsidRPr="00A82B15">
        <w:t xml:space="preserve">: Users can view announcements, filter/search for specific health topics (e.g., mental health, clinic hours) </w:t>
      </w:r>
    </w:p>
    <w:p w14:paraId="100026BC" w14:textId="677016C8" w:rsidR="00A82B15" w:rsidRPr="00A82B15" w:rsidRDefault="00A82B15" w:rsidP="00A82B15">
      <w:pPr>
        <w:pStyle w:val="Heading7"/>
      </w:pPr>
      <w:r w:rsidRPr="00C04F0A">
        <w:rPr>
          <w:b/>
          <w:bCs/>
        </w:rPr>
        <w:t>Staff</w:t>
      </w:r>
      <w:r w:rsidR="00AB74B1">
        <w:rPr>
          <w:b/>
          <w:bCs/>
        </w:rPr>
        <w:t>/Admin</w:t>
      </w:r>
      <w:r w:rsidRPr="00C04F0A">
        <w:rPr>
          <w:b/>
          <w:bCs/>
        </w:rPr>
        <w:t xml:space="preserve"> Functionality</w:t>
      </w:r>
      <w:r w:rsidRPr="00A82B15">
        <w:t xml:space="preserve">: Staff </w:t>
      </w:r>
      <w:r w:rsidR="00AB74B1">
        <w:t xml:space="preserve">and Administrators </w:t>
      </w:r>
      <w:r w:rsidRPr="00A82B15">
        <w:t xml:space="preserve">can create, edit, publish, and delete new bulletin posts and manage content categories. </w:t>
      </w:r>
    </w:p>
    <w:p w14:paraId="70DAB8A2" w14:textId="77777777" w:rsidR="00A82B15" w:rsidRPr="00A82B15" w:rsidRDefault="00A82B15" w:rsidP="00A82B15">
      <w:pPr>
        <w:pStyle w:val="Heading7"/>
        <w:rPr>
          <w:bCs/>
        </w:rPr>
      </w:pPr>
      <w:r w:rsidRPr="00C04F0A">
        <w:rPr>
          <w:b/>
          <w:bCs/>
        </w:rPr>
        <w:t>System Development</w:t>
      </w:r>
      <w:r w:rsidRPr="00A82B15">
        <w:t xml:space="preserve">: The system will be developed as a responsive web application and should be compatible with modern web browsers on both desktop and mobile devices. </w:t>
      </w:r>
    </w:p>
    <w:p w14:paraId="11EA23DA" w14:textId="77777777" w:rsidR="00C20143" w:rsidRDefault="00C20143" w:rsidP="00FC1A3B">
      <w:pPr>
        <w:pStyle w:val="CaptionforFigurePlatesUMP"/>
      </w:pPr>
    </w:p>
    <w:p w14:paraId="52F2BC3F" w14:textId="77777777" w:rsidR="007D4FDA" w:rsidRDefault="007D4FDA">
      <w:pPr>
        <w:rPr>
          <w:rFonts w:eastAsiaTheme="majorEastAsia" w:cstheme="majorBidi"/>
          <w:b/>
          <w:bCs/>
          <w:sz w:val="24"/>
          <w:szCs w:val="26"/>
        </w:rPr>
      </w:pPr>
      <w:r>
        <w:br w:type="page"/>
      </w:r>
    </w:p>
    <w:p w14:paraId="5E6E258E" w14:textId="276B1AE0" w:rsidR="00DB7E47" w:rsidRDefault="00ED7225" w:rsidP="006F390A">
      <w:pPr>
        <w:pStyle w:val="Heading2"/>
      </w:pPr>
      <w:bookmarkStart w:id="13" w:name="_Toc227920969"/>
      <w:r>
        <w:lastRenderedPageBreak/>
        <w:t>Thesis Organization</w:t>
      </w:r>
      <w:bookmarkEnd w:id="13"/>
    </w:p>
    <w:p w14:paraId="56E2F187" w14:textId="51077D9F" w:rsidR="00CE1A50" w:rsidRPr="00CE1A50" w:rsidRDefault="00CE1A50" w:rsidP="00F66E6A">
      <w:pPr>
        <w:pStyle w:val="UMPParagraph"/>
        <w:rPr>
          <w:i/>
        </w:rPr>
      </w:pPr>
      <w:r w:rsidRPr="00CE1A50">
        <w:t>This thesis is organized into five chapters:</w:t>
      </w:r>
    </w:p>
    <w:p w14:paraId="741BB7B1" w14:textId="319CFB14" w:rsidR="00CE1A50" w:rsidRPr="00CE1A50" w:rsidRDefault="00CE1A50" w:rsidP="00F66E6A">
      <w:pPr>
        <w:pStyle w:val="UMPParagraph"/>
        <w:rPr>
          <w:i/>
        </w:rPr>
      </w:pPr>
      <w:r w:rsidRPr="00CE1A50">
        <w:t xml:space="preserve">Chapter 1: Introduction - Presents the background, problem statement, objectives, scope, and organization of this research on the </w:t>
      </w:r>
      <w:r w:rsidR="004159D7">
        <w:rPr>
          <w:i/>
        </w:rPr>
        <w:t>Interactive PKU Bulletin Board</w:t>
      </w:r>
      <w:r w:rsidRPr="00CE1A50">
        <w:t xml:space="preserve"> system.</w:t>
      </w:r>
    </w:p>
    <w:p w14:paraId="7C3E0610" w14:textId="58A61E7A" w:rsidR="00CE1A50" w:rsidRPr="00CE1A50" w:rsidRDefault="00CE1A50" w:rsidP="00F66E6A">
      <w:pPr>
        <w:pStyle w:val="UMPParagraph"/>
        <w:rPr>
          <w:i/>
        </w:rPr>
      </w:pPr>
      <w:r w:rsidRPr="00CE1A50">
        <w:t>Chapter 2: Literature Review - Examines existing health communication systems at UMPSA, anal</w:t>
      </w:r>
      <w:r w:rsidR="002A2850">
        <w:t>yses</w:t>
      </w:r>
      <w:r w:rsidRPr="00CE1A50">
        <w:t xml:space="preserve"> requirements, and compares approaches to establish the research foundation.</w:t>
      </w:r>
    </w:p>
    <w:p w14:paraId="08046522" w14:textId="0DD44E2D" w:rsidR="00CE1A50" w:rsidRPr="00CE1A50" w:rsidRDefault="00CE1A50" w:rsidP="00F66E6A">
      <w:pPr>
        <w:pStyle w:val="UMPParagraph"/>
        <w:rPr>
          <w:i/>
        </w:rPr>
      </w:pPr>
      <w:r w:rsidRPr="00CE1A50">
        <w:t>Chapter 3: Methodology - Details the development process, requirements, design, and testing framework for implementing the system.</w:t>
      </w:r>
    </w:p>
    <w:p w14:paraId="7CB5010F" w14:textId="2336F150" w:rsidR="00CE1A50" w:rsidRPr="00CE1A50" w:rsidRDefault="00CE1A50" w:rsidP="00F66E6A">
      <w:pPr>
        <w:pStyle w:val="UMPParagraph"/>
        <w:rPr>
          <w:i/>
        </w:rPr>
      </w:pPr>
      <w:r w:rsidRPr="00CE1A50">
        <w:t>Chapter 4: Results and Discussion - Presents the developed system, evaluates its performance, and discusses findings against the research objectives.</w:t>
      </w:r>
    </w:p>
    <w:p w14:paraId="7E3AC088" w14:textId="263D92D6" w:rsidR="00CE1A50" w:rsidRPr="00CE1A50" w:rsidRDefault="00CE1A50" w:rsidP="00F66E6A">
      <w:pPr>
        <w:pStyle w:val="UMPParagraph"/>
        <w:rPr>
          <w:i/>
        </w:rPr>
      </w:pPr>
      <w:r w:rsidRPr="00CE1A50">
        <w:t>Chapter 5: Conclusion - Summarizes research achievements, limitations, and provides recommendations for future improvements.</w:t>
      </w:r>
    </w:p>
    <w:p w14:paraId="42A39DBD" w14:textId="2EF91F96" w:rsidR="00ED7225" w:rsidRPr="00ED7225" w:rsidRDefault="00CE1A50" w:rsidP="00F66E6A">
      <w:pPr>
        <w:pStyle w:val="UMPParagraph"/>
        <w:rPr>
          <w:i/>
        </w:rPr>
      </w:pPr>
      <w:r w:rsidRPr="00CE1A50">
        <w:t>References and Appendices provide supporting academic sources and supplementary materials.</w:t>
      </w:r>
    </w:p>
    <w:p w14:paraId="19E73DBE" w14:textId="77777777" w:rsidR="00DB7E47" w:rsidRPr="00C3012B" w:rsidRDefault="00DB7E47" w:rsidP="00F66E6A">
      <w:pPr>
        <w:pStyle w:val="UMPParagraph"/>
      </w:pPr>
    </w:p>
    <w:p w14:paraId="573872F2" w14:textId="77777777" w:rsidR="006E635D" w:rsidRDefault="006E635D" w:rsidP="001124CD"/>
    <w:p w14:paraId="2B9E8E59" w14:textId="77777777" w:rsidR="006E635D" w:rsidRPr="006E635D" w:rsidRDefault="006E635D" w:rsidP="001124CD">
      <w:pPr>
        <w:sectPr w:rsidR="006E635D" w:rsidRPr="006E635D" w:rsidSect="00B1023F">
          <w:footerReference w:type="default" r:id="rId14"/>
          <w:pgSz w:w="11906" w:h="16838"/>
          <w:pgMar w:top="1440" w:right="1440" w:bottom="1440" w:left="1985" w:header="706" w:footer="567" w:gutter="0"/>
          <w:cols w:space="708"/>
          <w:docGrid w:linePitch="360"/>
        </w:sectPr>
      </w:pPr>
    </w:p>
    <w:p w14:paraId="7CC7BD67" w14:textId="77777777" w:rsidR="00986F92" w:rsidRDefault="00986F92" w:rsidP="00AD1C5E">
      <w:pPr>
        <w:pStyle w:val="Heading1"/>
      </w:pPr>
      <w:r>
        <w:lastRenderedPageBreak/>
        <w:br/>
      </w:r>
      <w:r>
        <w:br/>
      </w:r>
      <w:r>
        <w:br/>
      </w:r>
      <w:bookmarkStart w:id="14" w:name="_Toc227920970"/>
      <w:r w:rsidR="00ED7225">
        <w:t>LITERATURE REVIEW</w:t>
      </w:r>
      <w:bookmarkEnd w:id="14"/>
    </w:p>
    <w:p w14:paraId="6C34E270" w14:textId="1E0DE224" w:rsidR="00C04F0A" w:rsidRDefault="00ED7225" w:rsidP="00C04F0A">
      <w:pPr>
        <w:pStyle w:val="Heading2"/>
      </w:pPr>
      <w:bookmarkStart w:id="15" w:name="_Toc227920971"/>
      <w:r>
        <w:t>Introduction</w:t>
      </w:r>
      <w:bookmarkEnd w:id="15"/>
    </w:p>
    <w:p w14:paraId="20ACFFA4" w14:textId="56348CFE" w:rsidR="003A04BC" w:rsidRPr="003A04BC" w:rsidRDefault="003A04BC" w:rsidP="00F66E6A">
      <w:pPr>
        <w:pStyle w:val="UMPParagraph"/>
        <w:rPr>
          <w:i/>
        </w:rPr>
      </w:pPr>
      <w:r w:rsidRPr="003A04BC">
        <w:t xml:space="preserve">The literature review explores the theoretical and practical foundations necessary for developing the </w:t>
      </w:r>
      <w:r w:rsidR="00D97DF5">
        <w:t xml:space="preserve">NewsNow </w:t>
      </w:r>
      <w:r w:rsidRPr="003A04BC">
        <w:t>Bulletin Board. This section examines existing methods of health information dissemination, the shift toward digital platforms in university environments, and the specific web technologies utilized to create a responsive and efficient system</w:t>
      </w:r>
    </w:p>
    <w:p w14:paraId="1907CC1C" w14:textId="1830BD50" w:rsidR="00C04F0A" w:rsidRDefault="004A28DD" w:rsidP="00C04F0A">
      <w:pPr>
        <w:pStyle w:val="Heading2"/>
      </w:pPr>
      <w:bookmarkStart w:id="16" w:name="_Toc227920972"/>
      <w:r>
        <w:t xml:space="preserve">Three </w:t>
      </w:r>
      <w:r w:rsidR="00C04F0A">
        <w:t>Existing Systems</w:t>
      </w:r>
      <w:bookmarkEnd w:id="16"/>
    </w:p>
    <w:p w14:paraId="7266C33E" w14:textId="346C5108" w:rsidR="003A04BC" w:rsidRPr="003A04BC" w:rsidRDefault="003A04BC" w:rsidP="00F66E6A">
      <w:pPr>
        <w:pStyle w:val="UMPParagraph"/>
        <w:rPr>
          <w:i/>
        </w:rPr>
      </w:pPr>
      <w:r w:rsidRPr="003A04BC">
        <w:t>Traditional information dissemination at Universiti Malaysia Pahang Al-Sultan Abdullah (UMPSA) primarily relies on physical bulletin boards, static</w:t>
      </w:r>
      <w:r w:rsidR="00101D9C">
        <w:t xml:space="preserve"> websites</w:t>
      </w:r>
      <w:r w:rsidRPr="003A04BC">
        <w:t>, and decentralized social media updates. While these methods serve a purpose, they present significant challenges:</w:t>
      </w:r>
    </w:p>
    <w:p w14:paraId="1E3294EF" w14:textId="04834A07" w:rsidR="003A04BC" w:rsidRPr="003A04BC" w:rsidRDefault="003A04BC" w:rsidP="003A04BC">
      <w:pPr>
        <w:pStyle w:val="Heading7"/>
      </w:pPr>
      <w:r w:rsidRPr="005E40C0">
        <w:rPr>
          <w:b/>
          <w:bCs/>
        </w:rPr>
        <w:t>Physical Bulletin Boards</w:t>
      </w:r>
      <w:r w:rsidRPr="003A04BC">
        <w:t>: These require users to be physically present at the clinic and are often cluttered with outdated posters, making it difficult to find critical, time-sensitive information.</w:t>
      </w:r>
    </w:p>
    <w:p w14:paraId="15884B13" w14:textId="18690836" w:rsidR="003A04BC" w:rsidRPr="003A04BC" w:rsidRDefault="003A04BC" w:rsidP="003A04BC">
      <w:pPr>
        <w:pStyle w:val="Heading7"/>
      </w:pPr>
      <w:r w:rsidRPr="005E40C0">
        <w:rPr>
          <w:b/>
          <w:bCs/>
        </w:rPr>
        <w:t>Web Content</w:t>
      </w:r>
      <w:r w:rsidR="00517A54" w:rsidRPr="005E40C0">
        <w:rPr>
          <w:b/>
          <w:bCs/>
        </w:rPr>
        <w:t>/PKU Official</w:t>
      </w:r>
      <w:r w:rsidR="00517A54">
        <w:t xml:space="preserve"> </w:t>
      </w:r>
      <w:r w:rsidR="00517A54" w:rsidRPr="005E40C0">
        <w:rPr>
          <w:b/>
          <w:bCs/>
        </w:rPr>
        <w:t>Website</w:t>
      </w:r>
      <w:r w:rsidRPr="003A04BC">
        <w:t>: Official university websites often host health information in non-interactive formats that are not mobile-friendly or easily searchable.</w:t>
      </w:r>
    </w:p>
    <w:p w14:paraId="28B4DEDC" w14:textId="77777777" w:rsidR="003A04BC" w:rsidRPr="003A04BC" w:rsidRDefault="003A04BC" w:rsidP="00F66E6A">
      <w:pPr>
        <w:pStyle w:val="UMPParagraph"/>
      </w:pPr>
    </w:p>
    <w:p w14:paraId="3DD67849" w14:textId="77777777" w:rsidR="003A04BC" w:rsidRPr="003A04BC" w:rsidRDefault="003A04BC" w:rsidP="00F66E6A">
      <w:pPr>
        <w:pStyle w:val="UMPParagraph"/>
      </w:pPr>
    </w:p>
    <w:p w14:paraId="67D1649B" w14:textId="77777777" w:rsidR="003A04BC" w:rsidRPr="003A04BC" w:rsidRDefault="003A04BC" w:rsidP="00F66E6A">
      <w:pPr>
        <w:pStyle w:val="UMPParagraph"/>
      </w:pPr>
    </w:p>
    <w:p w14:paraId="670D7136" w14:textId="77777777" w:rsidR="003A04BC" w:rsidRPr="003A04BC" w:rsidRDefault="003A04BC" w:rsidP="00F66E6A">
      <w:pPr>
        <w:pStyle w:val="UMPParagraph"/>
      </w:pPr>
    </w:p>
    <w:p w14:paraId="17119E5B" w14:textId="67D4183F" w:rsidR="003A04BC" w:rsidRDefault="003A04BC" w:rsidP="003A04BC">
      <w:pPr>
        <w:pStyle w:val="Heading7"/>
      </w:pPr>
      <w:r w:rsidRPr="003424C4">
        <w:rPr>
          <w:b/>
          <w:bCs/>
        </w:rPr>
        <w:lastRenderedPageBreak/>
        <w:t>Social Media</w:t>
      </w:r>
      <w:r w:rsidRPr="003A04BC">
        <w:t>: While reaching a broad audience, information on social media can quickly become buried under new posts, lacking a centralized repository for long-term health resources or clinic schedules.</w:t>
      </w:r>
    </w:p>
    <w:p w14:paraId="46E94F4F" w14:textId="77777777" w:rsidR="00B61241" w:rsidRPr="00B61241" w:rsidRDefault="00B61241" w:rsidP="00B61241"/>
    <w:p w14:paraId="71CB1204" w14:textId="25932212" w:rsidR="00C04F0A" w:rsidRDefault="00C04F0A" w:rsidP="00C04F0A">
      <w:pPr>
        <w:pStyle w:val="Heading2"/>
      </w:pPr>
      <w:bookmarkStart w:id="17" w:name="_Toc227920973"/>
      <w:r>
        <w:t>Requirement Elicitation</w:t>
      </w:r>
      <w:bookmarkEnd w:id="17"/>
    </w:p>
    <w:p w14:paraId="2A019C50" w14:textId="1C28DD5B" w:rsidR="003A04BC" w:rsidRPr="003A04BC" w:rsidRDefault="003A04BC" w:rsidP="00F66E6A">
      <w:pPr>
        <w:pStyle w:val="UMPParagraph"/>
        <w:rPr>
          <w:i/>
        </w:rPr>
      </w:pPr>
      <w:r w:rsidRPr="003A04BC">
        <w:t>To bridge the gap between clinical administration and student needs, the system requires a framework that addresses accessibility and management efficiency.</w:t>
      </w:r>
    </w:p>
    <w:p w14:paraId="1AB4E9C4" w14:textId="745119A0" w:rsidR="003A04BC" w:rsidRPr="003A04BC" w:rsidRDefault="003A04BC" w:rsidP="003A04BC">
      <w:pPr>
        <w:pStyle w:val="Heading7"/>
      </w:pPr>
      <w:r w:rsidRPr="00574BEA">
        <w:rPr>
          <w:b/>
          <w:bCs/>
        </w:rPr>
        <w:t>User Experience (UX)</w:t>
      </w:r>
      <w:r w:rsidRPr="003A04BC">
        <w:t>: The platform must offer a smart, user-friendly interface that allows students to make informed decisions regarding clinic services and wellness.</w:t>
      </w:r>
    </w:p>
    <w:p w14:paraId="4C647A40" w14:textId="2FD3730A" w:rsidR="003A04BC" w:rsidRPr="003A04BC" w:rsidRDefault="003A04BC" w:rsidP="003A04BC">
      <w:pPr>
        <w:pStyle w:val="Heading7"/>
      </w:pPr>
      <w:r w:rsidRPr="00574BEA">
        <w:rPr>
          <w:b/>
          <w:bCs/>
        </w:rPr>
        <w:t>Administrative Control</w:t>
      </w:r>
      <w:r w:rsidRPr="003A04BC">
        <w:t xml:space="preserve">: PKU staff require an authenticated management system to publish, edit, and categorize announcements without manual </w:t>
      </w:r>
      <w:proofErr w:type="spellStart"/>
      <w:r w:rsidRPr="003A04BC">
        <w:t>labor</w:t>
      </w:r>
      <w:proofErr w:type="spellEnd"/>
      <w:r w:rsidRPr="003A04BC">
        <w:t xml:space="preserve"> across multiple inconsistent channels.</w:t>
      </w:r>
    </w:p>
    <w:p w14:paraId="4A9AE3D8" w14:textId="45B2CDCE" w:rsidR="003A04BC" w:rsidRDefault="003A04BC" w:rsidP="003A04BC">
      <w:pPr>
        <w:pStyle w:val="Heading7"/>
      </w:pPr>
      <w:r w:rsidRPr="00574BEA">
        <w:rPr>
          <w:b/>
          <w:bCs/>
        </w:rPr>
        <w:t>Responsiveness</w:t>
      </w:r>
      <w:r w:rsidRPr="003A04BC">
        <w:t>: Given the mobile-first nature of university students, the application must be cross-platform and compatible with modern web browsers on various devices.</w:t>
      </w:r>
    </w:p>
    <w:p w14:paraId="20725AFC" w14:textId="77777777" w:rsidR="00517A54" w:rsidRPr="00517A54" w:rsidRDefault="00517A54" w:rsidP="00517A54"/>
    <w:p w14:paraId="37D0A678" w14:textId="760E44D7" w:rsidR="00C04F0A" w:rsidRDefault="00C04F0A" w:rsidP="00C04F0A">
      <w:pPr>
        <w:pStyle w:val="Heading2"/>
      </w:pPr>
      <w:bookmarkStart w:id="18" w:name="_Toc227920974"/>
      <w:r>
        <w:t>Comparison Among Existing Systems</w:t>
      </w:r>
      <w:bookmarkEnd w:id="18"/>
    </w:p>
    <w:p w14:paraId="7FF81BC5" w14:textId="426175CB" w:rsidR="00296980" w:rsidRPr="00296980" w:rsidRDefault="00296980" w:rsidP="00F66E6A">
      <w:pPr>
        <w:pStyle w:val="UMPParagraph"/>
        <w:rPr>
          <w:i/>
          <w:lang w:val="en-MY"/>
        </w:rPr>
      </w:pPr>
      <w:r w:rsidRPr="00296980">
        <w:rPr>
          <w:lang w:val="en-MY"/>
        </w:rPr>
        <w:t>Digital bulletin boards offer several advantages over traditional physical or static digital methods. Key comparisons include:</w:t>
      </w:r>
    </w:p>
    <w:p w14:paraId="6C4E4D6C" w14:textId="77777777" w:rsidR="00296980" w:rsidRPr="00296980" w:rsidRDefault="00296980" w:rsidP="0068766C">
      <w:pPr>
        <w:pStyle w:val="Heading7"/>
        <w:rPr>
          <w:lang w:val="en-MY"/>
        </w:rPr>
      </w:pPr>
      <w:r w:rsidRPr="00296980">
        <w:rPr>
          <w:b/>
          <w:bCs/>
          <w:lang w:val="en-MY"/>
        </w:rPr>
        <w:t>Information Accessibility</w:t>
      </w:r>
      <w:r w:rsidRPr="00296980">
        <w:rPr>
          <w:lang w:val="en-MY"/>
        </w:rPr>
        <w:t>: Unlike physical boards, digital platforms allow for real-time updates and remote access to vaccination schedules and clinic hours.</w:t>
      </w:r>
    </w:p>
    <w:p w14:paraId="12FD27FD" w14:textId="77777777" w:rsidR="00296980" w:rsidRPr="00296980" w:rsidRDefault="00296980" w:rsidP="00F66E6A">
      <w:pPr>
        <w:pStyle w:val="UMPParagraph"/>
        <w:rPr>
          <w:lang w:val="en-MY"/>
        </w:rPr>
      </w:pPr>
    </w:p>
    <w:p w14:paraId="14F3E337" w14:textId="77777777" w:rsidR="00296980" w:rsidRPr="00296980" w:rsidRDefault="00296980" w:rsidP="00F66E6A">
      <w:pPr>
        <w:pStyle w:val="UMPParagraph"/>
        <w:rPr>
          <w:lang w:val="en-MY"/>
        </w:rPr>
      </w:pPr>
    </w:p>
    <w:p w14:paraId="6B606156" w14:textId="77777777" w:rsidR="00296980" w:rsidRPr="00296980" w:rsidRDefault="00296980" w:rsidP="00F66E6A">
      <w:pPr>
        <w:pStyle w:val="UMPParagraph"/>
        <w:rPr>
          <w:lang w:val="en-MY"/>
        </w:rPr>
      </w:pPr>
    </w:p>
    <w:p w14:paraId="1BCACA92" w14:textId="2AFD2766" w:rsidR="00296980" w:rsidRPr="00296980" w:rsidRDefault="00296980" w:rsidP="0068766C">
      <w:pPr>
        <w:pStyle w:val="Heading7"/>
        <w:rPr>
          <w:lang w:val="en-MY"/>
        </w:rPr>
      </w:pPr>
      <w:r w:rsidRPr="00296980">
        <w:rPr>
          <w:b/>
          <w:bCs/>
          <w:lang w:val="en-MY"/>
        </w:rPr>
        <w:lastRenderedPageBreak/>
        <w:t>Searchability</w:t>
      </w:r>
      <w:r w:rsidRPr="00296980">
        <w:rPr>
          <w:lang w:val="en-MY"/>
        </w:rPr>
        <w:t>: Digital systems provide filtering and search functions for specific health topics, such as mental health or immunization, which are impossible with physical posters.</w:t>
      </w:r>
    </w:p>
    <w:p w14:paraId="39962D4E" w14:textId="4D00553D" w:rsidR="00AD6CB5" w:rsidRPr="00163557" w:rsidRDefault="00296980" w:rsidP="00AD6CB5">
      <w:pPr>
        <w:pStyle w:val="Heading7"/>
        <w:rPr>
          <w:lang w:val="en-MY"/>
        </w:rPr>
      </w:pPr>
      <w:r w:rsidRPr="00296980">
        <w:rPr>
          <w:b/>
          <w:bCs/>
          <w:lang w:val="en-MY"/>
        </w:rPr>
        <w:t>Administrative Efficiency</w:t>
      </w:r>
      <w:r w:rsidRPr="00296980">
        <w:rPr>
          <w:lang w:val="en-MY"/>
        </w:rPr>
        <w:t>: Automated management through a dedicated dashboard reduces the administrative burden on PKU staff by providing a single point of truth for all official announcements.</w:t>
      </w:r>
    </w:p>
    <w:p w14:paraId="05C970EC" w14:textId="77777777" w:rsidR="004A5889" w:rsidRPr="004A5889" w:rsidRDefault="004A5889" w:rsidP="004A5889">
      <w:pPr>
        <w:rPr>
          <w:lang w:val="en-MY"/>
        </w:rPr>
      </w:pPr>
    </w:p>
    <w:p w14:paraId="270F3AEF" w14:textId="4A717CBE" w:rsidR="00C04F0A" w:rsidRDefault="00C04F0A" w:rsidP="00C04F0A">
      <w:pPr>
        <w:pStyle w:val="Heading2"/>
      </w:pPr>
      <w:bookmarkStart w:id="19" w:name="_Toc227920975"/>
      <w:r>
        <w:t>Summary</w:t>
      </w:r>
      <w:bookmarkEnd w:id="19"/>
    </w:p>
    <w:p w14:paraId="0F8939B3" w14:textId="6550BF12" w:rsidR="003E3435" w:rsidRPr="003E3435" w:rsidRDefault="003E3435" w:rsidP="00F66E6A">
      <w:pPr>
        <w:pStyle w:val="UMPParagraph"/>
        <w:rPr>
          <w:i/>
        </w:rPr>
      </w:pPr>
      <w:r w:rsidRPr="003E3435">
        <w:t xml:space="preserve">The transition from manual, physical communication to a centralized digital framework like the </w:t>
      </w:r>
      <w:r w:rsidR="004159D7">
        <w:rPr>
          <w:b/>
          <w:bCs/>
          <w:i/>
        </w:rPr>
        <w:t>Interactive PKU Bulletin Board</w:t>
      </w:r>
      <w:r w:rsidRPr="003E3435">
        <w:t xml:space="preserve"> is essential for modernizing health services at UMPSA. By leveraging technologies such as HTML, CSS, and</w:t>
      </w:r>
      <w:r w:rsidR="00340EEA">
        <w:t xml:space="preserve"> JavaScript</w:t>
      </w:r>
      <w:r w:rsidRPr="003E3435">
        <w:t>, the project aims to create a responsive environment that improves health literacy and ensures timely information transfer for both students and staff.</w:t>
      </w:r>
    </w:p>
    <w:p w14:paraId="3D4CB29B" w14:textId="77777777" w:rsidR="00054802" w:rsidRDefault="00054802" w:rsidP="0006682A"/>
    <w:p w14:paraId="426CC857" w14:textId="77777777" w:rsidR="00965DD4" w:rsidRDefault="00965DD4" w:rsidP="0006682A"/>
    <w:p w14:paraId="624E77E3" w14:textId="77777777" w:rsidR="00986F92" w:rsidRDefault="00986F92" w:rsidP="00F66E6A">
      <w:pPr>
        <w:pStyle w:val="UMPParagraph"/>
      </w:pPr>
    </w:p>
    <w:p w14:paraId="775A27D6" w14:textId="77777777" w:rsidR="0052147A" w:rsidRDefault="0052147A" w:rsidP="00F66E6A">
      <w:pPr>
        <w:pStyle w:val="UMPParagraph"/>
        <w:sectPr w:rsidR="0052147A" w:rsidSect="00B1023F">
          <w:pgSz w:w="11906" w:h="16838"/>
          <w:pgMar w:top="1440" w:right="1440" w:bottom="1440" w:left="1985" w:header="706" w:footer="567" w:gutter="0"/>
          <w:cols w:space="708"/>
          <w:docGrid w:linePitch="360"/>
        </w:sectPr>
      </w:pPr>
    </w:p>
    <w:p w14:paraId="58B73DEB" w14:textId="77777777" w:rsidR="00986F92" w:rsidRDefault="0052147A" w:rsidP="00AD1C5E">
      <w:pPr>
        <w:pStyle w:val="Heading1"/>
      </w:pPr>
      <w:r>
        <w:lastRenderedPageBreak/>
        <w:br/>
      </w:r>
      <w:r>
        <w:br/>
      </w:r>
      <w:r>
        <w:br/>
      </w:r>
      <w:bookmarkStart w:id="20" w:name="_Toc227920976"/>
      <w:r>
        <w:t>METHODOLOGY</w:t>
      </w:r>
      <w:bookmarkEnd w:id="20"/>
    </w:p>
    <w:p w14:paraId="11D37177" w14:textId="0919B32E" w:rsidR="003A3F5D" w:rsidRPr="003A3F5D" w:rsidRDefault="0052147A" w:rsidP="006F390A">
      <w:pPr>
        <w:pStyle w:val="Heading2"/>
      </w:pPr>
      <w:bookmarkStart w:id="21" w:name="_Toc227920977"/>
      <w:r>
        <w:t>Introduction</w:t>
      </w:r>
      <w:bookmarkEnd w:id="21"/>
    </w:p>
    <w:p w14:paraId="6AEC9BBB" w14:textId="7A82F553" w:rsidR="001C5413" w:rsidRDefault="0067407C" w:rsidP="00F66E6A">
      <w:pPr>
        <w:pStyle w:val="UMPParagraph"/>
        <w:rPr>
          <w:i/>
        </w:rPr>
      </w:pPr>
      <w:r w:rsidRPr="0067407C">
        <w:t xml:space="preserve">The methodology chapter outlines the systematic approach used to design, develop, and evaluate the </w:t>
      </w:r>
      <w:r w:rsidR="00F37B91">
        <w:rPr>
          <w:b/>
          <w:bCs/>
        </w:rPr>
        <w:t>“NewsNow”</w:t>
      </w:r>
      <w:r w:rsidR="00E53EB6">
        <w:rPr>
          <w:b/>
          <w:bCs/>
        </w:rPr>
        <w:t xml:space="preserve"> </w:t>
      </w:r>
      <w:r w:rsidR="004159D7">
        <w:rPr>
          <w:b/>
          <w:bCs/>
          <w:i/>
        </w:rPr>
        <w:t>Interactive PKU Bulletin Board</w:t>
      </w:r>
      <w:r w:rsidRPr="0067407C">
        <w:t xml:space="preserve"> web application. This project follows a structured development lifecycle intended to bridge existing communication gaps by offering a smart, user-friendly framework for the university community. By utilizing a technology stack consisting of </w:t>
      </w:r>
      <w:r w:rsidRPr="0067407C">
        <w:rPr>
          <w:b/>
          <w:bCs/>
        </w:rPr>
        <w:t>HTML, CSS,</w:t>
      </w:r>
      <w:r w:rsidR="002A2850">
        <w:rPr>
          <w:b/>
          <w:bCs/>
        </w:rPr>
        <w:t xml:space="preserve"> and</w:t>
      </w:r>
      <w:r w:rsidRPr="0067407C">
        <w:rPr>
          <w:b/>
          <w:bCs/>
        </w:rPr>
        <w:t xml:space="preserve"> JavaScript</w:t>
      </w:r>
      <w:r w:rsidRPr="0067407C">
        <w:t xml:space="preserve">, the development process ensures the creation of a cross-platform system that is both responsive and efficient. The focus of this methodology is to provide a reliable environment where authenticated </w:t>
      </w:r>
      <w:r w:rsidRPr="0067407C">
        <w:rPr>
          <w:b/>
          <w:bCs/>
        </w:rPr>
        <w:t>PKU</w:t>
      </w:r>
      <w:r w:rsidRPr="0067407C">
        <w:t xml:space="preserve"> staff can manage content while students gain seamless access to centralized health announcements and clinic services.</w:t>
      </w:r>
    </w:p>
    <w:p w14:paraId="4BE8A693" w14:textId="77777777" w:rsidR="00532141" w:rsidRDefault="00532141">
      <w:pPr>
        <w:rPr>
          <w:rFonts w:eastAsiaTheme="majorEastAsia" w:cstheme="majorBidi"/>
          <w:b/>
          <w:bCs/>
          <w:sz w:val="24"/>
          <w:szCs w:val="26"/>
        </w:rPr>
      </w:pPr>
      <w:r>
        <w:br w:type="page"/>
      </w:r>
    </w:p>
    <w:p w14:paraId="78F93626" w14:textId="6F773993" w:rsidR="00244CEB" w:rsidRDefault="007E4D48" w:rsidP="00244CEB">
      <w:pPr>
        <w:pStyle w:val="Heading2"/>
      </w:pPr>
      <w:bookmarkStart w:id="22" w:name="_Toc227920978"/>
      <w:r>
        <w:lastRenderedPageBreak/>
        <w:t>Software Process</w:t>
      </w:r>
      <w:bookmarkEnd w:id="22"/>
    </w:p>
    <w:p w14:paraId="61047128" w14:textId="6F68523E" w:rsidR="008362AB" w:rsidRDefault="00DF1F27" w:rsidP="008362AB">
      <w:pPr>
        <w:pStyle w:val="Heading3"/>
        <w:spacing w:after="240"/>
      </w:pPr>
      <w:bookmarkStart w:id="23" w:name="_Toc227920979"/>
      <w:r>
        <w:t>Software Development Life Cycle (SDLC)</w:t>
      </w:r>
      <w:bookmarkEnd w:id="23"/>
    </w:p>
    <w:p w14:paraId="7D5A98D5" w14:textId="294098C4" w:rsidR="00FC1A3B" w:rsidRDefault="00FC1A3B" w:rsidP="00F66E6A">
      <w:pPr>
        <w:pStyle w:val="UMPParagraph"/>
      </w:pPr>
      <w:r>
        <w:rPr>
          <w:noProof/>
        </w:rPr>
        <w:drawing>
          <wp:inline distT="0" distB="0" distL="0" distR="0" wp14:anchorId="1E76D399" wp14:editId="378AACCF">
            <wp:extent cx="5385435" cy="1687285"/>
            <wp:effectExtent l="0" t="0" r="5715" b="8255"/>
            <wp:docPr id="1266762895" name="Picture 12" descr="Rapid Application Development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pid Application Development Pros And Con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8915"/>
                    <a:stretch>
                      <a:fillRect/>
                    </a:stretch>
                  </pic:blipFill>
                  <pic:spPr bwMode="auto">
                    <a:xfrm>
                      <a:off x="0" y="0"/>
                      <a:ext cx="5385435" cy="1687285"/>
                    </a:xfrm>
                    <a:prstGeom prst="rect">
                      <a:avLst/>
                    </a:prstGeom>
                    <a:noFill/>
                    <a:ln>
                      <a:noFill/>
                    </a:ln>
                    <a:extLst>
                      <a:ext uri="{53640926-AAD7-44D8-BBD7-CCE9431645EC}">
                        <a14:shadowObscured xmlns:a14="http://schemas.microsoft.com/office/drawing/2010/main"/>
                      </a:ext>
                    </a:extLst>
                  </pic:spPr>
                </pic:pic>
              </a:graphicData>
            </a:graphic>
          </wp:inline>
        </w:drawing>
      </w:r>
    </w:p>
    <w:p w14:paraId="131D5EF3" w14:textId="1ED5320B" w:rsidR="00EA47AB" w:rsidRDefault="00EA47AB" w:rsidP="006135DB">
      <w:pPr>
        <w:pStyle w:val="CaptionforFigurePlatesUMP"/>
      </w:pPr>
      <w:bookmarkStart w:id="24" w:name="_Toc221478987"/>
      <w:r>
        <w:t>Figure 1.1 RAD</w:t>
      </w:r>
      <w:bookmarkEnd w:id="24"/>
      <w:r>
        <w:t xml:space="preserve"> </w:t>
      </w:r>
    </w:p>
    <w:p w14:paraId="42E0BB70" w14:textId="77777777" w:rsidR="00DE06D1" w:rsidRDefault="00DE06D1" w:rsidP="00F66E6A">
      <w:pPr>
        <w:pStyle w:val="UMPParagraph"/>
      </w:pPr>
    </w:p>
    <w:p w14:paraId="332B19E1" w14:textId="25209B1E" w:rsidR="00DE06D1" w:rsidRDefault="00DE06D1" w:rsidP="00F66E6A">
      <w:pPr>
        <w:pStyle w:val="UMPParagraph"/>
        <w:rPr>
          <w:i/>
        </w:rPr>
      </w:pPr>
      <w:r w:rsidRPr="00130BDA">
        <w:t xml:space="preserve">The development of the </w:t>
      </w:r>
      <w:r w:rsidR="003C1A2B">
        <w:t xml:space="preserve">NewsNow </w:t>
      </w:r>
      <w:r w:rsidR="004159D7">
        <w:rPr>
          <w:i/>
        </w:rPr>
        <w:t>Interactive PKU Bulletin Board</w:t>
      </w:r>
      <w:r w:rsidRPr="00130BDA">
        <w:t xml:space="preserve"> follows a Rapid Application Development (RAD) methodology, an adaptive and iterative variant of the traditional Software Development Life Cycle (SDLC). RAD emphasizes accelerated delivery through modular prototyping, continuous user involvement, and flexible response to evolving requirements. The process is structured into four key phases: Requirements Planning, where initial needs are gathered from PKU staff and students; User Design, where interactive prototypes are developed and refined through repeated feedback sessions; Rapid Construction, where the system is incrementally built using a stack of HTML, CSS</w:t>
      </w:r>
      <w:r w:rsidR="002A2850">
        <w:t xml:space="preserve"> and</w:t>
      </w:r>
      <w:r w:rsidRPr="00130BDA">
        <w:t xml:space="preserve"> JavaScript, with each module being developed, tested, and reviewed in short cycles; and Cutover, which includes final testing, deployment, and user training. This approach ensures that the system remains closely aligned with user expectations, reduces development risks, and enables timely delivery within the constraints of the academic project timeline, while still maintaining a structured pathway from conception to deployment.</w:t>
      </w:r>
    </w:p>
    <w:p w14:paraId="6D51C15A" w14:textId="77777777" w:rsidR="00CF7E4F" w:rsidRDefault="00CF7E4F" w:rsidP="00F66E6A">
      <w:pPr>
        <w:pStyle w:val="UMPParagraph"/>
      </w:pPr>
    </w:p>
    <w:p w14:paraId="0CFE96B1" w14:textId="77777777" w:rsidR="00CF7E4F" w:rsidRDefault="00CF7E4F" w:rsidP="00F66E6A">
      <w:pPr>
        <w:pStyle w:val="UMPParagraph"/>
      </w:pPr>
    </w:p>
    <w:p w14:paraId="08068C52" w14:textId="77777777" w:rsidR="00CF7E4F" w:rsidRDefault="00CF7E4F" w:rsidP="00F66E6A">
      <w:pPr>
        <w:pStyle w:val="UMPParagraph"/>
      </w:pPr>
    </w:p>
    <w:tbl>
      <w:tblPr>
        <w:tblW w:w="9360" w:type="dxa"/>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D56D8" w14:paraId="61C68C01" w14:textId="77777777" w:rsidTr="008D56D8">
        <w:trPr>
          <w:trHeight w:val="22"/>
        </w:trPr>
        <w:tc>
          <w:tcPr>
            <w:tcW w:w="4680" w:type="dxa"/>
            <w:tcMar>
              <w:top w:w="100" w:type="dxa"/>
              <w:left w:w="100" w:type="dxa"/>
              <w:bottom w:w="100" w:type="dxa"/>
              <w:right w:w="100" w:type="dxa"/>
            </w:tcMar>
          </w:tcPr>
          <w:p w14:paraId="07420AE5" w14:textId="77777777" w:rsidR="008D56D8" w:rsidRDefault="008D56D8" w:rsidP="006A634C">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lastRenderedPageBreak/>
              <w:t>Advantages</w:t>
            </w:r>
          </w:p>
        </w:tc>
        <w:tc>
          <w:tcPr>
            <w:tcW w:w="4680" w:type="dxa"/>
            <w:tcMar>
              <w:top w:w="100" w:type="dxa"/>
              <w:left w:w="100" w:type="dxa"/>
              <w:bottom w:w="100" w:type="dxa"/>
              <w:right w:w="100" w:type="dxa"/>
            </w:tcMar>
          </w:tcPr>
          <w:p w14:paraId="0BA8B222" w14:textId="77777777" w:rsidR="008D56D8" w:rsidRDefault="008D56D8" w:rsidP="006A634C">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Disadvantages</w:t>
            </w:r>
          </w:p>
        </w:tc>
      </w:tr>
      <w:tr w:rsidR="008D56D8" w14:paraId="45B9F4C7" w14:textId="77777777" w:rsidTr="008D56D8">
        <w:trPr>
          <w:trHeight w:val="2021"/>
        </w:trPr>
        <w:tc>
          <w:tcPr>
            <w:tcW w:w="4680" w:type="dxa"/>
            <w:tcMar>
              <w:top w:w="100" w:type="dxa"/>
              <w:left w:w="100" w:type="dxa"/>
              <w:bottom w:w="100" w:type="dxa"/>
              <w:right w:w="100" w:type="dxa"/>
            </w:tcMar>
          </w:tcPr>
          <w:p w14:paraId="18F5F169" w14:textId="77777777" w:rsidR="008D56D8" w:rsidRDefault="008D56D8" w:rsidP="008D56D8">
            <w:pPr>
              <w:widowControl w:val="0"/>
              <w:numPr>
                <w:ilvl w:val="0"/>
                <w:numId w:val="27"/>
              </w:numPr>
              <w:pBdr>
                <w:top w:val="nil"/>
                <w:left w:val="nil"/>
                <w:bottom w:val="nil"/>
                <w:right w:val="nil"/>
                <w:between w:val="nil"/>
              </w:pBdr>
              <w:spacing w:after="0" w:line="240" w:lineRule="auto"/>
              <w:rPr>
                <w:rFonts w:eastAsia="Times New Roman" w:cs="Times New Roman"/>
                <w:sz w:val="24"/>
                <w:szCs w:val="24"/>
              </w:rPr>
            </w:pPr>
            <w:r>
              <w:rPr>
                <w:rFonts w:eastAsia="Times New Roman" w:cs="Times New Roman"/>
                <w:sz w:val="24"/>
                <w:szCs w:val="24"/>
              </w:rPr>
              <w:t>Allows for speedy development</w:t>
            </w:r>
          </w:p>
          <w:p w14:paraId="2E3B03F7" w14:textId="77777777" w:rsidR="008D56D8" w:rsidRDefault="008D56D8" w:rsidP="008D56D8">
            <w:pPr>
              <w:widowControl w:val="0"/>
              <w:numPr>
                <w:ilvl w:val="0"/>
                <w:numId w:val="27"/>
              </w:numPr>
              <w:pBdr>
                <w:top w:val="nil"/>
                <w:left w:val="nil"/>
                <w:bottom w:val="nil"/>
                <w:right w:val="nil"/>
                <w:between w:val="nil"/>
              </w:pBdr>
              <w:spacing w:after="0" w:line="240" w:lineRule="auto"/>
              <w:rPr>
                <w:rFonts w:eastAsia="Times New Roman" w:cs="Times New Roman"/>
                <w:sz w:val="24"/>
                <w:szCs w:val="24"/>
              </w:rPr>
            </w:pPr>
            <w:r>
              <w:rPr>
                <w:rFonts w:eastAsia="Times New Roman" w:cs="Times New Roman"/>
                <w:sz w:val="24"/>
                <w:szCs w:val="24"/>
              </w:rPr>
              <w:t>High adaptability and flexibility</w:t>
            </w:r>
          </w:p>
          <w:p w14:paraId="2913E4C3" w14:textId="77777777" w:rsidR="008D56D8" w:rsidRDefault="008D56D8" w:rsidP="008D56D8">
            <w:pPr>
              <w:widowControl w:val="0"/>
              <w:numPr>
                <w:ilvl w:val="0"/>
                <w:numId w:val="27"/>
              </w:numPr>
              <w:pBdr>
                <w:top w:val="nil"/>
                <w:left w:val="nil"/>
                <w:bottom w:val="nil"/>
                <w:right w:val="nil"/>
                <w:between w:val="nil"/>
              </w:pBdr>
              <w:spacing w:after="0" w:line="240" w:lineRule="auto"/>
              <w:rPr>
                <w:rFonts w:eastAsia="Times New Roman" w:cs="Times New Roman"/>
                <w:sz w:val="24"/>
                <w:szCs w:val="24"/>
              </w:rPr>
            </w:pPr>
            <w:r>
              <w:rPr>
                <w:rFonts w:eastAsia="Times New Roman" w:cs="Times New Roman"/>
                <w:sz w:val="24"/>
                <w:szCs w:val="24"/>
              </w:rPr>
              <w:t>Active involvement of users allows for an accurate model of the prototype</w:t>
            </w:r>
          </w:p>
          <w:p w14:paraId="7B3BD1FF" w14:textId="77777777" w:rsidR="008D56D8" w:rsidRDefault="008D56D8" w:rsidP="008D56D8">
            <w:pPr>
              <w:widowControl w:val="0"/>
              <w:numPr>
                <w:ilvl w:val="0"/>
                <w:numId w:val="27"/>
              </w:numPr>
              <w:pBdr>
                <w:top w:val="nil"/>
                <w:left w:val="nil"/>
                <w:bottom w:val="nil"/>
                <w:right w:val="nil"/>
                <w:between w:val="nil"/>
              </w:pBdr>
              <w:spacing w:after="0" w:line="240" w:lineRule="auto"/>
              <w:rPr>
                <w:rFonts w:eastAsia="Times New Roman" w:cs="Times New Roman"/>
                <w:sz w:val="24"/>
                <w:szCs w:val="24"/>
              </w:rPr>
            </w:pPr>
            <w:r>
              <w:rPr>
                <w:rFonts w:eastAsia="Times New Roman" w:cs="Times New Roman"/>
                <w:sz w:val="24"/>
                <w:szCs w:val="24"/>
              </w:rPr>
              <w:t>Reduced overall development costs.</w:t>
            </w:r>
          </w:p>
        </w:tc>
        <w:tc>
          <w:tcPr>
            <w:tcW w:w="4680" w:type="dxa"/>
            <w:tcMar>
              <w:top w:w="100" w:type="dxa"/>
              <w:left w:w="100" w:type="dxa"/>
              <w:bottom w:w="100" w:type="dxa"/>
              <w:right w:w="100" w:type="dxa"/>
            </w:tcMar>
          </w:tcPr>
          <w:p w14:paraId="40F41694" w14:textId="77777777" w:rsidR="008D56D8" w:rsidRDefault="008D56D8" w:rsidP="008D56D8">
            <w:pPr>
              <w:widowControl w:val="0"/>
              <w:numPr>
                <w:ilvl w:val="0"/>
                <w:numId w:val="28"/>
              </w:numPr>
              <w:pBdr>
                <w:top w:val="nil"/>
                <w:left w:val="nil"/>
                <w:bottom w:val="nil"/>
                <w:right w:val="nil"/>
                <w:between w:val="nil"/>
              </w:pBdr>
              <w:spacing w:after="0" w:line="240" w:lineRule="auto"/>
              <w:rPr>
                <w:rFonts w:eastAsia="Times New Roman" w:cs="Times New Roman"/>
                <w:sz w:val="24"/>
                <w:szCs w:val="24"/>
              </w:rPr>
            </w:pPr>
            <w:r>
              <w:rPr>
                <w:rFonts w:eastAsia="Times New Roman" w:cs="Times New Roman"/>
                <w:sz w:val="24"/>
                <w:szCs w:val="24"/>
              </w:rPr>
              <w:t>Requires user input at numerous stages</w:t>
            </w:r>
          </w:p>
          <w:p w14:paraId="6F12F7D1" w14:textId="77777777" w:rsidR="008D56D8" w:rsidRDefault="008D56D8" w:rsidP="008D56D8">
            <w:pPr>
              <w:widowControl w:val="0"/>
              <w:numPr>
                <w:ilvl w:val="0"/>
                <w:numId w:val="28"/>
              </w:numPr>
              <w:pBdr>
                <w:top w:val="nil"/>
                <w:left w:val="nil"/>
                <w:bottom w:val="nil"/>
                <w:right w:val="nil"/>
                <w:between w:val="nil"/>
              </w:pBdr>
              <w:spacing w:after="0" w:line="240" w:lineRule="auto"/>
              <w:rPr>
                <w:rFonts w:eastAsia="Times New Roman" w:cs="Times New Roman"/>
                <w:sz w:val="24"/>
                <w:szCs w:val="24"/>
              </w:rPr>
            </w:pPr>
            <w:r>
              <w:rPr>
                <w:rFonts w:eastAsia="Times New Roman" w:cs="Times New Roman"/>
                <w:sz w:val="24"/>
                <w:szCs w:val="24"/>
              </w:rPr>
              <w:t>Limited scalability for very large, tightly coupled systems</w:t>
            </w:r>
          </w:p>
        </w:tc>
      </w:tr>
    </w:tbl>
    <w:p w14:paraId="30B537D1" w14:textId="77777777" w:rsidR="00DE06D1" w:rsidRDefault="00DE06D1" w:rsidP="00F66E6A">
      <w:pPr>
        <w:pStyle w:val="UMPParagraph"/>
      </w:pPr>
    </w:p>
    <w:p w14:paraId="3B89E482" w14:textId="1EBF271E" w:rsidR="00F6251E" w:rsidRPr="00DE06D1" w:rsidRDefault="00F6251E" w:rsidP="00F6251E">
      <w:pPr>
        <w:pStyle w:val="CaptionforTableUMP"/>
      </w:pPr>
      <w:bookmarkStart w:id="25" w:name="_Toc219115306"/>
      <w:r>
        <w:t>Table 1.1 RAD Advantages</w:t>
      </w:r>
      <w:bookmarkEnd w:id="25"/>
    </w:p>
    <w:p w14:paraId="658E7B4C" w14:textId="7C5FA06A" w:rsidR="00DE06D1" w:rsidRDefault="005D4ACA">
      <w:pPr>
        <w:rPr>
          <w:rFonts w:eastAsiaTheme="majorEastAsia" w:cstheme="majorBidi"/>
          <w:b/>
          <w:bCs/>
          <w:color w:val="000000" w:themeColor="text1"/>
          <w:sz w:val="24"/>
        </w:rPr>
      </w:pPr>
      <w:r>
        <w:br w:type="page"/>
      </w:r>
    </w:p>
    <w:p w14:paraId="5621D10A" w14:textId="69EDDEF0" w:rsidR="007D1191" w:rsidRDefault="00A47F51" w:rsidP="00A47F51">
      <w:pPr>
        <w:pStyle w:val="Heading3"/>
        <w:spacing w:after="240"/>
      </w:pPr>
      <w:bookmarkStart w:id="26" w:name="_Toc227920980"/>
      <w:r>
        <w:lastRenderedPageBreak/>
        <w:t>Gantt Chart</w:t>
      </w:r>
      <w:bookmarkEnd w:id="26"/>
    </w:p>
    <w:p w14:paraId="2796B039" w14:textId="3DA6CFBD" w:rsidR="00875400" w:rsidRDefault="00875400" w:rsidP="00F66E6A">
      <w:pPr>
        <w:pStyle w:val="UMPParagraph"/>
      </w:pPr>
    </w:p>
    <w:p w14:paraId="684D9041" w14:textId="62E32635" w:rsidR="007F71D3" w:rsidRDefault="007F71D3" w:rsidP="007F71D3">
      <w:pPr>
        <w:pStyle w:val="CaptionforFigurePlatesUMP"/>
      </w:pPr>
      <w:bookmarkStart w:id="27" w:name="_Toc221478988"/>
      <w:r>
        <w:t>Figure 1.2 Gantt Chart</w:t>
      </w:r>
      <w:bookmarkEnd w:id="27"/>
    </w:p>
    <w:p w14:paraId="3A719085" w14:textId="77777777" w:rsidR="007F71D3" w:rsidRPr="007F71D3" w:rsidRDefault="007F71D3" w:rsidP="007F71D3">
      <w:pPr>
        <w:pStyle w:val="UMPParagraph"/>
      </w:pPr>
    </w:p>
    <w:p w14:paraId="5AF3EA24" w14:textId="05D06A9D" w:rsidR="007E4D48" w:rsidRDefault="007E4D48" w:rsidP="007E4D48">
      <w:pPr>
        <w:pStyle w:val="Heading2"/>
      </w:pPr>
      <w:bookmarkStart w:id="28" w:name="_Toc227920981"/>
      <w:r>
        <w:t>Project Requirement</w:t>
      </w:r>
      <w:bookmarkEnd w:id="28"/>
    </w:p>
    <w:p w14:paraId="53355FCE" w14:textId="62E91E72" w:rsidR="00010DF0" w:rsidRDefault="00010DF0" w:rsidP="00010DF0">
      <w:pPr>
        <w:pStyle w:val="Heading3"/>
        <w:spacing w:after="240"/>
      </w:pPr>
      <w:bookmarkStart w:id="29" w:name="_Toc227920982"/>
      <w:r>
        <w:t>Functional Requirement</w:t>
      </w:r>
      <w:bookmarkEnd w:id="29"/>
    </w:p>
    <w:p w14:paraId="1F8C47F8" w14:textId="0A65DFBA" w:rsidR="00675B48" w:rsidRDefault="00675B48" w:rsidP="00675B48">
      <w:pPr>
        <w:pStyle w:val="Heading7"/>
      </w:pPr>
      <w:r>
        <w:t>The system shall allow PKU staff to log in securely to a dedicated admin panel.</w:t>
      </w:r>
    </w:p>
    <w:p w14:paraId="33012AAD" w14:textId="351642F4" w:rsidR="00675B48" w:rsidRDefault="00675B48" w:rsidP="00675B48">
      <w:pPr>
        <w:pStyle w:val="Heading7"/>
      </w:pPr>
      <w:r>
        <w:t xml:space="preserve">The system shall allow authenticated staff to create, edit, publish, and delete </w:t>
      </w:r>
      <w:r w:rsidR="009919B1">
        <w:t>bulletin</w:t>
      </w:r>
      <w:r w:rsidR="00D33138">
        <w:t xml:space="preserve"> posts</w:t>
      </w:r>
      <w:r>
        <w:t>.</w:t>
      </w:r>
    </w:p>
    <w:p w14:paraId="5764A4A4" w14:textId="3A9DC195" w:rsidR="00675B48" w:rsidRDefault="00675B48" w:rsidP="00675B48">
      <w:pPr>
        <w:pStyle w:val="Heading7"/>
      </w:pPr>
      <w:r>
        <w:t xml:space="preserve">The system shall </w:t>
      </w:r>
      <w:r w:rsidR="009919B1">
        <w:t>display bulletin</w:t>
      </w:r>
      <w:r>
        <w:t xml:space="preserve"> to students in a structured</w:t>
      </w:r>
      <w:r w:rsidR="009919B1">
        <w:t xml:space="preserve"> </w:t>
      </w:r>
      <w:r>
        <w:t>format.</w:t>
      </w:r>
    </w:p>
    <w:p w14:paraId="6AD23648" w14:textId="56DD70A3" w:rsidR="00675B48" w:rsidRDefault="00675B48" w:rsidP="00675B48">
      <w:pPr>
        <w:pStyle w:val="Heading7"/>
      </w:pPr>
      <w:r>
        <w:t>The system shall be accessible via web browsers on both desktop and mobile devices without loss of functionality.</w:t>
      </w:r>
    </w:p>
    <w:p w14:paraId="550D0A19" w14:textId="7FD98E23" w:rsidR="00675B48" w:rsidRDefault="00675B48" w:rsidP="00675B48">
      <w:pPr>
        <w:pStyle w:val="Heading7"/>
      </w:pPr>
      <w:r>
        <w:t xml:space="preserve">The system shall allow students to filter </w:t>
      </w:r>
      <w:r w:rsidR="009919B1">
        <w:t xml:space="preserve">bulletin posts </w:t>
      </w:r>
      <w:r>
        <w:t>by categories</w:t>
      </w:r>
    </w:p>
    <w:p w14:paraId="44A85E6F" w14:textId="71ACCCE7" w:rsidR="00675B48" w:rsidRDefault="00675B48" w:rsidP="00675B48">
      <w:pPr>
        <w:pStyle w:val="Heading7"/>
      </w:pPr>
      <w:r>
        <w:t>The system shall notify PKU staff via email or dashboard alert when a new announcement is successfully published or edited.</w:t>
      </w:r>
    </w:p>
    <w:p w14:paraId="2A05D6BF" w14:textId="4F6D6825" w:rsidR="00675B48" w:rsidRDefault="00675B48" w:rsidP="00675B48">
      <w:pPr>
        <w:pStyle w:val="Heading7"/>
      </w:pPr>
      <w:r>
        <w:t>The system shall support file uploads (e.g.</w:t>
      </w:r>
      <w:r w:rsidR="00D33138">
        <w:t xml:space="preserve"> </w:t>
      </w:r>
      <w:r>
        <w:t>images) within</w:t>
      </w:r>
      <w:r w:rsidR="00D33138">
        <w:t xml:space="preserve"> bulletin posts</w:t>
      </w:r>
      <w:r>
        <w:t xml:space="preserve"> for attached resources.</w:t>
      </w:r>
    </w:p>
    <w:p w14:paraId="559ECF16" w14:textId="79B7892C" w:rsidR="00C71E1E" w:rsidRPr="00B36A92" w:rsidRDefault="00675B48" w:rsidP="00B36A92">
      <w:pPr>
        <w:pStyle w:val="Heading7"/>
      </w:pPr>
      <w:r>
        <w:t>The system shall provide role-based access control to ensure only authorized staff can manage content.</w:t>
      </w:r>
    </w:p>
    <w:p w14:paraId="0F5F309B" w14:textId="15E036B1" w:rsidR="00010DF0" w:rsidRDefault="00010DF0" w:rsidP="00010DF0">
      <w:pPr>
        <w:pStyle w:val="Heading3"/>
        <w:spacing w:after="240"/>
      </w:pPr>
      <w:bookmarkStart w:id="30" w:name="_Toc227920983"/>
      <w:r>
        <w:t>Non-Functional Requirement</w:t>
      </w:r>
      <w:bookmarkEnd w:id="30"/>
    </w:p>
    <w:p w14:paraId="38E5E9F2" w14:textId="1B199EFF" w:rsidR="00C67544" w:rsidRDefault="00C67544" w:rsidP="00C67544">
      <w:pPr>
        <w:pStyle w:val="Heading7"/>
      </w:pPr>
      <w:r>
        <w:t>The system shall load pages within 3 seconds under normal network conditions.</w:t>
      </w:r>
    </w:p>
    <w:p w14:paraId="0517CBF7" w14:textId="5ABC7081" w:rsidR="00C67544" w:rsidRDefault="00C67544" w:rsidP="00C67544">
      <w:pPr>
        <w:pStyle w:val="Heading7"/>
      </w:pPr>
      <w:r>
        <w:t>The system shall be responsive and usable on screen sizes ranging from mobile phones to desktop monitors.</w:t>
      </w:r>
    </w:p>
    <w:p w14:paraId="6165F1BD" w14:textId="02239826" w:rsidR="00C67544" w:rsidRDefault="00C67544" w:rsidP="00C67544">
      <w:pPr>
        <w:pStyle w:val="Heading7"/>
      </w:pPr>
      <w:r>
        <w:t>The system shall maintain data consistency and prevent unauthorized access through secure authentication mechanisms.</w:t>
      </w:r>
    </w:p>
    <w:p w14:paraId="204F3847" w14:textId="78FE0BD2" w:rsidR="00C67544" w:rsidRDefault="00C67544" w:rsidP="00C67544">
      <w:pPr>
        <w:pStyle w:val="Heading7"/>
      </w:pPr>
      <w:r>
        <w:t>The system shall be available at least 95% of the time during operational hours.</w:t>
      </w:r>
    </w:p>
    <w:p w14:paraId="0F48563D" w14:textId="1A0D3B53" w:rsidR="00C67544" w:rsidRDefault="00C67544" w:rsidP="00C67544">
      <w:pPr>
        <w:pStyle w:val="Heading7"/>
      </w:pPr>
      <w:r>
        <w:t>The system shall comply with basic accessibility standards (e.g., readable fonts, contrast ratios, keyboard navigation support).</w:t>
      </w:r>
    </w:p>
    <w:p w14:paraId="6B18A60A" w14:textId="65210F57" w:rsidR="008D30AC" w:rsidRPr="008D30AC" w:rsidRDefault="00C67544" w:rsidP="00C67544">
      <w:pPr>
        <w:pStyle w:val="Heading7"/>
      </w:pPr>
      <w:r>
        <w:lastRenderedPageBreak/>
        <w:t>The system shall support at least 100 concurrent users without performance degradation.</w:t>
      </w:r>
    </w:p>
    <w:p w14:paraId="1876E4BA" w14:textId="60496107" w:rsidR="00EF5BCE" w:rsidRPr="00EF5BCE" w:rsidRDefault="00010DF0" w:rsidP="00F66E6A">
      <w:pPr>
        <w:pStyle w:val="Heading3"/>
        <w:spacing w:after="240"/>
      </w:pPr>
      <w:bookmarkStart w:id="31" w:name="_Toc227920984"/>
      <w:r>
        <w:t>General Flow Chart</w:t>
      </w:r>
      <w:r w:rsidR="00614A5A">
        <w:rPr>
          <w:noProof/>
        </w:rPr>
        <w:drawing>
          <wp:anchor distT="0" distB="0" distL="114300" distR="114300" simplePos="0" relativeHeight="251659264" behindDoc="0" locked="0" layoutInCell="1" allowOverlap="1" wp14:anchorId="3BABB0A4" wp14:editId="17EFCCA0">
            <wp:simplePos x="0" y="0"/>
            <wp:positionH relativeFrom="page">
              <wp:posOffset>563880</wp:posOffset>
            </wp:positionH>
            <wp:positionV relativeFrom="paragraph">
              <wp:posOffset>590550</wp:posOffset>
            </wp:positionV>
            <wp:extent cx="6349365" cy="5524500"/>
            <wp:effectExtent l="0" t="0" r="0" b="0"/>
            <wp:wrapSquare wrapText="bothSides"/>
            <wp:docPr id="1451186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9365" cy="55245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1"/>
    </w:p>
    <w:p w14:paraId="5848B944" w14:textId="77777777" w:rsidR="0069669D" w:rsidRDefault="0069669D" w:rsidP="0069669D">
      <w:pPr>
        <w:pStyle w:val="Heading3"/>
        <w:numPr>
          <w:ilvl w:val="0"/>
          <w:numId w:val="0"/>
        </w:numPr>
        <w:spacing w:after="240"/>
        <w:ind w:left="720"/>
      </w:pPr>
    </w:p>
    <w:p w14:paraId="684DEA15" w14:textId="77777777" w:rsidR="00670E9C" w:rsidRDefault="00670E9C" w:rsidP="0069669D">
      <w:pPr>
        <w:pStyle w:val="CaptionforFigurePlatesUMP"/>
      </w:pPr>
    </w:p>
    <w:p w14:paraId="68D27056" w14:textId="1AAFE0C0" w:rsidR="0069669D" w:rsidRDefault="0069669D" w:rsidP="0069669D">
      <w:pPr>
        <w:pStyle w:val="CaptionforFigurePlatesUMP"/>
      </w:pPr>
      <w:bookmarkStart w:id="32" w:name="_Toc221478989"/>
      <w:r>
        <w:t>Figure 1.3 Flowchart</w:t>
      </w:r>
      <w:bookmarkEnd w:id="32"/>
    </w:p>
    <w:p w14:paraId="28128F69" w14:textId="77777777" w:rsidR="0069669D" w:rsidRPr="0069669D" w:rsidRDefault="0069669D" w:rsidP="0069669D">
      <w:pPr>
        <w:pStyle w:val="UMPParagraph"/>
      </w:pPr>
    </w:p>
    <w:p w14:paraId="5C9C636A" w14:textId="584B354D" w:rsidR="00010DF0" w:rsidRDefault="00010DF0" w:rsidP="00010DF0">
      <w:pPr>
        <w:pStyle w:val="Heading3"/>
        <w:spacing w:after="240"/>
      </w:pPr>
      <w:bookmarkStart w:id="33" w:name="_Toc227920985"/>
      <w:r>
        <w:lastRenderedPageBreak/>
        <w:t>General Use Case Diagram</w:t>
      </w:r>
      <w:bookmarkEnd w:id="33"/>
      <w:r w:rsidR="0037555E">
        <w:t xml:space="preserve"> </w:t>
      </w:r>
    </w:p>
    <w:p w14:paraId="090F3736" w14:textId="542E56CB" w:rsidR="0089658B" w:rsidRDefault="0089658B" w:rsidP="00F66E6A">
      <w:pPr>
        <w:pStyle w:val="UMPParagraph"/>
      </w:pPr>
      <w:r>
        <w:rPr>
          <w:noProof/>
        </w:rPr>
        <w:drawing>
          <wp:inline distT="0" distB="0" distL="0" distR="0" wp14:anchorId="33552D13" wp14:editId="3314F4B4">
            <wp:extent cx="5385435" cy="5189220"/>
            <wp:effectExtent l="0" t="0" r="5715" b="0"/>
            <wp:docPr id="1109008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5435" cy="5189220"/>
                    </a:xfrm>
                    <a:prstGeom prst="rect">
                      <a:avLst/>
                    </a:prstGeom>
                    <a:noFill/>
                    <a:ln>
                      <a:noFill/>
                    </a:ln>
                  </pic:spPr>
                </pic:pic>
              </a:graphicData>
            </a:graphic>
          </wp:inline>
        </w:drawing>
      </w:r>
    </w:p>
    <w:p w14:paraId="3EC2C9BE" w14:textId="3B28F345" w:rsidR="00BD3E89" w:rsidRDefault="00BD3E89" w:rsidP="00BD3E89">
      <w:pPr>
        <w:pStyle w:val="CaptionforFigurePlatesUMP"/>
      </w:pPr>
      <w:bookmarkStart w:id="34" w:name="_Toc221478990"/>
      <w:r>
        <w:t>Figure 1.</w:t>
      </w:r>
      <w:r w:rsidR="00961819">
        <w:t>4</w:t>
      </w:r>
      <w:r>
        <w:t xml:space="preserve"> Use Case Diagram</w:t>
      </w:r>
      <w:bookmarkEnd w:id="34"/>
    </w:p>
    <w:p w14:paraId="521DACD3" w14:textId="77777777" w:rsidR="00BD3E89" w:rsidRPr="0089658B" w:rsidRDefault="00BD3E89" w:rsidP="00F66E6A">
      <w:pPr>
        <w:pStyle w:val="UMPParagraph"/>
      </w:pPr>
    </w:p>
    <w:p w14:paraId="37F3EF07" w14:textId="3DE7C70F" w:rsidR="000D2F80" w:rsidRDefault="000D2F80" w:rsidP="00010DF0">
      <w:pPr>
        <w:pStyle w:val="Heading3"/>
        <w:spacing w:after="240"/>
      </w:pPr>
      <w:bookmarkStart w:id="35" w:name="_Toc227920986"/>
      <w:r>
        <w:lastRenderedPageBreak/>
        <w:t>Context Diagram</w:t>
      </w:r>
      <w:r w:rsidR="00D96035">
        <w:t xml:space="preserve"> (DFD Level 0)</w:t>
      </w:r>
      <w:bookmarkEnd w:id="35"/>
    </w:p>
    <w:p w14:paraId="5FD2B230" w14:textId="357F56BF" w:rsidR="000D2F80" w:rsidRDefault="003E14B7" w:rsidP="00F66E6A">
      <w:pPr>
        <w:pStyle w:val="UMPParagraph"/>
      </w:pPr>
      <w:r>
        <w:rPr>
          <w:noProof/>
        </w:rPr>
        <w:drawing>
          <wp:inline distT="0" distB="0" distL="0" distR="0" wp14:anchorId="2C7BAFBD" wp14:editId="29D44952">
            <wp:extent cx="5385435" cy="4612005"/>
            <wp:effectExtent l="0" t="0" r="5715" b="0"/>
            <wp:docPr id="87405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5435" cy="4612005"/>
                    </a:xfrm>
                    <a:prstGeom prst="rect">
                      <a:avLst/>
                    </a:prstGeom>
                    <a:noFill/>
                    <a:ln>
                      <a:noFill/>
                    </a:ln>
                  </pic:spPr>
                </pic:pic>
              </a:graphicData>
            </a:graphic>
          </wp:inline>
        </w:drawing>
      </w:r>
    </w:p>
    <w:p w14:paraId="5F04D40E" w14:textId="77777777" w:rsidR="00961819" w:rsidRDefault="00961819" w:rsidP="00F66E6A">
      <w:pPr>
        <w:pStyle w:val="UMPParagraph"/>
      </w:pPr>
    </w:p>
    <w:p w14:paraId="0B705C6B" w14:textId="56934A8D" w:rsidR="00961819" w:rsidRDefault="00961819" w:rsidP="00961819">
      <w:pPr>
        <w:pStyle w:val="CaptionforFigurePlatesUMP"/>
      </w:pPr>
      <w:bookmarkStart w:id="36" w:name="_Toc221478991"/>
      <w:r>
        <w:t>Figure 1.5 Context Diagram</w:t>
      </w:r>
      <w:bookmarkEnd w:id="36"/>
    </w:p>
    <w:p w14:paraId="021A4E45" w14:textId="77777777" w:rsidR="00961819" w:rsidRDefault="00961819" w:rsidP="00F66E6A">
      <w:pPr>
        <w:pStyle w:val="UMPParagraph"/>
      </w:pPr>
    </w:p>
    <w:p w14:paraId="074C1750" w14:textId="72110996" w:rsidR="00B65555" w:rsidRDefault="00B65555" w:rsidP="00B65555">
      <w:pPr>
        <w:pStyle w:val="Heading3"/>
        <w:spacing w:after="240"/>
      </w:pPr>
      <w:bookmarkStart w:id="37" w:name="_Toc227920987"/>
      <w:r>
        <w:lastRenderedPageBreak/>
        <w:t>DFD Level 1</w:t>
      </w:r>
      <w:bookmarkEnd w:id="37"/>
    </w:p>
    <w:p w14:paraId="3C27A1A8" w14:textId="12A9C3AB" w:rsidR="00B65555" w:rsidRPr="00B65555" w:rsidRDefault="00F63AB1" w:rsidP="00F66E6A">
      <w:pPr>
        <w:pStyle w:val="UMPParagraph"/>
      </w:pPr>
      <w:r>
        <w:rPr>
          <w:noProof/>
        </w:rPr>
        <w:drawing>
          <wp:anchor distT="0" distB="0" distL="114300" distR="114300" simplePos="0" relativeHeight="251660288" behindDoc="0" locked="0" layoutInCell="1" allowOverlap="1" wp14:anchorId="1221A6F4" wp14:editId="742B2DD8">
            <wp:simplePos x="0" y="0"/>
            <wp:positionH relativeFrom="page">
              <wp:posOffset>617220</wp:posOffset>
            </wp:positionH>
            <wp:positionV relativeFrom="paragraph">
              <wp:posOffset>270510</wp:posOffset>
            </wp:positionV>
            <wp:extent cx="6053455" cy="4427220"/>
            <wp:effectExtent l="0" t="0" r="4445" b="0"/>
            <wp:wrapSquare wrapText="bothSides"/>
            <wp:docPr id="1917740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53455" cy="4427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5C7990" w14:textId="77777777" w:rsidR="00AC2AEC" w:rsidRDefault="00AC2AEC" w:rsidP="00AC2AEC">
      <w:pPr>
        <w:pStyle w:val="Heading2"/>
        <w:numPr>
          <w:ilvl w:val="0"/>
          <w:numId w:val="0"/>
        </w:numPr>
        <w:ind w:left="720"/>
      </w:pPr>
    </w:p>
    <w:p w14:paraId="4F3D6CA7" w14:textId="11320D8D" w:rsidR="00AC2AEC" w:rsidRDefault="00AC2AEC" w:rsidP="00AC2AEC">
      <w:pPr>
        <w:pStyle w:val="CaptionforFigurePlatesUMP"/>
      </w:pPr>
      <w:bookmarkStart w:id="38" w:name="_Toc221478992"/>
      <w:r>
        <w:t>Figure 1.6 DFD Level 1</w:t>
      </w:r>
      <w:bookmarkEnd w:id="38"/>
    </w:p>
    <w:p w14:paraId="218FCC0E" w14:textId="77777777" w:rsidR="00AC2AEC" w:rsidRPr="00AC2AEC" w:rsidRDefault="00AC2AEC" w:rsidP="00AC2AEC">
      <w:pPr>
        <w:pStyle w:val="UMPParagraph"/>
      </w:pPr>
    </w:p>
    <w:p w14:paraId="0565608D" w14:textId="606CAE02" w:rsidR="007E4D48" w:rsidRDefault="007E4D48" w:rsidP="007E4D48">
      <w:pPr>
        <w:pStyle w:val="Heading2"/>
      </w:pPr>
      <w:bookmarkStart w:id="39" w:name="_Toc227920988"/>
      <w:r>
        <w:lastRenderedPageBreak/>
        <w:t>Proposed Design</w:t>
      </w:r>
      <w:bookmarkEnd w:id="39"/>
    </w:p>
    <w:p w14:paraId="3EDD208A" w14:textId="110DFF1C" w:rsidR="001F53B7" w:rsidRDefault="001F53B7" w:rsidP="001F53B7">
      <w:pPr>
        <w:pStyle w:val="Heading3"/>
        <w:spacing w:after="240"/>
      </w:pPr>
      <w:bookmarkStart w:id="40" w:name="_Toc227920989"/>
      <w:r>
        <w:t>Class Diagram</w:t>
      </w:r>
      <w:bookmarkEnd w:id="40"/>
    </w:p>
    <w:p w14:paraId="2C83695F" w14:textId="21B2FE2B" w:rsidR="006D780A" w:rsidRDefault="001607F0" w:rsidP="00F66E6A">
      <w:pPr>
        <w:pStyle w:val="UMPParagraph"/>
      </w:pPr>
      <w:r>
        <w:rPr>
          <w:noProof/>
        </w:rPr>
        <w:drawing>
          <wp:inline distT="0" distB="0" distL="0" distR="0" wp14:anchorId="622B413E" wp14:editId="34624899">
            <wp:extent cx="5385435" cy="3663950"/>
            <wp:effectExtent l="0" t="0" r="5715" b="0"/>
            <wp:docPr id="550219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5435" cy="3663950"/>
                    </a:xfrm>
                    <a:prstGeom prst="rect">
                      <a:avLst/>
                    </a:prstGeom>
                    <a:noFill/>
                    <a:ln>
                      <a:noFill/>
                    </a:ln>
                  </pic:spPr>
                </pic:pic>
              </a:graphicData>
            </a:graphic>
          </wp:inline>
        </w:drawing>
      </w:r>
    </w:p>
    <w:p w14:paraId="47386542" w14:textId="2ACBC47B" w:rsidR="006D780A" w:rsidRDefault="006D780A" w:rsidP="006D780A">
      <w:pPr>
        <w:pStyle w:val="CaptionforFigurePlatesUMP"/>
      </w:pPr>
      <w:bookmarkStart w:id="41" w:name="_Toc221478993"/>
      <w:r>
        <w:t>Figure 1.7 Class Diagram</w:t>
      </w:r>
      <w:bookmarkEnd w:id="41"/>
    </w:p>
    <w:p w14:paraId="5DE5091D" w14:textId="77777777" w:rsidR="006D780A" w:rsidRPr="006D780A" w:rsidRDefault="006D780A" w:rsidP="006D780A">
      <w:pPr>
        <w:pStyle w:val="UMPParagraph"/>
      </w:pPr>
    </w:p>
    <w:p w14:paraId="042265D0" w14:textId="4A5C2A64" w:rsidR="007E4D48" w:rsidRDefault="007E4D48" w:rsidP="007E4D48">
      <w:pPr>
        <w:pStyle w:val="Heading2"/>
      </w:pPr>
      <w:bookmarkStart w:id="42" w:name="_Toc227920990"/>
      <w:r>
        <w:lastRenderedPageBreak/>
        <w:t>Data Design</w:t>
      </w:r>
      <w:bookmarkEnd w:id="42"/>
    </w:p>
    <w:p w14:paraId="06323E0B" w14:textId="159474B7" w:rsidR="00BE2B33" w:rsidRDefault="00BE2B33" w:rsidP="00BE2B33">
      <w:pPr>
        <w:pStyle w:val="Heading3"/>
        <w:spacing w:after="240"/>
      </w:pPr>
      <w:bookmarkStart w:id="43" w:name="_Toc227920991"/>
      <w:r>
        <w:t>ERD</w:t>
      </w:r>
      <w:bookmarkEnd w:id="43"/>
    </w:p>
    <w:p w14:paraId="7407F788" w14:textId="477157D0" w:rsidR="006B123C" w:rsidRDefault="00F96B94" w:rsidP="00F66E6A">
      <w:pPr>
        <w:pStyle w:val="UMPParagraph"/>
      </w:pPr>
      <w:r>
        <w:rPr>
          <w:noProof/>
        </w:rPr>
        <w:drawing>
          <wp:inline distT="0" distB="0" distL="0" distR="0" wp14:anchorId="6C4E174C" wp14:editId="78D6304D">
            <wp:extent cx="5385435" cy="3714750"/>
            <wp:effectExtent l="0" t="0" r="5715" b="0"/>
            <wp:docPr id="1062013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5435" cy="3714750"/>
                    </a:xfrm>
                    <a:prstGeom prst="rect">
                      <a:avLst/>
                    </a:prstGeom>
                    <a:noFill/>
                    <a:ln>
                      <a:noFill/>
                    </a:ln>
                  </pic:spPr>
                </pic:pic>
              </a:graphicData>
            </a:graphic>
          </wp:inline>
        </w:drawing>
      </w:r>
    </w:p>
    <w:p w14:paraId="64EF9CBE" w14:textId="20C5DA05" w:rsidR="00617B91" w:rsidRDefault="00617B91" w:rsidP="00617B91">
      <w:pPr>
        <w:pStyle w:val="CaptionforFigurePlatesUMP"/>
      </w:pPr>
      <w:bookmarkStart w:id="44" w:name="_Toc221478994"/>
      <w:r>
        <w:t>Figure 1.8 Entity Relationship Diagram</w:t>
      </w:r>
      <w:bookmarkEnd w:id="44"/>
    </w:p>
    <w:p w14:paraId="2A366195" w14:textId="77777777" w:rsidR="00617B91" w:rsidRPr="006B123C" w:rsidRDefault="00617B91" w:rsidP="00F66E6A">
      <w:pPr>
        <w:pStyle w:val="UMPParagraph"/>
      </w:pPr>
    </w:p>
    <w:p w14:paraId="14BD7273" w14:textId="77777777" w:rsidR="00977536" w:rsidRDefault="00977536">
      <w:pPr>
        <w:rPr>
          <w:rFonts w:eastAsiaTheme="majorEastAsia" w:cstheme="majorBidi"/>
          <w:b/>
          <w:bCs/>
          <w:sz w:val="24"/>
          <w:szCs w:val="26"/>
        </w:rPr>
      </w:pPr>
      <w:r>
        <w:br w:type="page"/>
      </w:r>
    </w:p>
    <w:p w14:paraId="56FD1631" w14:textId="34615317" w:rsidR="007E4D48" w:rsidRDefault="007E4D48" w:rsidP="007E4D48">
      <w:pPr>
        <w:pStyle w:val="Heading2"/>
      </w:pPr>
      <w:bookmarkStart w:id="45" w:name="_Toc227920992"/>
      <w:r>
        <w:lastRenderedPageBreak/>
        <w:t>Proof of Concepts</w:t>
      </w:r>
      <w:bookmarkEnd w:id="45"/>
    </w:p>
    <w:tbl>
      <w:tblPr>
        <w:tblStyle w:val="TableGrid"/>
        <w:tblW w:w="9782" w:type="dxa"/>
        <w:tblInd w:w="-930" w:type="dxa"/>
        <w:tblLook w:val="04A0" w:firstRow="1" w:lastRow="0" w:firstColumn="1" w:lastColumn="0" w:noHBand="0" w:noVBand="1"/>
      </w:tblPr>
      <w:tblGrid>
        <w:gridCol w:w="2126"/>
        <w:gridCol w:w="7656"/>
      </w:tblGrid>
      <w:tr w:rsidR="004A7710" w14:paraId="5BA47FCA" w14:textId="77777777" w:rsidTr="00977536">
        <w:tc>
          <w:tcPr>
            <w:tcW w:w="2276" w:type="dxa"/>
          </w:tcPr>
          <w:p w14:paraId="5D6E25A6" w14:textId="77777777" w:rsidR="00977536" w:rsidRPr="00841D16" w:rsidRDefault="00977536" w:rsidP="00F66E6A">
            <w:pPr>
              <w:pStyle w:val="UMPParagraph"/>
              <w:rPr>
                <w:i/>
              </w:rPr>
            </w:pPr>
            <w:r w:rsidRPr="00841D16">
              <w:t>Screen</w:t>
            </w:r>
            <w:r>
              <w:t xml:space="preserve"> </w:t>
            </w:r>
            <w:r w:rsidRPr="00841D16">
              <w:t>Title:</w:t>
            </w:r>
          </w:p>
        </w:tc>
        <w:tc>
          <w:tcPr>
            <w:tcW w:w="7506" w:type="dxa"/>
          </w:tcPr>
          <w:p w14:paraId="65A73B8D" w14:textId="40C3F714" w:rsidR="00977536" w:rsidRPr="00841D16" w:rsidRDefault="000F6CCC" w:rsidP="00F66E6A">
            <w:pPr>
              <w:pStyle w:val="UMPParagraph"/>
              <w:rPr>
                <w:i/>
              </w:rPr>
            </w:pPr>
            <w:r>
              <w:t>Login Page</w:t>
            </w:r>
          </w:p>
        </w:tc>
      </w:tr>
      <w:tr w:rsidR="004A7710" w14:paraId="7AE2A8B6" w14:textId="77777777" w:rsidTr="00977536">
        <w:tc>
          <w:tcPr>
            <w:tcW w:w="2276" w:type="dxa"/>
          </w:tcPr>
          <w:p w14:paraId="50C753FB" w14:textId="77777777" w:rsidR="00977536" w:rsidRPr="00841D16" w:rsidRDefault="00977536" w:rsidP="00F66E6A">
            <w:pPr>
              <w:pStyle w:val="UMPParagraph"/>
              <w:rPr>
                <w:i/>
              </w:rPr>
            </w:pPr>
            <w:r w:rsidRPr="00841D16">
              <w:t>Layout:</w:t>
            </w:r>
          </w:p>
        </w:tc>
        <w:tc>
          <w:tcPr>
            <w:tcW w:w="7506" w:type="dxa"/>
          </w:tcPr>
          <w:p w14:paraId="09ED97BB" w14:textId="136335FA" w:rsidR="00977536" w:rsidRPr="00841D16" w:rsidRDefault="00977536" w:rsidP="00F66E6A">
            <w:pPr>
              <w:pStyle w:val="UMPParagraph"/>
              <w:rPr>
                <w:i/>
              </w:rPr>
            </w:pPr>
            <w:r w:rsidRPr="00841D16">
              <w:t>0</w:t>
            </w:r>
            <w:r w:rsidR="00D71485">
              <w:t>1</w:t>
            </w:r>
          </w:p>
        </w:tc>
      </w:tr>
      <w:tr w:rsidR="004A7710" w14:paraId="7CE2F078" w14:textId="77777777" w:rsidTr="00977536">
        <w:tc>
          <w:tcPr>
            <w:tcW w:w="2276" w:type="dxa"/>
          </w:tcPr>
          <w:p w14:paraId="646F4EC4" w14:textId="77777777" w:rsidR="00977536" w:rsidRPr="00841D16" w:rsidRDefault="00977536" w:rsidP="00F66E6A">
            <w:pPr>
              <w:pStyle w:val="UMPParagraph"/>
              <w:rPr>
                <w:i/>
              </w:rPr>
            </w:pPr>
            <w:r w:rsidRPr="00841D16">
              <w:t>Link From Screen:</w:t>
            </w:r>
          </w:p>
        </w:tc>
        <w:tc>
          <w:tcPr>
            <w:tcW w:w="7506" w:type="dxa"/>
          </w:tcPr>
          <w:p w14:paraId="1D2DB0C3" w14:textId="4746AB1E" w:rsidR="00977536" w:rsidRPr="00841D16" w:rsidRDefault="006C479E" w:rsidP="00F66E6A">
            <w:pPr>
              <w:pStyle w:val="UMPParagraph"/>
              <w:rPr>
                <w:i/>
              </w:rPr>
            </w:pPr>
            <w:r>
              <w:t>None</w:t>
            </w:r>
          </w:p>
        </w:tc>
      </w:tr>
      <w:tr w:rsidR="004A7710" w14:paraId="5CB0F798" w14:textId="77777777" w:rsidTr="00977536">
        <w:tc>
          <w:tcPr>
            <w:tcW w:w="2276" w:type="dxa"/>
          </w:tcPr>
          <w:p w14:paraId="29301E50" w14:textId="77777777" w:rsidR="00977536" w:rsidRPr="00841D16" w:rsidRDefault="00977536" w:rsidP="00F66E6A">
            <w:pPr>
              <w:pStyle w:val="UMPParagraph"/>
              <w:rPr>
                <w:i/>
              </w:rPr>
            </w:pPr>
            <w:r w:rsidRPr="00841D16">
              <w:t>Link To Screen:</w:t>
            </w:r>
          </w:p>
        </w:tc>
        <w:tc>
          <w:tcPr>
            <w:tcW w:w="7506" w:type="dxa"/>
          </w:tcPr>
          <w:p w14:paraId="36079A23" w14:textId="4B16D384" w:rsidR="00977536" w:rsidRPr="00841D16" w:rsidRDefault="00785111" w:rsidP="00F66E6A">
            <w:pPr>
              <w:pStyle w:val="UMPParagraph"/>
              <w:rPr>
                <w:i/>
              </w:rPr>
            </w:pPr>
            <w:r>
              <w:t>Dashboard</w:t>
            </w:r>
          </w:p>
        </w:tc>
      </w:tr>
      <w:tr w:rsidR="004A7710" w14:paraId="0E801D14" w14:textId="77777777" w:rsidTr="00977536">
        <w:tc>
          <w:tcPr>
            <w:tcW w:w="2276" w:type="dxa"/>
          </w:tcPr>
          <w:p w14:paraId="0C177BFB" w14:textId="77777777" w:rsidR="00977536" w:rsidRPr="00841D16" w:rsidRDefault="00977536" w:rsidP="00F66E6A">
            <w:pPr>
              <w:pStyle w:val="UMPParagraph"/>
              <w:rPr>
                <w:i/>
              </w:rPr>
            </w:pPr>
            <w:r w:rsidRPr="00841D16">
              <w:t>Screen Layout:</w:t>
            </w:r>
          </w:p>
        </w:tc>
        <w:tc>
          <w:tcPr>
            <w:tcW w:w="7506" w:type="dxa"/>
          </w:tcPr>
          <w:p w14:paraId="7BFC0606" w14:textId="2706BC80" w:rsidR="00977536" w:rsidRPr="00841D16" w:rsidRDefault="00DD6018" w:rsidP="00F66E6A">
            <w:pPr>
              <w:pStyle w:val="UMPParagraph"/>
            </w:pPr>
            <w:r w:rsidRPr="00DD6018">
              <w:rPr>
                <w:noProof/>
              </w:rPr>
              <w:drawing>
                <wp:inline distT="0" distB="0" distL="0" distR="0" wp14:anchorId="487A401C" wp14:editId="5FB519BB">
                  <wp:extent cx="4495800" cy="2151157"/>
                  <wp:effectExtent l="0" t="0" r="0" b="1905"/>
                  <wp:docPr id="19371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859" name=""/>
                          <pic:cNvPicPr/>
                        </pic:nvPicPr>
                        <pic:blipFill>
                          <a:blip r:embed="rId22"/>
                          <a:stretch>
                            <a:fillRect/>
                          </a:stretch>
                        </pic:blipFill>
                        <pic:spPr>
                          <a:xfrm>
                            <a:off x="0" y="0"/>
                            <a:ext cx="4537425" cy="2171074"/>
                          </a:xfrm>
                          <a:prstGeom prst="rect">
                            <a:avLst/>
                          </a:prstGeom>
                        </pic:spPr>
                      </pic:pic>
                    </a:graphicData>
                  </a:graphic>
                </wp:inline>
              </w:drawing>
            </w:r>
          </w:p>
        </w:tc>
      </w:tr>
      <w:tr w:rsidR="004A7710" w14:paraId="003AF2EE" w14:textId="77777777" w:rsidTr="00977536">
        <w:tc>
          <w:tcPr>
            <w:tcW w:w="2276" w:type="dxa"/>
          </w:tcPr>
          <w:p w14:paraId="63E83658" w14:textId="77777777" w:rsidR="00977536" w:rsidRPr="00841D16" w:rsidRDefault="00977536" w:rsidP="00F66E6A">
            <w:pPr>
              <w:pStyle w:val="UMPParagraph"/>
              <w:rPr>
                <w:i/>
              </w:rPr>
            </w:pPr>
            <w:r w:rsidRPr="00841D16">
              <w:t>Description:</w:t>
            </w:r>
          </w:p>
        </w:tc>
        <w:tc>
          <w:tcPr>
            <w:tcW w:w="7506" w:type="dxa"/>
          </w:tcPr>
          <w:p w14:paraId="5E79C301" w14:textId="77777777" w:rsidR="00977536" w:rsidRPr="00841D16" w:rsidRDefault="00977536" w:rsidP="00F66E6A">
            <w:pPr>
              <w:pStyle w:val="UMPParagraph"/>
              <w:rPr>
                <w:i/>
              </w:rPr>
            </w:pPr>
            <w:r>
              <w:t>The main page after the user logs in</w:t>
            </w:r>
          </w:p>
        </w:tc>
      </w:tr>
      <w:tr w:rsidR="004A7710" w14:paraId="639C0919" w14:textId="77777777" w:rsidTr="00977536">
        <w:tc>
          <w:tcPr>
            <w:tcW w:w="2276" w:type="dxa"/>
          </w:tcPr>
          <w:p w14:paraId="708647B6" w14:textId="77777777" w:rsidR="00977536" w:rsidRPr="00841D16" w:rsidRDefault="00977536" w:rsidP="00F66E6A">
            <w:pPr>
              <w:pStyle w:val="UMPParagraph"/>
              <w:rPr>
                <w:i/>
              </w:rPr>
            </w:pPr>
            <w:r w:rsidRPr="00841D16">
              <w:t>Multimedia</w:t>
            </w:r>
            <w:r>
              <w:t xml:space="preserve"> </w:t>
            </w:r>
            <w:r w:rsidRPr="00841D16">
              <w:t>Element:</w:t>
            </w:r>
          </w:p>
        </w:tc>
        <w:tc>
          <w:tcPr>
            <w:tcW w:w="7506" w:type="dxa"/>
          </w:tcPr>
          <w:p w14:paraId="6A79F43F" w14:textId="77777777" w:rsidR="00977536" w:rsidRPr="00841D16" w:rsidRDefault="00977536" w:rsidP="00F66E6A">
            <w:pPr>
              <w:pStyle w:val="UMPParagraph"/>
              <w:rPr>
                <w:i/>
              </w:rPr>
            </w:pPr>
            <w:r w:rsidRPr="00841D16">
              <w:t>Images, Button, Navigation Bar</w:t>
            </w:r>
          </w:p>
        </w:tc>
      </w:tr>
    </w:tbl>
    <w:p w14:paraId="3C7AC5A1" w14:textId="4940A5EB" w:rsidR="00DD6018" w:rsidRDefault="00DD6018" w:rsidP="00F66E6A">
      <w:pPr>
        <w:pStyle w:val="UMPParagraph"/>
      </w:pPr>
    </w:p>
    <w:p w14:paraId="5029FB04" w14:textId="77777777" w:rsidR="00DD6018" w:rsidRDefault="00DD6018">
      <w:pPr>
        <w:rPr>
          <w:rFonts w:cs="Times New Roman"/>
          <w:iCs/>
          <w:sz w:val="24"/>
        </w:rPr>
      </w:pPr>
      <w:r>
        <w:br w:type="page"/>
      </w:r>
    </w:p>
    <w:tbl>
      <w:tblPr>
        <w:tblStyle w:val="TableGrid"/>
        <w:tblW w:w="9782" w:type="dxa"/>
        <w:tblInd w:w="-930" w:type="dxa"/>
        <w:tblLook w:val="04A0" w:firstRow="1" w:lastRow="0" w:firstColumn="1" w:lastColumn="0" w:noHBand="0" w:noVBand="1"/>
      </w:tblPr>
      <w:tblGrid>
        <w:gridCol w:w="2276"/>
        <w:gridCol w:w="7506"/>
      </w:tblGrid>
      <w:tr w:rsidR="00DD6018" w14:paraId="04FE45A8" w14:textId="77777777" w:rsidTr="00E01752">
        <w:tc>
          <w:tcPr>
            <w:tcW w:w="2276" w:type="dxa"/>
          </w:tcPr>
          <w:p w14:paraId="05D3E489" w14:textId="77777777" w:rsidR="00DD6018" w:rsidRPr="00841D16" w:rsidRDefault="00DD6018" w:rsidP="00E01752">
            <w:pPr>
              <w:pStyle w:val="UMPParagraph"/>
              <w:rPr>
                <w:i/>
              </w:rPr>
            </w:pPr>
            <w:r w:rsidRPr="00841D16">
              <w:lastRenderedPageBreak/>
              <w:t>Screen</w:t>
            </w:r>
            <w:r>
              <w:t xml:space="preserve"> </w:t>
            </w:r>
            <w:r w:rsidRPr="00841D16">
              <w:t>Title:</w:t>
            </w:r>
          </w:p>
        </w:tc>
        <w:tc>
          <w:tcPr>
            <w:tcW w:w="7506" w:type="dxa"/>
          </w:tcPr>
          <w:p w14:paraId="2CF31877" w14:textId="795F7110" w:rsidR="00DD6018" w:rsidRPr="00841D16" w:rsidRDefault="00DD6018" w:rsidP="00E01752">
            <w:pPr>
              <w:pStyle w:val="UMPParagraph"/>
              <w:rPr>
                <w:i/>
              </w:rPr>
            </w:pPr>
            <w:r>
              <w:t>Register Page</w:t>
            </w:r>
          </w:p>
        </w:tc>
      </w:tr>
      <w:tr w:rsidR="00DD6018" w14:paraId="3C8D9485" w14:textId="77777777" w:rsidTr="00E01752">
        <w:tc>
          <w:tcPr>
            <w:tcW w:w="2276" w:type="dxa"/>
          </w:tcPr>
          <w:p w14:paraId="29C2E8E4" w14:textId="77777777" w:rsidR="00DD6018" w:rsidRPr="00841D16" w:rsidRDefault="00DD6018" w:rsidP="00E01752">
            <w:pPr>
              <w:pStyle w:val="UMPParagraph"/>
              <w:rPr>
                <w:i/>
              </w:rPr>
            </w:pPr>
            <w:r w:rsidRPr="00841D16">
              <w:t>Layout:</w:t>
            </w:r>
          </w:p>
        </w:tc>
        <w:tc>
          <w:tcPr>
            <w:tcW w:w="7506" w:type="dxa"/>
          </w:tcPr>
          <w:p w14:paraId="356D48C6" w14:textId="77777777" w:rsidR="00DD6018" w:rsidRPr="00841D16" w:rsidRDefault="00DD6018" w:rsidP="00E01752">
            <w:pPr>
              <w:pStyle w:val="UMPParagraph"/>
              <w:rPr>
                <w:i/>
              </w:rPr>
            </w:pPr>
            <w:r w:rsidRPr="00841D16">
              <w:t>0</w:t>
            </w:r>
            <w:r>
              <w:t>1</w:t>
            </w:r>
          </w:p>
        </w:tc>
      </w:tr>
      <w:tr w:rsidR="00DD6018" w14:paraId="529CF41D" w14:textId="77777777" w:rsidTr="00E01752">
        <w:tc>
          <w:tcPr>
            <w:tcW w:w="2276" w:type="dxa"/>
          </w:tcPr>
          <w:p w14:paraId="1E877BD3" w14:textId="77777777" w:rsidR="00DD6018" w:rsidRPr="00841D16" w:rsidRDefault="00DD6018" w:rsidP="00E01752">
            <w:pPr>
              <w:pStyle w:val="UMPParagraph"/>
              <w:rPr>
                <w:i/>
              </w:rPr>
            </w:pPr>
            <w:r w:rsidRPr="00841D16">
              <w:t>Link From Screen:</w:t>
            </w:r>
          </w:p>
        </w:tc>
        <w:tc>
          <w:tcPr>
            <w:tcW w:w="7506" w:type="dxa"/>
          </w:tcPr>
          <w:p w14:paraId="4EA60865" w14:textId="77777777" w:rsidR="00DD6018" w:rsidRPr="00841D16" w:rsidRDefault="00DD6018" w:rsidP="00E01752">
            <w:pPr>
              <w:pStyle w:val="UMPParagraph"/>
              <w:rPr>
                <w:i/>
              </w:rPr>
            </w:pPr>
            <w:r>
              <w:t>None</w:t>
            </w:r>
          </w:p>
        </w:tc>
      </w:tr>
      <w:tr w:rsidR="00DD6018" w14:paraId="6FE11C6E" w14:textId="77777777" w:rsidTr="00E01752">
        <w:tc>
          <w:tcPr>
            <w:tcW w:w="2276" w:type="dxa"/>
          </w:tcPr>
          <w:p w14:paraId="6A4DEC2D" w14:textId="77777777" w:rsidR="00DD6018" w:rsidRPr="00841D16" w:rsidRDefault="00DD6018" w:rsidP="00E01752">
            <w:pPr>
              <w:pStyle w:val="UMPParagraph"/>
              <w:rPr>
                <w:i/>
              </w:rPr>
            </w:pPr>
            <w:r w:rsidRPr="00841D16">
              <w:t>Link To Screen:</w:t>
            </w:r>
          </w:p>
        </w:tc>
        <w:tc>
          <w:tcPr>
            <w:tcW w:w="7506" w:type="dxa"/>
          </w:tcPr>
          <w:p w14:paraId="4A6A6CEA" w14:textId="2F28BD70" w:rsidR="00DD6018" w:rsidRPr="00841D16" w:rsidRDefault="000216F1" w:rsidP="00E01752">
            <w:pPr>
              <w:pStyle w:val="UMPParagraph"/>
              <w:rPr>
                <w:i/>
              </w:rPr>
            </w:pPr>
            <w:r>
              <w:t>Login</w:t>
            </w:r>
          </w:p>
        </w:tc>
      </w:tr>
      <w:tr w:rsidR="00DD6018" w14:paraId="525AD986" w14:textId="77777777" w:rsidTr="00E01752">
        <w:tc>
          <w:tcPr>
            <w:tcW w:w="2276" w:type="dxa"/>
          </w:tcPr>
          <w:p w14:paraId="2A0C967B" w14:textId="77777777" w:rsidR="00DD6018" w:rsidRPr="00841D16" w:rsidRDefault="00DD6018" w:rsidP="00E01752">
            <w:pPr>
              <w:pStyle w:val="UMPParagraph"/>
              <w:rPr>
                <w:i/>
              </w:rPr>
            </w:pPr>
            <w:r w:rsidRPr="00841D16">
              <w:t>Screen Layout:</w:t>
            </w:r>
          </w:p>
        </w:tc>
        <w:tc>
          <w:tcPr>
            <w:tcW w:w="7506" w:type="dxa"/>
          </w:tcPr>
          <w:p w14:paraId="3FF5C387" w14:textId="67BA4243" w:rsidR="00DD6018" w:rsidRPr="00841D16" w:rsidRDefault="00DD6018" w:rsidP="00E01752">
            <w:pPr>
              <w:pStyle w:val="UMPParagraph"/>
            </w:pPr>
            <w:r w:rsidRPr="00DD6018">
              <w:rPr>
                <w:noProof/>
              </w:rPr>
              <w:drawing>
                <wp:inline distT="0" distB="0" distL="0" distR="0" wp14:anchorId="6F8CE033" wp14:editId="269FDCB8">
                  <wp:extent cx="4290060" cy="2036527"/>
                  <wp:effectExtent l="0" t="0" r="0" b="1905"/>
                  <wp:docPr id="112859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1183" name=""/>
                          <pic:cNvPicPr/>
                        </pic:nvPicPr>
                        <pic:blipFill>
                          <a:blip r:embed="rId23"/>
                          <a:stretch>
                            <a:fillRect/>
                          </a:stretch>
                        </pic:blipFill>
                        <pic:spPr>
                          <a:xfrm>
                            <a:off x="0" y="0"/>
                            <a:ext cx="4422837" cy="2099558"/>
                          </a:xfrm>
                          <a:prstGeom prst="rect">
                            <a:avLst/>
                          </a:prstGeom>
                        </pic:spPr>
                      </pic:pic>
                    </a:graphicData>
                  </a:graphic>
                </wp:inline>
              </w:drawing>
            </w:r>
          </w:p>
        </w:tc>
      </w:tr>
      <w:tr w:rsidR="00DD6018" w14:paraId="5579A556" w14:textId="77777777" w:rsidTr="00E01752">
        <w:tc>
          <w:tcPr>
            <w:tcW w:w="2276" w:type="dxa"/>
          </w:tcPr>
          <w:p w14:paraId="0257CE76" w14:textId="77777777" w:rsidR="00DD6018" w:rsidRPr="00841D16" w:rsidRDefault="00DD6018" w:rsidP="00E01752">
            <w:pPr>
              <w:pStyle w:val="UMPParagraph"/>
              <w:rPr>
                <w:i/>
              </w:rPr>
            </w:pPr>
            <w:r w:rsidRPr="00841D16">
              <w:t>Description:</w:t>
            </w:r>
          </w:p>
        </w:tc>
        <w:tc>
          <w:tcPr>
            <w:tcW w:w="7506" w:type="dxa"/>
          </w:tcPr>
          <w:p w14:paraId="7D98441A" w14:textId="77777777" w:rsidR="00DD6018" w:rsidRPr="00841D16" w:rsidRDefault="00DD6018" w:rsidP="00E01752">
            <w:pPr>
              <w:pStyle w:val="UMPParagraph"/>
              <w:rPr>
                <w:i/>
              </w:rPr>
            </w:pPr>
            <w:r>
              <w:t>The main page after the user logs in</w:t>
            </w:r>
          </w:p>
        </w:tc>
      </w:tr>
      <w:tr w:rsidR="00DD6018" w14:paraId="2E5AC7E9" w14:textId="77777777" w:rsidTr="00E01752">
        <w:tc>
          <w:tcPr>
            <w:tcW w:w="2276" w:type="dxa"/>
          </w:tcPr>
          <w:p w14:paraId="36C8C9CE" w14:textId="77777777" w:rsidR="00DD6018" w:rsidRPr="00841D16" w:rsidRDefault="00DD6018" w:rsidP="00E01752">
            <w:pPr>
              <w:pStyle w:val="UMPParagraph"/>
              <w:rPr>
                <w:i/>
              </w:rPr>
            </w:pPr>
            <w:r w:rsidRPr="00841D16">
              <w:t>Multimedia</w:t>
            </w:r>
            <w:r>
              <w:t xml:space="preserve"> </w:t>
            </w:r>
            <w:r w:rsidRPr="00841D16">
              <w:t>Element:</w:t>
            </w:r>
          </w:p>
        </w:tc>
        <w:tc>
          <w:tcPr>
            <w:tcW w:w="7506" w:type="dxa"/>
          </w:tcPr>
          <w:p w14:paraId="4FF2BD73" w14:textId="77777777" w:rsidR="00DD6018" w:rsidRPr="00841D16" w:rsidRDefault="00DD6018" w:rsidP="00E01752">
            <w:pPr>
              <w:pStyle w:val="UMPParagraph"/>
              <w:rPr>
                <w:i/>
              </w:rPr>
            </w:pPr>
            <w:r w:rsidRPr="00841D16">
              <w:t>Images, Button, Navigation Bar</w:t>
            </w:r>
          </w:p>
        </w:tc>
      </w:tr>
    </w:tbl>
    <w:p w14:paraId="6E4ADE57" w14:textId="56438937" w:rsidR="00DD6018" w:rsidRDefault="00DD6018" w:rsidP="00F66E6A">
      <w:pPr>
        <w:pStyle w:val="UMPParagraph"/>
      </w:pPr>
    </w:p>
    <w:p w14:paraId="77F3F7CA" w14:textId="77777777" w:rsidR="00DD6018" w:rsidRDefault="00DD6018">
      <w:pPr>
        <w:rPr>
          <w:rFonts w:cs="Times New Roman"/>
          <w:iCs/>
          <w:sz w:val="24"/>
        </w:rPr>
      </w:pPr>
      <w:r>
        <w:br w:type="page"/>
      </w:r>
    </w:p>
    <w:tbl>
      <w:tblPr>
        <w:tblStyle w:val="TableGrid"/>
        <w:tblW w:w="9782" w:type="dxa"/>
        <w:tblInd w:w="-930" w:type="dxa"/>
        <w:tblLook w:val="04A0" w:firstRow="1" w:lastRow="0" w:firstColumn="1" w:lastColumn="0" w:noHBand="0" w:noVBand="1"/>
      </w:tblPr>
      <w:tblGrid>
        <w:gridCol w:w="2270"/>
        <w:gridCol w:w="7512"/>
      </w:tblGrid>
      <w:tr w:rsidR="00DD6018" w14:paraId="2EE12471" w14:textId="77777777" w:rsidTr="00E01752">
        <w:tc>
          <w:tcPr>
            <w:tcW w:w="2276" w:type="dxa"/>
          </w:tcPr>
          <w:p w14:paraId="65760767" w14:textId="77777777" w:rsidR="00DD6018" w:rsidRPr="00841D16" w:rsidRDefault="00DD6018" w:rsidP="00E01752">
            <w:pPr>
              <w:pStyle w:val="UMPParagraph"/>
              <w:rPr>
                <w:i/>
              </w:rPr>
            </w:pPr>
            <w:r w:rsidRPr="00841D16">
              <w:lastRenderedPageBreak/>
              <w:t>Screen</w:t>
            </w:r>
            <w:r>
              <w:t xml:space="preserve"> </w:t>
            </w:r>
            <w:r w:rsidRPr="00841D16">
              <w:t>Title:</w:t>
            </w:r>
          </w:p>
        </w:tc>
        <w:tc>
          <w:tcPr>
            <w:tcW w:w="7506" w:type="dxa"/>
          </w:tcPr>
          <w:p w14:paraId="7C06E08B" w14:textId="71DF16F8" w:rsidR="00DD6018" w:rsidRPr="00841D16" w:rsidRDefault="002C144D" w:rsidP="00E01752">
            <w:pPr>
              <w:pStyle w:val="UMPParagraph"/>
              <w:rPr>
                <w:i/>
              </w:rPr>
            </w:pPr>
            <w:r>
              <w:t xml:space="preserve">Dashboard </w:t>
            </w:r>
            <w:r w:rsidR="00DD6018">
              <w:t>Page</w:t>
            </w:r>
          </w:p>
        </w:tc>
      </w:tr>
      <w:tr w:rsidR="00DD6018" w14:paraId="1624F2E1" w14:textId="77777777" w:rsidTr="00E01752">
        <w:tc>
          <w:tcPr>
            <w:tcW w:w="2276" w:type="dxa"/>
          </w:tcPr>
          <w:p w14:paraId="0E3FC4EB" w14:textId="77777777" w:rsidR="00DD6018" w:rsidRPr="00841D16" w:rsidRDefault="00DD6018" w:rsidP="00E01752">
            <w:pPr>
              <w:pStyle w:val="UMPParagraph"/>
              <w:rPr>
                <w:i/>
              </w:rPr>
            </w:pPr>
            <w:r w:rsidRPr="00841D16">
              <w:t>Layout:</w:t>
            </w:r>
          </w:p>
        </w:tc>
        <w:tc>
          <w:tcPr>
            <w:tcW w:w="7506" w:type="dxa"/>
          </w:tcPr>
          <w:p w14:paraId="3F7211E2" w14:textId="77777777" w:rsidR="00DD6018" w:rsidRPr="00841D16" w:rsidRDefault="00DD6018" w:rsidP="00E01752">
            <w:pPr>
              <w:pStyle w:val="UMPParagraph"/>
              <w:rPr>
                <w:i/>
              </w:rPr>
            </w:pPr>
            <w:r w:rsidRPr="00841D16">
              <w:t>0</w:t>
            </w:r>
            <w:r>
              <w:t>1</w:t>
            </w:r>
          </w:p>
        </w:tc>
      </w:tr>
      <w:tr w:rsidR="00DD6018" w14:paraId="7BD74205" w14:textId="77777777" w:rsidTr="00E01752">
        <w:tc>
          <w:tcPr>
            <w:tcW w:w="2276" w:type="dxa"/>
          </w:tcPr>
          <w:p w14:paraId="22866B2C" w14:textId="77777777" w:rsidR="00DD6018" w:rsidRPr="00841D16" w:rsidRDefault="00DD6018" w:rsidP="00E01752">
            <w:pPr>
              <w:pStyle w:val="UMPParagraph"/>
              <w:rPr>
                <w:i/>
              </w:rPr>
            </w:pPr>
            <w:r w:rsidRPr="00841D16">
              <w:t>Link From Screen:</w:t>
            </w:r>
          </w:p>
        </w:tc>
        <w:tc>
          <w:tcPr>
            <w:tcW w:w="7506" w:type="dxa"/>
          </w:tcPr>
          <w:p w14:paraId="19CA2AC3" w14:textId="0C727B91" w:rsidR="00DD6018" w:rsidRPr="00841D16" w:rsidRDefault="002E0E01" w:rsidP="00E01752">
            <w:pPr>
              <w:pStyle w:val="UMPParagraph"/>
              <w:rPr>
                <w:i/>
              </w:rPr>
            </w:pPr>
            <w:r>
              <w:t>Login</w:t>
            </w:r>
          </w:p>
        </w:tc>
      </w:tr>
      <w:tr w:rsidR="00DD6018" w14:paraId="39BCB062" w14:textId="77777777" w:rsidTr="00E01752">
        <w:tc>
          <w:tcPr>
            <w:tcW w:w="2276" w:type="dxa"/>
          </w:tcPr>
          <w:p w14:paraId="0C0CA917" w14:textId="77777777" w:rsidR="00DD6018" w:rsidRPr="00841D16" w:rsidRDefault="00DD6018" w:rsidP="00E01752">
            <w:pPr>
              <w:pStyle w:val="UMPParagraph"/>
              <w:rPr>
                <w:i/>
              </w:rPr>
            </w:pPr>
            <w:r w:rsidRPr="00841D16">
              <w:t>Link To Screen:</w:t>
            </w:r>
          </w:p>
        </w:tc>
        <w:tc>
          <w:tcPr>
            <w:tcW w:w="7506" w:type="dxa"/>
          </w:tcPr>
          <w:p w14:paraId="5CBF80CA" w14:textId="05FCEDC2" w:rsidR="00DD6018" w:rsidRPr="00841D16" w:rsidRDefault="00633E0B" w:rsidP="00E01752">
            <w:pPr>
              <w:pStyle w:val="UMPParagraph"/>
              <w:rPr>
                <w:i/>
              </w:rPr>
            </w:pPr>
            <w:r>
              <w:t>Dashboard</w:t>
            </w:r>
          </w:p>
        </w:tc>
      </w:tr>
      <w:tr w:rsidR="00DD6018" w14:paraId="2E7F9E26" w14:textId="77777777" w:rsidTr="00E01752">
        <w:tc>
          <w:tcPr>
            <w:tcW w:w="2276" w:type="dxa"/>
          </w:tcPr>
          <w:p w14:paraId="16C761C4" w14:textId="77777777" w:rsidR="00DD6018" w:rsidRPr="00841D16" w:rsidRDefault="00DD6018" w:rsidP="00E01752">
            <w:pPr>
              <w:pStyle w:val="UMPParagraph"/>
              <w:rPr>
                <w:i/>
              </w:rPr>
            </w:pPr>
            <w:r w:rsidRPr="00841D16">
              <w:t>Screen Layout:</w:t>
            </w:r>
          </w:p>
        </w:tc>
        <w:tc>
          <w:tcPr>
            <w:tcW w:w="7506" w:type="dxa"/>
          </w:tcPr>
          <w:p w14:paraId="79FE5E96" w14:textId="1D59D4CC" w:rsidR="00DD6018" w:rsidRPr="00841D16" w:rsidRDefault="00F52C09" w:rsidP="00E01752">
            <w:pPr>
              <w:pStyle w:val="UMPParagraph"/>
            </w:pPr>
            <w:r w:rsidRPr="00F52C09">
              <w:rPr>
                <w:noProof/>
              </w:rPr>
              <w:drawing>
                <wp:inline distT="0" distB="0" distL="0" distR="0" wp14:anchorId="1A45647D" wp14:editId="06E268E1">
                  <wp:extent cx="4404360" cy="2109481"/>
                  <wp:effectExtent l="0" t="0" r="0" b="5080"/>
                  <wp:docPr id="129275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5268" name=""/>
                          <pic:cNvPicPr/>
                        </pic:nvPicPr>
                        <pic:blipFill>
                          <a:blip r:embed="rId24"/>
                          <a:stretch>
                            <a:fillRect/>
                          </a:stretch>
                        </pic:blipFill>
                        <pic:spPr>
                          <a:xfrm>
                            <a:off x="0" y="0"/>
                            <a:ext cx="4410939" cy="2112632"/>
                          </a:xfrm>
                          <a:prstGeom prst="rect">
                            <a:avLst/>
                          </a:prstGeom>
                        </pic:spPr>
                      </pic:pic>
                    </a:graphicData>
                  </a:graphic>
                </wp:inline>
              </w:drawing>
            </w:r>
          </w:p>
        </w:tc>
      </w:tr>
      <w:tr w:rsidR="00DD6018" w14:paraId="3D103213" w14:textId="77777777" w:rsidTr="00E01752">
        <w:tc>
          <w:tcPr>
            <w:tcW w:w="2276" w:type="dxa"/>
          </w:tcPr>
          <w:p w14:paraId="70E2E2CE" w14:textId="77777777" w:rsidR="00DD6018" w:rsidRPr="00841D16" w:rsidRDefault="00DD6018" w:rsidP="00E01752">
            <w:pPr>
              <w:pStyle w:val="UMPParagraph"/>
              <w:rPr>
                <w:i/>
              </w:rPr>
            </w:pPr>
            <w:r w:rsidRPr="00841D16">
              <w:t>Description:</w:t>
            </w:r>
          </w:p>
        </w:tc>
        <w:tc>
          <w:tcPr>
            <w:tcW w:w="7506" w:type="dxa"/>
          </w:tcPr>
          <w:p w14:paraId="4B23F238" w14:textId="77777777" w:rsidR="00DD6018" w:rsidRPr="00841D16" w:rsidRDefault="00DD6018" w:rsidP="00E01752">
            <w:pPr>
              <w:pStyle w:val="UMPParagraph"/>
              <w:rPr>
                <w:i/>
              </w:rPr>
            </w:pPr>
            <w:r>
              <w:t>The main page after the user logs in</w:t>
            </w:r>
          </w:p>
        </w:tc>
      </w:tr>
      <w:tr w:rsidR="00DD6018" w14:paraId="2CF91749" w14:textId="77777777" w:rsidTr="00E01752">
        <w:tc>
          <w:tcPr>
            <w:tcW w:w="2276" w:type="dxa"/>
          </w:tcPr>
          <w:p w14:paraId="315DD3AD" w14:textId="77777777" w:rsidR="00DD6018" w:rsidRPr="00841D16" w:rsidRDefault="00DD6018" w:rsidP="00E01752">
            <w:pPr>
              <w:pStyle w:val="UMPParagraph"/>
              <w:rPr>
                <w:i/>
              </w:rPr>
            </w:pPr>
            <w:r w:rsidRPr="00841D16">
              <w:t>Multimedia</w:t>
            </w:r>
            <w:r>
              <w:t xml:space="preserve"> </w:t>
            </w:r>
            <w:r w:rsidRPr="00841D16">
              <w:t>Element:</w:t>
            </w:r>
          </w:p>
        </w:tc>
        <w:tc>
          <w:tcPr>
            <w:tcW w:w="7506" w:type="dxa"/>
          </w:tcPr>
          <w:p w14:paraId="778E6657" w14:textId="77777777" w:rsidR="00DD6018" w:rsidRPr="00841D16" w:rsidRDefault="00DD6018" w:rsidP="00E01752">
            <w:pPr>
              <w:pStyle w:val="UMPParagraph"/>
              <w:rPr>
                <w:i/>
              </w:rPr>
            </w:pPr>
            <w:r w:rsidRPr="00841D16">
              <w:t>Images, Button, Navigation Bar</w:t>
            </w:r>
          </w:p>
        </w:tc>
      </w:tr>
    </w:tbl>
    <w:p w14:paraId="0FF21CB2" w14:textId="250EC1D0" w:rsidR="00DD6018" w:rsidRDefault="00DD6018" w:rsidP="00F66E6A">
      <w:pPr>
        <w:pStyle w:val="UMPParagraph"/>
      </w:pPr>
    </w:p>
    <w:p w14:paraId="7419C985" w14:textId="061A338C" w:rsidR="00CE51E8" w:rsidRPr="00826130" w:rsidRDefault="00CE51E8" w:rsidP="00826130">
      <w:pPr>
        <w:rPr>
          <w:rFonts w:cs="Times New Roman"/>
          <w:iCs/>
          <w:sz w:val="24"/>
        </w:rPr>
      </w:pPr>
    </w:p>
    <w:p w14:paraId="646AA56E" w14:textId="77777777" w:rsidR="00977536" w:rsidRDefault="00977536" w:rsidP="00F66E6A">
      <w:pPr>
        <w:pStyle w:val="UMPParagraph"/>
      </w:pPr>
    </w:p>
    <w:p w14:paraId="69E70217" w14:textId="194B20C6" w:rsidR="00841D16" w:rsidRPr="00793994" w:rsidRDefault="00841D16" w:rsidP="00793994">
      <w:pPr>
        <w:rPr>
          <w:rFonts w:cs="Times New Roman"/>
          <w:i/>
          <w:sz w:val="24"/>
        </w:rPr>
      </w:pPr>
    </w:p>
    <w:p w14:paraId="47C5C815" w14:textId="0999B436" w:rsidR="00A97CC1" w:rsidRDefault="00A97CC1">
      <w:pPr>
        <w:rPr>
          <w:rFonts w:cs="Times New Roman"/>
          <w:i/>
          <w:sz w:val="24"/>
        </w:rPr>
      </w:pPr>
      <w:r>
        <w:br w:type="page"/>
      </w:r>
    </w:p>
    <w:tbl>
      <w:tblPr>
        <w:tblStyle w:val="TableGrid"/>
        <w:tblW w:w="9782" w:type="dxa"/>
        <w:tblInd w:w="-927" w:type="dxa"/>
        <w:tblLook w:val="04A0" w:firstRow="1" w:lastRow="0" w:firstColumn="1" w:lastColumn="0" w:noHBand="0" w:noVBand="1"/>
      </w:tblPr>
      <w:tblGrid>
        <w:gridCol w:w="2086"/>
        <w:gridCol w:w="7696"/>
      </w:tblGrid>
      <w:tr w:rsidR="002404D6" w14:paraId="1AF65466" w14:textId="77777777" w:rsidTr="006A634C">
        <w:tc>
          <w:tcPr>
            <w:tcW w:w="2276" w:type="dxa"/>
          </w:tcPr>
          <w:p w14:paraId="5566F381" w14:textId="77777777" w:rsidR="00A97CC1" w:rsidRPr="00841D16" w:rsidRDefault="00A97CC1" w:rsidP="00F66E6A">
            <w:pPr>
              <w:pStyle w:val="UMPParagraph"/>
              <w:rPr>
                <w:i/>
              </w:rPr>
            </w:pPr>
            <w:r w:rsidRPr="00841D16">
              <w:lastRenderedPageBreak/>
              <w:t>Screen</w:t>
            </w:r>
            <w:r>
              <w:t xml:space="preserve"> </w:t>
            </w:r>
            <w:r w:rsidRPr="00841D16">
              <w:t>Title:</w:t>
            </w:r>
          </w:p>
        </w:tc>
        <w:tc>
          <w:tcPr>
            <w:tcW w:w="7506" w:type="dxa"/>
          </w:tcPr>
          <w:p w14:paraId="69988369" w14:textId="5B240C8B" w:rsidR="00A97CC1" w:rsidRPr="00841D16" w:rsidRDefault="00CD0E1E" w:rsidP="00F66E6A">
            <w:pPr>
              <w:pStyle w:val="UMPParagraph"/>
              <w:rPr>
                <w:i/>
              </w:rPr>
            </w:pPr>
            <w:r>
              <w:t xml:space="preserve">Staff </w:t>
            </w:r>
            <w:r w:rsidR="002E1AC2">
              <w:t>Dashboard</w:t>
            </w:r>
          </w:p>
        </w:tc>
      </w:tr>
      <w:tr w:rsidR="002404D6" w14:paraId="5AA1C740" w14:textId="77777777" w:rsidTr="006A634C">
        <w:tc>
          <w:tcPr>
            <w:tcW w:w="2276" w:type="dxa"/>
          </w:tcPr>
          <w:p w14:paraId="77108D31" w14:textId="77777777" w:rsidR="00A97CC1" w:rsidRPr="00841D16" w:rsidRDefault="00A97CC1" w:rsidP="00F66E6A">
            <w:pPr>
              <w:pStyle w:val="UMPParagraph"/>
              <w:rPr>
                <w:i/>
              </w:rPr>
            </w:pPr>
            <w:r w:rsidRPr="00841D16">
              <w:t>Layout:</w:t>
            </w:r>
          </w:p>
        </w:tc>
        <w:tc>
          <w:tcPr>
            <w:tcW w:w="7506" w:type="dxa"/>
          </w:tcPr>
          <w:p w14:paraId="51057D39" w14:textId="05C99E81" w:rsidR="00A97CC1" w:rsidRPr="00841D16" w:rsidRDefault="00A97CC1" w:rsidP="00F66E6A">
            <w:pPr>
              <w:pStyle w:val="UMPParagraph"/>
              <w:rPr>
                <w:i/>
              </w:rPr>
            </w:pPr>
            <w:r w:rsidRPr="00841D16">
              <w:t>0</w:t>
            </w:r>
            <w:r>
              <w:t>3</w:t>
            </w:r>
          </w:p>
        </w:tc>
      </w:tr>
      <w:tr w:rsidR="002404D6" w14:paraId="69454E4D" w14:textId="77777777" w:rsidTr="006A634C">
        <w:tc>
          <w:tcPr>
            <w:tcW w:w="2276" w:type="dxa"/>
          </w:tcPr>
          <w:p w14:paraId="0B65D066" w14:textId="77777777" w:rsidR="00A97CC1" w:rsidRPr="00841D16" w:rsidRDefault="00A97CC1" w:rsidP="00F66E6A">
            <w:pPr>
              <w:pStyle w:val="UMPParagraph"/>
              <w:rPr>
                <w:i/>
              </w:rPr>
            </w:pPr>
            <w:r w:rsidRPr="00841D16">
              <w:t>Link From Screen:</w:t>
            </w:r>
          </w:p>
        </w:tc>
        <w:tc>
          <w:tcPr>
            <w:tcW w:w="7506" w:type="dxa"/>
          </w:tcPr>
          <w:p w14:paraId="5BF88CFB" w14:textId="77777777" w:rsidR="00A97CC1" w:rsidRPr="00841D16" w:rsidRDefault="00A97CC1" w:rsidP="00F66E6A">
            <w:pPr>
              <w:pStyle w:val="UMPParagraph"/>
              <w:rPr>
                <w:i/>
              </w:rPr>
            </w:pPr>
            <w:r>
              <w:t>Login Page</w:t>
            </w:r>
          </w:p>
        </w:tc>
      </w:tr>
      <w:tr w:rsidR="002404D6" w14:paraId="738ECDF1" w14:textId="77777777" w:rsidTr="006A634C">
        <w:tc>
          <w:tcPr>
            <w:tcW w:w="2276" w:type="dxa"/>
          </w:tcPr>
          <w:p w14:paraId="22D9C700" w14:textId="77777777" w:rsidR="00A97CC1" w:rsidRPr="00841D16" w:rsidRDefault="00A97CC1" w:rsidP="00F66E6A">
            <w:pPr>
              <w:pStyle w:val="UMPParagraph"/>
              <w:rPr>
                <w:i/>
              </w:rPr>
            </w:pPr>
            <w:r w:rsidRPr="00841D16">
              <w:t>Link To Screen:</w:t>
            </w:r>
          </w:p>
        </w:tc>
        <w:tc>
          <w:tcPr>
            <w:tcW w:w="7506" w:type="dxa"/>
          </w:tcPr>
          <w:p w14:paraId="17B41B7A" w14:textId="02F8536A" w:rsidR="00A97CC1" w:rsidRPr="00841D16" w:rsidRDefault="00826130" w:rsidP="00F66E6A">
            <w:pPr>
              <w:pStyle w:val="UMPParagraph"/>
            </w:pPr>
            <w:r>
              <w:t>Staff Dashboard</w:t>
            </w:r>
          </w:p>
        </w:tc>
      </w:tr>
      <w:tr w:rsidR="002404D6" w14:paraId="670FBA19" w14:textId="77777777" w:rsidTr="006A634C">
        <w:tc>
          <w:tcPr>
            <w:tcW w:w="2276" w:type="dxa"/>
          </w:tcPr>
          <w:p w14:paraId="487F8059" w14:textId="77777777" w:rsidR="00A97CC1" w:rsidRPr="00841D16" w:rsidRDefault="00A97CC1" w:rsidP="00F66E6A">
            <w:pPr>
              <w:pStyle w:val="UMPParagraph"/>
              <w:rPr>
                <w:i/>
              </w:rPr>
            </w:pPr>
            <w:r w:rsidRPr="00841D16">
              <w:t>Screen Layout:</w:t>
            </w:r>
          </w:p>
        </w:tc>
        <w:tc>
          <w:tcPr>
            <w:tcW w:w="7506" w:type="dxa"/>
          </w:tcPr>
          <w:p w14:paraId="5E6BC274" w14:textId="361697F2" w:rsidR="00A97CC1" w:rsidRPr="00841D16" w:rsidRDefault="002404D6" w:rsidP="00F66E6A">
            <w:pPr>
              <w:pStyle w:val="UMPParagraph"/>
            </w:pPr>
            <w:r w:rsidRPr="002404D6">
              <w:rPr>
                <w:noProof/>
              </w:rPr>
              <w:drawing>
                <wp:inline distT="0" distB="0" distL="0" distR="0" wp14:anchorId="1BCFEE7E" wp14:editId="129DFD05">
                  <wp:extent cx="4521200" cy="2070551"/>
                  <wp:effectExtent l="0" t="0" r="0" b="6350"/>
                  <wp:docPr id="88036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67438" name=""/>
                          <pic:cNvPicPr/>
                        </pic:nvPicPr>
                        <pic:blipFill>
                          <a:blip r:embed="rId25"/>
                          <a:stretch>
                            <a:fillRect/>
                          </a:stretch>
                        </pic:blipFill>
                        <pic:spPr>
                          <a:xfrm>
                            <a:off x="0" y="0"/>
                            <a:ext cx="4537028" cy="2077800"/>
                          </a:xfrm>
                          <a:prstGeom prst="rect">
                            <a:avLst/>
                          </a:prstGeom>
                        </pic:spPr>
                      </pic:pic>
                    </a:graphicData>
                  </a:graphic>
                </wp:inline>
              </w:drawing>
            </w:r>
          </w:p>
        </w:tc>
      </w:tr>
      <w:tr w:rsidR="002404D6" w14:paraId="16EE1CA8" w14:textId="77777777" w:rsidTr="006A634C">
        <w:tc>
          <w:tcPr>
            <w:tcW w:w="2276" w:type="dxa"/>
          </w:tcPr>
          <w:p w14:paraId="616348BE" w14:textId="77777777" w:rsidR="00A97CC1" w:rsidRPr="00841D16" w:rsidRDefault="00A97CC1" w:rsidP="00F66E6A">
            <w:pPr>
              <w:pStyle w:val="UMPParagraph"/>
              <w:rPr>
                <w:i/>
              </w:rPr>
            </w:pPr>
            <w:r w:rsidRPr="00841D16">
              <w:t>Description:</w:t>
            </w:r>
          </w:p>
        </w:tc>
        <w:tc>
          <w:tcPr>
            <w:tcW w:w="7506" w:type="dxa"/>
          </w:tcPr>
          <w:p w14:paraId="38EA7DEF" w14:textId="74BC3BD1" w:rsidR="00A97CC1" w:rsidRPr="00841D16" w:rsidRDefault="00A97CC1" w:rsidP="00F66E6A">
            <w:pPr>
              <w:pStyle w:val="UMPParagraph"/>
              <w:rPr>
                <w:i/>
              </w:rPr>
            </w:pPr>
            <w:r>
              <w:t xml:space="preserve">The </w:t>
            </w:r>
            <w:r w:rsidR="00995B9F">
              <w:t>staff home page</w:t>
            </w:r>
          </w:p>
        </w:tc>
      </w:tr>
      <w:tr w:rsidR="002404D6" w14:paraId="01140642" w14:textId="77777777" w:rsidTr="006A634C">
        <w:tc>
          <w:tcPr>
            <w:tcW w:w="2276" w:type="dxa"/>
          </w:tcPr>
          <w:p w14:paraId="47CE22E9" w14:textId="77777777" w:rsidR="00A97CC1" w:rsidRPr="00841D16" w:rsidRDefault="00A97CC1" w:rsidP="00F66E6A">
            <w:pPr>
              <w:pStyle w:val="UMPParagraph"/>
              <w:rPr>
                <w:i/>
              </w:rPr>
            </w:pPr>
            <w:r w:rsidRPr="00841D16">
              <w:t>Multimedia</w:t>
            </w:r>
            <w:r>
              <w:t xml:space="preserve"> </w:t>
            </w:r>
            <w:r w:rsidRPr="00841D16">
              <w:t>Element:</w:t>
            </w:r>
          </w:p>
        </w:tc>
        <w:tc>
          <w:tcPr>
            <w:tcW w:w="7506" w:type="dxa"/>
          </w:tcPr>
          <w:p w14:paraId="4A1E223B" w14:textId="77777777" w:rsidR="00A97CC1" w:rsidRPr="00841D16" w:rsidRDefault="00A97CC1" w:rsidP="00F66E6A">
            <w:pPr>
              <w:pStyle w:val="UMPParagraph"/>
              <w:rPr>
                <w:i/>
              </w:rPr>
            </w:pPr>
            <w:r w:rsidRPr="00841D16">
              <w:t>Images, Button, Navigation Bar</w:t>
            </w:r>
          </w:p>
        </w:tc>
      </w:tr>
    </w:tbl>
    <w:p w14:paraId="68A32247" w14:textId="027C3EA1" w:rsidR="00B76705" w:rsidRDefault="00B76705" w:rsidP="00F66E6A">
      <w:pPr>
        <w:pStyle w:val="UMPParagraph"/>
      </w:pPr>
    </w:p>
    <w:p w14:paraId="31721BC8" w14:textId="26A88379" w:rsidR="00406FFE" w:rsidRPr="0025798D" w:rsidRDefault="00B76705">
      <w:pPr>
        <w:rPr>
          <w:rFonts w:cs="Times New Roman"/>
          <w:i/>
          <w:sz w:val="24"/>
        </w:rPr>
      </w:pPr>
      <w:r>
        <w:br w:type="page"/>
      </w:r>
    </w:p>
    <w:p w14:paraId="1C340E2E" w14:textId="20608244" w:rsidR="007E4D48" w:rsidRDefault="007E4D48" w:rsidP="007E4D48">
      <w:pPr>
        <w:pStyle w:val="Heading2"/>
      </w:pPr>
      <w:bookmarkStart w:id="46" w:name="_Toc227920993"/>
      <w:r>
        <w:lastRenderedPageBreak/>
        <w:t>Testing Plan</w:t>
      </w:r>
      <w:bookmarkEnd w:id="46"/>
    </w:p>
    <w:p w14:paraId="2D278D20" w14:textId="77777777" w:rsidR="00B31EDF" w:rsidRPr="00B31EDF" w:rsidRDefault="00B31EDF" w:rsidP="00B31EDF">
      <w:pPr>
        <w:pStyle w:val="UMPParagraph"/>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710"/>
        <w:gridCol w:w="4530"/>
      </w:tblGrid>
      <w:tr w:rsidR="00306F81" w14:paraId="567AC483" w14:textId="77777777" w:rsidTr="00780F15">
        <w:tc>
          <w:tcPr>
            <w:tcW w:w="3120" w:type="dxa"/>
            <w:shd w:val="clear" w:color="auto" w:fill="FFFFFF" w:themeFill="background1"/>
            <w:tcMar>
              <w:top w:w="100" w:type="dxa"/>
              <w:left w:w="100" w:type="dxa"/>
              <w:bottom w:w="100" w:type="dxa"/>
              <w:right w:w="100" w:type="dxa"/>
            </w:tcMar>
          </w:tcPr>
          <w:p w14:paraId="1190290F"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Test</w:t>
            </w:r>
          </w:p>
        </w:tc>
        <w:tc>
          <w:tcPr>
            <w:tcW w:w="1710" w:type="dxa"/>
            <w:shd w:val="clear" w:color="auto" w:fill="FFFFFF" w:themeFill="background1"/>
            <w:tcMar>
              <w:top w:w="100" w:type="dxa"/>
              <w:left w:w="100" w:type="dxa"/>
              <w:bottom w:w="100" w:type="dxa"/>
              <w:right w:w="100" w:type="dxa"/>
            </w:tcMar>
          </w:tcPr>
          <w:p w14:paraId="6283CEA2"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Status</w:t>
            </w:r>
          </w:p>
        </w:tc>
        <w:tc>
          <w:tcPr>
            <w:tcW w:w="4530" w:type="dxa"/>
            <w:shd w:val="clear" w:color="auto" w:fill="FFFFFF" w:themeFill="background1"/>
            <w:tcMar>
              <w:top w:w="100" w:type="dxa"/>
              <w:left w:w="100" w:type="dxa"/>
              <w:bottom w:w="100" w:type="dxa"/>
              <w:right w:w="100" w:type="dxa"/>
            </w:tcMar>
          </w:tcPr>
          <w:p w14:paraId="759B00CE"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Feedback</w:t>
            </w:r>
          </w:p>
        </w:tc>
      </w:tr>
      <w:tr w:rsidR="00306F81" w14:paraId="1012804E" w14:textId="77777777" w:rsidTr="00780F15">
        <w:trPr>
          <w:trHeight w:val="420"/>
        </w:trPr>
        <w:tc>
          <w:tcPr>
            <w:tcW w:w="9360" w:type="dxa"/>
            <w:gridSpan w:val="3"/>
            <w:shd w:val="clear" w:color="auto" w:fill="FFFFFF" w:themeFill="background1"/>
            <w:tcMar>
              <w:top w:w="100" w:type="dxa"/>
              <w:left w:w="100" w:type="dxa"/>
              <w:bottom w:w="100" w:type="dxa"/>
              <w:right w:w="100" w:type="dxa"/>
            </w:tcMar>
          </w:tcPr>
          <w:p w14:paraId="3ED1C229"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General</w:t>
            </w:r>
          </w:p>
        </w:tc>
      </w:tr>
      <w:tr w:rsidR="00306F81" w14:paraId="60F17C73" w14:textId="77777777" w:rsidTr="00780F15">
        <w:trPr>
          <w:trHeight w:val="420"/>
        </w:trPr>
        <w:tc>
          <w:tcPr>
            <w:tcW w:w="3120" w:type="dxa"/>
            <w:shd w:val="clear" w:color="auto" w:fill="FFFFFF" w:themeFill="background1"/>
            <w:tcMar>
              <w:top w:w="100" w:type="dxa"/>
              <w:left w:w="100" w:type="dxa"/>
              <w:bottom w:w="100" w:type="dxa"/>
              <w:right w:w="100" w:type="dxa"/>
            </w:tcMar>
          </w:tcPr>
          <w:p w14:paraId="30D0E8E8"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Login</w:t>
            </w:r>
          </w:p>
        </w:tc>
        <w:tc>
          <w:tcPr>
            <w:tcW w:w="1710" w:type="dxa"/>
            <w:shd w:val="clear" w:color="auto" w:fill="FFFFFF" w:themeFill="background1"/>
            <w:tcMar>
              <w:top w:w="100" w:type="dxa"/>
              <w:left w:w="100" w:type="dxa"/>
              <w:bottom w:w="100" w:type="dxa"/>
              <w:right w:w="100" w:type="dxa"/>
            </w:tcMar>
          </w:tcPr>
          <w:p w14:paraId="5983EB70"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34EC1BC1" w14:textId="77777777" w:rsidR="00306F81" w:rsidRDefault="00306F81" w:rsidP="006A634C">
            <w:pPr>
              <w:widowControl w:val="0"/>
              <w:spacing w:line="240" w:lineRule="auto"/>
              <w:rPr>
                <w:rFonts w:eastAsia="Times New Roman" w:cs="Times New Roman"/>
                <w:sz w:val="24"/>
                <w:szCs w:val="24"/>
              </w:rPr>
            </w:pPr>
          </w:p>
        </w:tc>
      </w:tr>
      <w:tr w:rsidR="002F3914" w14:paraId="2DCBC3A4" w14:textId="77777777" w:rsidTr="00780F15">
        <w:trPr>
          <w:trHeight w:val="420"/>
        </w:trPr>
        <w:tc>
          <w:tcPr>
            <w:tcW w:w="3120" w:type="dxa"/>
            <w:shd w:val="clear" w:color="auto" w:fill="FFFFFF" w:themeFill="background1"/>
            <w:tcMar>
              <w:top w:w="100" w:type="dxa"/>
              <w:left w:w="100" w:type="dxa"/>
              <w:bottom w:w="100" w:type="dxa"/>
              <w:right w:w="100" w:type="dxa"/>
            </w:tcMar>
          </w:tcPr>
          <w:p w14:paraId="5A9191C9" w14:textId="6B88E665" w:rsidR="002F3914" w:rsidRDefault="002F3914" w:rsidP="006A634C">
            <w:pPr>
              <w:widowControl w:val="0"/>
              <w:spacing w:line="240" w:lineRule="auto"/>
              <w:rPr>
                <w:rFonts w:eastAsia="Times New Roman" w:cs="Times New Roman"/>
                <w:sz w:val="24"/>
                <w:szCs w:val="24"/>
              </w:rPr>
            </w:pPr>
            <w:r>
              <w:rPr>
                <w:rFonts w:eastAsia="Times New Roman" w:cs="Times New Roman"/>
                <w:sz w:val="24"/>
                <w:szCs w:val="24"/>
              </w:rPr>
              <w:t>Register</w:t>
            </w:r>
          </w:p>
        </w:tc>
        <w:tc>
          <w:tcPr>
            <w:tcW w:w="1710" w:type="dxa"/>
            <w:shd w:val="clear" w:color="auto" w:fill="FFFFFF" w:themeFill="background1"/>
            <w:tcMar>
              <w:top w:w="100" w:type="dxa"/>
              <w:left w:w="100" w:type="dxa"/>
              <w:bottom w:w="100" w:type="dxa"/>
              <w:right w:w="100" w:type="dxa"/>
            </w:tcMar>
          </w:tcPr>
          <w:p w14:paraId="1D92BA5B" w14:textId="64779A26" w:rsidR="002F3914" w:rsidRDefault="002F3914"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2103E743" w14:textId="77777777" w:rsidR="002F3914" w:rsidRDefault="002F3914" w:rsidP="006A634C">
            <w:pPr>
              <w:widowControl w:val="0"/>
              <w:spacing w:line="240" w:lineRule="auto"/>
              <w:rPr>
                <w:rFonts w:eastAsia="Times New Roman" w:cs="Times New Roman"/>
                <w:sz w:val="24"/>
                <w:szCs w:val="24"/>
              </w:rPr>
            </w:pPr>
          </w:p>
        </w:tc>
      </w:tr>
      <w:tr w:rsidR="00306F81" w14:paraId="7989FC3C" w14:textId="77777777" w:rsidTr="00780F15">
        <w:trPr>
          <w:trHeight w:val="420"/>
        </w:trPr>
        <w:tc>
          <w:tcPr>
            <w:tcW w:w="3120" w:type="dxa"/>
            <w:shd w:val="clear" w:color="auto" w:fill="FFFFFF" w:themeFill="background1"/>
            <w:tcMar>
              <w:top w:w="100" w:type="dxa"/>
              <w:left w:w="100" w:type="dxa"/>
              <w:bottom w:w="100" w:type="dxa"/>
              <w:right w:w="100" w:type="dxa"/>
            </w:tcMar>
          </w:tcPr>
          <w:p w14:paraId="2B40309B"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Logout</w:t>
            </w:r>
          </w:p>
        </w:tc>
        <w:tc>
          <w:tcPr>
            <w:tcW w:w="1710" w:type="dxa"/>
            <w:shd w:val="clear" w:color="auto" w:fill="FFFFFF" w:themeFill="background1"/>
            <w:tcMar>
              <w:top w:w="100" w:type="dxa"/>
              <w:left w:w="100" w:type="dxa"/>
              <w:bottom w:w="100" w:type="dxa"/>
              <w:right w:w="100" w:type="dxa"/>
            </w:tcMar>
          </w:tcPr>
          <w:p w14:paraId="58956234"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75E5520F" w14:textId="77777777" w:rsidR="00306F81" w:rsidRDefault="00306F81" w:rsidP="006A634C">
            <w:pPr>
              <w:widowControl w:val="0"/>
              <w:spacing w:line="240" w:lineRule="auto"/>
              <w:rPr>
                <w:rFonts w:eastAsia="Times New Roman" w:cs="Times New Roman"/>
                <w:sz w:val="24"/>
                <w:szCs w:val="24"/>
              </w:rPr>
            </w:pPr>
          </w:p>
        </w:tc>
      </w:tr>
      <w:tr w:rsidR="00306F81" w14:paraId="07B361A5" w14:textId="77777777" w:rsidTr="00780F15">
        <w:trPr>
          <w:trHeight w:val="420"/>
        </w:trPr>
        <w:tc>
          <w:tcPr>
            <w:tcW w:w="9360" w:type="dxa"/>
            <w:gridSpan w:val="3"/>
            <w:shd w:val="clear" w:color="auto" w:fill="FFFFFF" w:themeFill="background1"/>
            <w:tcMar>
              <w:top w:w="100" w:type="dxa"/>
              <w:left w:w="100" w:type="dxa"/>
              <w:bottom w:w="100" w:type="dxa"/>
              <w:right w:w="100" w:type="dxa"/>
            </w:tcMar>
          </w:tcPr>
          <w:p w14:paraId="3D9E947D"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Student Dashboard</w:t>
            </w:r>
          </w:p>
        </w:tc>
      </w:tr>
      <w:tr w:rsidR="00306F81" w14:paraId="41072547" w14:textId="77777777" w:rsidTr="00780F15">
        <w:tc>
          <w:tcPr>
            <w:tcW w:w="3120" w:type="dxa"/>
            <w:shd w:val="clear" w:color="auto" w:fill="FFFFFF" w:themeFill="background1"/>
            <w:tcMar>
              <w:top w:w="100" w:type="dxa"/>
              <w:left w:w="100" w:type="dxa"/>
              <w:bottom w:w="100" w:type="dxa"/>
              <w:right w:w="100" w:type="dxa"/>
            </w:tcMar>
          </w:tcPr>
          <w:p w14:paraId="07B5AF71" w14:textId="416A13B1"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 xml:space="preserve">View </w:t>
            </w:r>
            <w:r w:rsidR="00B83E5D">
              <w:rPr>
                <w:rFonts w:eastAsia="Times New Roman" w:cs="Times New Roman"/>
                <w:sz w:val="24"/>
                <w:szCs w:val="24"/>
              </w:rPr>
              <w:t>Posts</w:t>
            </w:r>
          </w:p>
        </w:tc>
        <w:tc>
          <w:tcPr>
            <w:tcW w:w="1710" w:type="dxa"/>
            <w:shd w:val="clear" w:color="auto" w:fill="FFFFFF" w:themeFill="background1"/>
            <w:tcMar>
              <w:top w:w="100" w:type="dxa"/>
              <w:left w:w="100" w:type="dxa"/>
              <w:bottom w:w="100" w:type="dxa"/>
              <w:right w:w="100" w:type="dxa"/>
            </w:tcMar>
          </w:tcPr>
          <w:p w14:paraId="601833E0"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1B8B1090"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p>
        </w:tc>
      </w:tr>
      <w:tr w:rsidR="00306F81" w14:paraId="09086F09" w14:textId="77777777" w:rsidTr="00780F15">
        <w:tc>
          <w:tcPr>
            <w:tcW w:w="3120" w:type="dxa"/>
            <w:shd w:val="clear" w:color="auto" w:fill="FFFFFF" w:themeFill="background1"/>
            <w:tcMar>
              <w:top w:w="100" w:type="dxa"/>
              <w:left w:w="100" w:type="dxa"/>
              <w:bottom w:w="100" w:type="dxa"/>
              <w:right w:w="100" w:type="dxa"/>
            </w:tcMar>
          </w:tcPr>
          <w:p w14:paraId="4A2DDAC7" w14:textId="6616AC3B" w:rsidR="00306F81" w:rsidRDefault="00B83E5D"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Post Comment</w:t>
            </w:r>
          </w:p>
        </w:tc>
        <w:tc>
          <w:tcPr>
            <w:tcW w:w="1710" w:type="dxa"/>
            <w:shd w:val="clear" w:color="auto" w:fill="FFFFFF" w:themeFill="background1"/>
            <w:tcMar>
              <w:top w:w="100" w:type="dxa"/>
              <w:left w:w="100" w:type="dxa"/>
              <w:bottom w:w="100" w:type="dxa"/>
              <w:right w:w="100" w:type="dxa"/>
            </w:tcMar>
          </w:tcPr>
          <w:p w14:paraId="5C2ED0CB"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0B0CE70C"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p>
        </w:tc>
      </w:tr>
      <w:tr w:rsidR="00306F81" w14:paraId="0ACBB6F5" w14:textId="77777777" w:rsidTr="00780F15">
        <w:trPr>
          <w:trHeight w:val="447"/>
        </w:trPr>
        <w:tc>
          <w:tcPr>
            <w:tcW w:w="9360" w:type="dxa"/>
            <w:gridSpan w:val="3"/>
            <w:shd w:val="clear" w:color="auto" w:fill="FFFFFF" w:themeFill="background1"/>
            <w:tcMar>
              <w:top w:w="100" w:type="dxa"/>
              <w:left w:w="100" w:type="dxa"/>
              <w:bottom w:w="100" w:type="dxa"/>
              <w:right w:w="100" w:type="dxa"/>
            </w:tcMar>
          </w:tcPr>
          <w:p w14:paraId="4C7049CA" w14:textId="60527974" w:rsidR="00306F81" w:rsidRDefault="002F3914" w:rsidP="006A634C">
            <w:pPr>
              <w:widowControl w:val="0"/>
              <w:spacing w:line="240" w:lineRule="auto"/>
              <w:rPr>
                <w:rFonts w:eastAsia="Times New Roman" w:cs="Times New Roman"/>
                <w:sz w:val="24"/>
                <w:szCs w:val="24"/>
              </w:rPr>
            </w:pPr>
            <w:r>
              <w:rPr>
                <w:rFonts w:eastAsia="Times New Roman" w:cs="Times New Roman"/>
                <w:sz w:val="24"/>
                <w:szCs w:val="24"/>
              </w:rPr>
              <w:t xml:space="preserve">Staff </w:t>
            </w:r>
            <w:r w:rsidR="00306F81">
              <w:rPr>
                <w:rFonts w:eastAsia="Times New Roman" w:cs="Times New Roman"/>
                <w:sz w:val="24"/>
                <w:szCs w:val="24"/>
              </w:rPr>
              <w:t>Dashboard</w:t>
            </w:r>
          </w:p>
        </w:tc>
      </w:tr>
      <w:tr w:rsidR="00306F81" w14:paraId="545AA2A1" w14:textId="77777777" w:rsidTr="00780F15">
        <w:tc>
          <w:tcPr>
            <w:tcW w:w="3120" w:type="dxa"/>
            <w:shd w:val="clear" w:color="auto" w:fill="FFFFFF" w:themeFill="background1"/>
            <w:tcMar>
              <w:top w:w="100" w:type="dxa"/>
              <w:left w:w="100" w:type="dxa"/>
              <w:bottom w:w="100" w:type="dxa"/>
              <w:right w:w="100" w:type="dxa"/>
            </w:tcMar>
          </w:tcPr>
          <w:p w14:paraId="4436900C" w14:textId="543E093B" w:rsidR="00306F81" w:rsidRDefault="00B83E5D" w:rsidP="006A634C">
            <w:pPr>
              <w:widowControl w:val="0"/>
              <w:spacing w:line="240" w:lineRule="auto"/>
              <w:rPr>
                <w:rFonts w:eastAsia="Times New Roman" w:cs="Times New Roman"/>
                <w:sz w:val="24"/>
                <w:szCs w:val="24"/>
              </w:rPr>
            </w:pPr>
            <w:r>
              <w:rPr>
                <w:rFonts w:eastAsia="Times New Roman" w:cs="Times New Roman"/>
                <w:sz w:val="24"/>
                <w:szCs w:val="24"/>
              </w:rPr>
              <w:t>Create New Post</w:t>
            </w:r>
          </w:p>
        </w:tc>
        <w:tc>
          <w:tcPr>
            <w:tcW w:w="1710" w:type="dxa"/>
            <w:shd w:val="clear" w:color="auto" w:fill="FFFFFF" w:themeFill="background1"/>
            <w:tcMar>
              <w:top w:w="100" w:type="dxa"/>
              <w:left w:w="100" w:type="dxa"/>
              <w:bottom w:w="100" w:type="dxa"/>
              <w:right w:w="100" w:type="dxa"/>
            </w:tcMar>
          </w:tcPr>
          <w:p w14:paraId="7C40FB4A"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63F54B67" w14:textId="77777777" w:rsidR="00306F81" w:rsidRDefault="00306F81" w:rsidP="006A634C">
            <w:pPr>
              <w:widowControl w:val="0"/>
              <w:spacing w:line="240" w:lineRule="auto"/>
              <w:rPr>
                <w:rFonts w:eastAsia="Times New Roman" w:cs="Times New Roman"/>
                <w:sz w:val="24"/>
                <w:szCs w:val="24"/>
              </w:rPr>
            </w:pPr>
          </w:p>
        </w:tc>
      </w:tr>
      <w:tr w:rsidR="00306F81" w14:paraId="61783C77" w14:textId="77777777" w:rsidTr="00780F15">
        <w:tc>
          <w:tcPr>
            <w:tcW w:w="3120" w:type="dxa"/>
            <w:shd w:val="clear" w:color="auto" w:fill="FFFFFF" w:themeFill="background1"/>
            <w:tcMar>
              <w:top w:w="100" w:type="dxa"/>
              <w:left w:w="100" w:type="dxa"/>
              <w:bottom w:w="100" w:type="dxa"/>
              <w:right w:w="100" w:type="dxa"/>
            </w:tcMar>
          </w:tcPr>
          <w:p w14:paraId="341DF020" w14:textId="2202DEC8" w:rsidR="00306F81" w:rsidRDefault="00B83E5D" w:rsidP="006A634C">
            <w:pPr>
              <w:widowControl w:val="0"/>
              <w:spacing w:line="240" w:lineRule="auto"/>
              <w:rPr>
                <w:rFonts w:eastAsia="Times New Roman" w:cs="Times New Roman"/>
                <w:sz w:val="24"/>
                <w:szCs w:val="24"/>
              </w:rPr>
            </w:pPr>
            <w:r>
              <w:rPr>
                <w:rFonts w:eastAsia="Times New Roman" w:cs="Times New Roman"/>
                <w:sz w:val="24"/>
                <w:szCs w:val="24"/>
              </w:rPr>
              <w:t>Edit Posts</w:t>
            </w:r>
          </w:p>
        </w:tc>
        <w:tc>
          <w:tcPr>
            <w:tcW w:w="1710" w:type="dxa"/>
            <w:shd w:val="clear" w:color="auto" w:fill="FFFFFF" w:themeFill="background1"/>
            <w:tcMar>
              <w:top w:w="100" w:type="dxa"/>
              <w:left w:w="100" w:type="dxa"/>
              <w:bottom w:w="100" w:type="dxa"/>
              <w:right w:w="100" w:type="dxa"/>
            </w:tcMar>
          </w:tcPr>
          <w:p w14:paraId="7B91DC34"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25B9BC44" w14:textId="77777777" w:rsidR="00306F81" w:rsidRDefault="00306F81" w:rsidP="006A634C">
            <w:pPr>
              <w:widowControl w:val="0"/>
              <w:spacing w:line="240" w:lineRule="auto"/>
              <w:rPr>
                <w:rFonts w:eastAsia="Times New Roman" w:cs="Times New Roman"/>
                <w:sz w:val="24"/>
                <w:szCs w:val="24"/>
              </w:rPr>
            </w:pPr>
          </w:p>
        </w:tc>
      </w:tr>
      <w:tr w:rsidR="00B83E5D" w14:paraId="5A8AF49D" w14:textId="77777777" w:rsidTr="00780F15">
        <w:tc>
          <w:tcPr>
            <w:tcW w:w="3120" w:type="dxa"/>
            <w:shd w:val="clear" w:color="auto" w:fill="FFFFFF" w:themeFill="background1"/>
            <w:tcMar>
              <w:top w:w="100" w:type="dxa"/>
              <w:left w:w="100" w:type="dxa"/>
              <w:bottom w:w="100" w:type="dxa"/>
              <w:right w:w="100" w:type="dxa"/>
            </w:tcMar>
          </w:tcPr>
          <w:p w14:paraId="454C8389" w14:textId="6E83BCD5"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t>Delete Posts</w:t>
            </w:r>
          </w:p>
        </w:tc>
        <w:tc>
          <w:tcPr>
            <w:tcW w:w="1710" w:type="dxa"/>
            <w:shd w:val="clear" w:color="auto" w:fill="FFFFFF" w:themeFill="background1"/>
            <w:tcMar>
              <w:top w:w="100" w:type="dxa"/>
              <w:left w:w="100" w:type="dxa"/>
              <w:bottom w:w="100" w:type="dxa"/>
              <w:right w:w="100" w:type="dxa"/>
            </w:tcMar>
          </w:tcPr>
          <w:p w14:paraId="235F0832" w14:textId="046CD32C"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0FCA2F72" w14:textId="77777777" w:rsidR="00B83E5D" w:rsidRDefault="00B83E5D" w:rsidP="006A634C">
            <w:pPr>
              <w:widowControl w:val="0"/>
              <w:spacing w:line="240" w:lineRule="auto"/>
              <w:rPr>
                <w:rFonts w:eastAsia="Times New Roman" w:cs="Times New Roman"/>
                <w:sz w:val="24"/>
                <w:szCs w:val="24"/>
              </w:rPr>
            </w:pPr>
          </w:p>
        </w:tc>
      </w:tr>
      <w:tr w:rsidR="00B83E5D" w14:paraId="642A9698" w14:textId="77777777" w:rsidTr="00780F15">
        <w:tc>
          <w:tcPr>
            <w:tcW w:w="3120" w:type="dxa"/>
            <w:shd w:val="clear" w:color="auto" w:fill="FFFFFF" w:themeFill="background1"/>
            <w:tcMar>
              <w:top w:w="100" w:type="dxa"/>
              <w:left w:w="100" w:type="dxa"/>
              <w:bottom w:w="100" w:type="dxa"/>
              <w:right w:w="100" w:type="dxa"/>
            </w:tcMar>
          </w:tcPr>
          <w:p w14:paraId="70CFA1A9" w14:textId="1DFF28D1"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lastRenderedPageBreak/>
              <w:t>View Post</w:t>
            </w:r>
          </w:p>
        </w:tc>
        <w:tc>
          <w:tcPr>
            <w:tcW w:w="1710" w:type="dxa"/>
            <w:shd w:val="clear" w:color="auto" w:fill="FFFFFF" w:themeFill="background1"/>
            <w:tcMar>
              <w:top w:w="100" w:type="dxa"/>
              <w:left w:w="100" w:type="dxa"/>
              <w:bottom w:w="100" w:type="dxa"/>
              <w:right w:w="100" w:type="dxa"/>
            </w:tcMar>
          </w:tcPr>
          <w:p w14:paraId="6879C0EF" w14:textId="64D57D10"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21EB8A6F" w14:textId="77777777" w:rsidR="00B83E5D" w:rsidRDefault="00B83E5D" w:rsidP="006A634C">
            <w:pPr>
              <w:widowControl w:val="0"/>
              <w:spacing w:line="240" w:lineRule="auto"/>
              <w:rPr>
                <w:rFonts w:eastAsia="Times New Roman" w:cs="Times New Roman"/>
                <w:sz w:val="24"/>
                <w:szCs w:val="24"/>
              </w:rPr>
            </w:pPr>
          </w:p>
        </w:tc>
      </w:tr>
      <w:tr w:rsidR="00306F81" w14:paraId="10C91833" w14:textId="77777777" w:rsidTr="00780F15">
        <w:tc>
          <w:tcPr>
            <w:tcW w:w="9360" w:type="dxa"/>
            <w:gridSpan w:val="3"/>
            <w:shd w:val="clear" w:color="auto" w:fill="FFFFFF" w:themeFill="background1"/>
            <w:tcMar>
              <w:top w:w="100" w:type="dxa"/>
              <w:left w:w="100" w:type="dxa"/>
              <w:bottom w:w="100" w:type="dxa"/>
              <w:right w:w="100" w:type="dxa"/>
            </w:tcMar>
          </w:tcPr>
          <w:p w14:paraId="7AB51A91"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Administrator Dashboard</w:t>
            </w:r>
          </w:p>
        </w:tc>
      </w:tr>
      <w:tr w:rsidR="00306F81" w14:paraId="482497C0" w14:textId="77777777" w:rsidTr="00780F15">
        <w:tc>
          <w:tcPr>
            <w:tcW w:w="3120" w:type="dxa"/>
            <w:shd w:val="clear" w:color="auto" w:fill="FFFFFF" w:themeFill="background1"/>
            <w:tcMar>
              <w:top w:w="100" w:type="dxa"/>
              <w:left w:w="100" w:type="dxa"/>
              <w:bottom w:w="100" w:type="dxa"/>
              <w:right w:w="100" w:type="dxa"/>
            </w:tcMar>
          </w:tcPr>
          <w:p w14:paraId="0DB2292F" w14:textId="75A25F27" w:rsidR="00306F81" w:rsidRDefault="00D37C18" w:rsidP="006A634C">
            <w:pPr>
              <w:widowControl w:val="0"/>
              <w:spacing w:line="240" w:lineRule="auto"/>
              <w:rPr>
                <w:rFonts w:eastAsia="Times New Roman" w:cs="Times New Roman"/>
                <w:sz w:val="24"/>
                <w:szCs w:val="24"/>
              </w:rPr>
            </w:pPr>
            <w:r>
              <w:rPr>
                <w:rFonts w:eastAsia="Times New Roman" w:cs="Times New Roman"/>
                <w:sz w:val="24"/>
                <w:szCs w:val="24"/>
              </w:rPr>
              <w:t>Export User List</w:t>
            </w:r>
          </w:p>
        </w:tc>
        <w:tc>
          <w:tcPr>
            <w:tcW w:w="1710" w:type="dxa"/>
            <w:shd w:val="clear" w:color="auto" w:fill="FFFFFF" w:themeFill="background1"/>
            <w:tcMar>
              <w:top w:w="100" w:type="dxa"/>
              <w:left w:w="100" w:type="dxa"/>
              <w:bottom w:w="100" w:type="dxa"/>
              <w:right w:w="100" w:type="dxa"/>
            </w:tcMar>
          </w:tcPr>
          <w:p w14:paraId="06E29C96"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3E9DD5EC" w14:textId="77777777" w:rsidR="00306F81" w:rsidRDefault="00306F81" w:rsidP="006A634C">
            <w:pPr>
              <w:widowControl w:val="0"/>
              <w:spacing w:line="240" w:lineRule="auto"/>
              <w:rPr>
                <w:rFonts w:eastAsia="Times New Roman" w:cs="Times New Roman"/>
                <w:sz w:val="24"/>
                <w:szCs w:val="24"/>
              </w:rPr>
            </w:pPr>
          </w:p>
        </w:tc>
      </w:tr>
      <w:tr w:rsidR="00306F81" w14:paraId="1A8EC2BA" w14:textId="77777777" w:rsidTr="00780F15">
        <w:tc>
          <w:tcPr>
            <w:tcW w:w="3120" w:type="dxa"/>
            <w:shd w:val="clear" w:color="auto" w:fill="FFFFFF" w:themeFill="background1"/>
            <w:tcMar>
              <w:top w:w="100" w:type="dxa"/>
              <w:left w:w="100" w:type="dxa"/>
              <w:bottom w:w="100" w:type="dxa"/>
              <w:right w:w="100" w:type="dxa"/>
            </w:tcMar>
          </w:tcPr>
          <w:p w14:paraId="3EDE727F" w14:textId="2AD1FC11" w:rsidR="00306F81" w:rsidRDefault="00B83E5D" w:rsidP="006A634C">
            <w:pPr>
              <w:widowControl w:val="0"/>
              <w:spacing w:line="240" w:lineRule="auto"/>
              <w:rPr>
                <w:rFonts w:eastAsia="Times New Roman" w:cs="Times New Roman"/>
                <w:sz w:val="24"/>
                <w:szCs w:val="24"/>
              </w:rPr>
            </w:pPr>
            <w:r>
              <w:rPr>
                <w:rFonts w:eastAsia="Times New Roman" w:cs="Times New Roman"/>
                <w:sz w:val="24"/>
                <w:szCs w:val="24"/>
              </w:rPr>
              <w:t>Deactivate Account</w:t>
            </w:r>
          </w:p>
        </w:tc>
        <w:tc>
          <w:tcPr>
            <w:tcW w:w="1710" w:type="dxa"/>
            <w:shd w:val="clear" w:color="auto" w:fill="FFFFFF" w:themeFill="background1"/>
            <w:tcMar>
              <w:top w:w="100" w:type="dxa"/>
              <w:left w:w="100" w:type="dxa"/>
              <w:bottom w:w="100" w:type="dxa"/>
              <w:right w:w="100" w:type="dxa"/>
            </w:tcMar>
          </w:tcPr>
          <w:p w14:paraId="76DB527E" w14:textId="7B629466"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w:t>
            </w:r>
            <w:r w:rsidR="00B83E5D">
              <w:rPr>
                <w:rFonts w:eastAsia="Times New Roman" w:cs="Times New Roman"/>
                <w:sz w:val="24"/>
                <w:szCs w:val="24"/>
              </w:rPr>
              <w:t>/Fail</w:t>
            </w:r>
          </w:p>
        </w:tc>
        <w:tc>
          <w:tcPr>
            <w:tcW w:w="4530" w:type="dxa"/>
            <w:shd w:val="clear" w:color="auto" w:fill="FFFFFF" w:themeFill="background1"/>
            <w:tcMar>
              <w:top w:w="100" w:type="dxa"/>
              <w:left w:w="100" w:type="dxa"/>
              <w:bottom w:w="100" w:type="dxa"/>
              <w:right w:w="100" w:type="dxa"/>
            </w:tcMar>
          </w:tcPr>
          <w:p w14:paraId="56F89C3D" w14:textId="77777777" w:rsidR="00306F81" w:rsidRDefault="00306F81" w:rsidP="006A634C">
            <w:pPr>
              <w:widowControl w:val="0"/>
              <w:spacing w:line="240" w:lineRule="auto"/>
              <w:rPr>
                <w:rFonts w:eastAsia="Times New Roman" w:cs="Times New Roman"/>
                <w:sz w:val="24"/>
                <w:szCs w:val="24"/>
              </w:rPr>
            </w:pPr>
          </w:p>
        </w:tc>
      </w:tr>
    </w:tbl>
    <w:p w14:paraId="2BEF2CA3" w14:textId="77777777" w:rsidR="00306F81" w:rsidRPr="00306F81" w:rsidRDefault="00306F81" w:rsidP="00F66E6A">
      <w:pPr>
        <w:pStyle w:val="UMPParagraph"/>
      </w:pPr>
    </w:p>
    <w:p w14:paraId="2FD8A99E" w14:textId="496203DF" w:rsidR="001C5413" w:rsidRDefault="001C5413">
      <w:pPr>
        <w:rPr>
          <w:rFonts w:eastAsiaTheme="majorEastAsia" w:cstheme="majorBidi"/>
          <w:b/>
          <w:bCs/>
          <w:sz w:val="24"/>
          <w:szCs w:val="28"/>
        </w:rPr>
      </w:pPr>
    </w:p>
    <w:p w14:paraId="4758CC3F" w14:textId="77777777" w:rsidR="00463A37" w:rsidRDefault="00463A37">
      <w:pPr>
        <w:rPr>
          <w:rFonts w:eastAsiaTheme="majorEastAsia" w:cstheme="majorBidi"/>
          <w:b/>
          <w:bCs/>
          <w:sz w:val="24"/>
          <w:szCs w:val="28"/>
        </w:rPr>
      </w:pPr>
      <w:r>
        <w:br w:type="page"/>
      </w:r>
    </w:p>
    <w:p w14:paraId="64DD5E10" w14:textId="65D56A38" w:rsidR="0052147A" w:rsidRDefault="009660B6" w:rsidP="009660B6">
      <w:pPr>
        <w:pStyle w:val="Heading1"/>
      </w:pPr>
      <w:r>
        <w:lastRenderedPageBreak/>
        <w:br/>
      </w:r>
      <w:r>
        <w:br/>
      </w:r>
      <w:r>
        <w:br/>
      </w:r>
      <w:bookmarkStart w:id="47" w:name="_Toc227920994"/>
      <w:r>
        <w:t>RESULT</w:t>
      </w:r>
      <w:r w:rsidR="00970358">
        <w:t>S</w:t>
      </w:r>
      <w:r>
        <w:t xml:space="preserve"> </w:t>
      </w:r>
      <w:r w:rsidR="00970358">
        <w:t>AND</w:t>
      </w:r>
      <w:r>
        <w:t xml:space="preserve"> DISCUSSION</w:t>
      </w:r>
      <w:bookmarkEnd w:id="47"/>
      <w:r>
        <w:t xml:space="preserve"> </w:t>
      </w:r>
    </w:p>
    <w:p w14:paraId="1B6E7ED4" w14:textId="77777777" w:rsidR="009660B6" w:rsidRDefault="009660B6" w:rsidP="00B50411">
      <w:pPr>
        <w:pStyle w:val="Heading2"/>
      </w:pPr>
      <w:bookmarkStart w:id="48" w:name="_Toc227920995"/>
      <w:r>
        <w:t>Introduction</w:t>
      </w:r>
      <w:bookmarkEnd w:id="48"/>
    </w:p>
    <w:p w14:paraId="4FF88EC2" w14:textId="23445FDE" w:rsidR="00F279E2" w:rsidRPr="00F279E2" w:rsidRDefault="00F279E2" w:rsidP="00F279E2">
      <w:pPr>
        <w:pStyle w:val="UMPParagraph"/>
      </w:pPr>
      <w:r w:rsidRPr="00F279E2">
        <w:t>This chapter presents the findings derived from the implementation and testing phases of the project. It evaluates the system's performance against the initial requirements and discusses the implications of the results. The data gathered provides a comprehensive look at how the solution addresses the identified research problem, highlighting both successful outcomes and areas for future optimization.</w:t>
      </w:r>
    </w:p>
    <w:p w14:paraId="5BBB0057" w14:textId="79260839" w:rsidR="00247607" w:rsidRDefault="00247607" w:rsidP="00247607">
      <w:pPr>
        <w:pStyle w:val="Heading2"/>
      </w:pPr>
      <w:bookmarkStart w:id="49" w:name="_Toc227920996"/>
      <w:r>
        <w:t>Table</w:t>
      </w:r>
      <w:bookmarkEnd w:id="49"/>
    </w:p>
    <w:tbl>
      <w:tblPr>
        <w:tblStyle w:val="TableGridLight"/>
        <w:tblW w:w="8500" w:type="dxa"/>
        <w:tblLook w:val="04A0" w:firstRow="1" w:lastRow="0" w:firstColumn="1" w:lastColumn="0" w:noHBand="0" w:noVBand="1"/>
      </w:tblPr>
      <w:tblGrid>
        <w:gridCol w:w="1016"/>
        <w:gridCol w:w="4102"/>
        <w:gridCol w:w="1610"/>
        <w:gridCol w:w="857"/>
        <w:gridCol w:w="915"/>
      </w:tblGrid>
      <w:tr w:rsidR="00247607" w:rsidRPr="002F25C5" w14:paraId="2AAA9B03" w14:textId="77777777" w:rsidTr="00E3105A">
        <w:tc>
          <w:tcPr>
            <w:tcW w:w="8500" w:type="dxa"/>
            <w:gridSpan w:val="5"/>
            <w:shd w:val="clear" w:color="auto" w:fill="D5E2BB"/>
          </w:tcPr>
          <w:p w14:paraId="2F09EBDF" w14:textId="77777777" w:rsidR="00247607" w:rsidRPr="002F25C5" w:rsidRDefault="00247607" w:rsidP="00E01752">
            <w:pPr>
              <w:widowControl/>
              <w:autoSpaceDE/>
              <w:autoSpaceDN/>
              <w:jc w:val="center"/>
              <w:rPr>
                <w:b/>
                <w:bCs/>
                <w:sz w:val="24"/>
                <w:szCs w:val="24"/>
                <w:lang w:val="en-MY" w:eastAsia="ja-JP"/>
              </w:rPr>
            </w:pPr>
            <w:r w:rsidRPr="002F25C5">
              <w:rPr>
                <w:b/>
                <w:bCs/>
                <w:sz w:val="36"/>
                <w:szCs w:val="36"/>
                <w:lang w:val="en-MY" w:eastAsia="ja-JP"/>
              </w:rPr>
              <w:t>General</w:t>
            </w:r>
          </w:p>
        </w:tc>
      </w:tr>
      <w:tr w:rsidR="00247607" w:rsidRPr="002F25C5" w14:paraId="09E25068" w14:textId="77777777" w:rsidTr="00E3105A">
        <w:tc>
          <w:tcPr>
            <w:tcW w:w="0" w:type="auto"/>
            <w:shd w:val="clear" w:color="auto" w:fill="B8CCE3"/>
            <w:hideMark/>
          </w:tcPr>
          <w:p w14:paraId="6E098320"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Feature</w:t>
            </w:r>
          </w:p>
        </w:tc>
        <w:tc>
          <w:tcPr>
            <w:tcW w:w="0" w:type="auto"/>
            <w:shd w:val="clear" w:color="auto" w:fill="B8CCE3"/>
            <w:hideMark/>
          </w:tcPr>
          <w:p w14:paraId="7DF855F0"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Expected Result</w:t>
            </w:r>
          </w:p>
        </w:tc>
        <w:tc>
          <w:tcPr>
            <w:tcW w:w="0" w:type="auto"/>
            <w:shd w:val="clear" w:color="auto" w:fill="B8CCE3"/>
            <w:hideMark/>
          </w:tcPr>
          <w:p w14:paraId="3B05C702"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Actual Result</w:t>
            </w:r>
          </w:p>
        </w:tc>
        <w:tc>
          <w:tcPr>
            <w:tcW w:w="0" w:type="auto"/>
            <w:shd w:val="clear" w:color="auto" w:fill="B8CCE3"/>
            <w:hideMark/>
          </w:tcPr>
          <w:p w14:paraId="67B06414"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Status</w:t>
            </w:r>
          </w:p>
        </w:tc>
        <w:tc>
          <w:tcPr>
            <w:tcW w:w="915" w:type="dxa"/>
            <w:shd w:val="clear" w:color="auto" w:fill="B8CCE3"/>
          </w:tcPr>
          <w:p w14:paraId="74FC30A0" w14:textId="6ECF5006" w:rsidR="00247607" w:rsidRPr="002F25C5" w:rsidRDefault="00247607" w:rsidP="00E01752">
            <w:pPr>
              <w:widowControl/>
              <w:autoSpaceDE/>
              <w:autoSpaceDN/>
              <w:jc w:val="center"/>
              <w:rPr>
                <w:b/>
                <w:bCs/>
                <w:sz w:val="24"/>
                <w:szCs w:val="24"/>
                <w:lang w:val="en-MY" w:eastAsia="ja-JP"/>
              </w:rPr>
            </w:pPr>
          </w:p>
        </w:tc>
      </w:tr>
      <w:tr w:rsidR="00E3105A" w:rsidRPr="002F25C5" w14:paraId="3557F7A8" w14:textId="77777777" w:rsidTr="00E3105A">
        <w:tc>
          <w:tcPr>
            <w:tcW w:w="0" w:type="auto"/>
            <w:hideMark/>
          </w:tcPr>
          <w:p w14:paraId="4A335702"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Login</w:t>
            </w:r>
          </w:p>
        </w:tc>
        <w:tc>
          <w:tcPr>
            <w:tcW w:w="0" w:type="auto"/>
            <w:hideMark/>
          </w:tcPr>
          <w:p w14:paraId="2E9DCE88"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User can log in using valid credentials</w:t>
            </w:r>
          </w:p>
        </w:tc>
        <w:tc>
          <w:tcPr>
            <w:tcW w:w="0" w:type="auto"/>
            <w:hideMark/>
          </w:tcPr>
          <w:p w14:paraId="7708F2F9" w14:textId="4381766F" w:rsidR="00E3105A" w:rsidRPr="002F25C5" w:rsidRDefault="00E3105A" w:rsidP="00E01752">
            <w:pPr>
              <w:widowControl/>
              <w:autoSpaceDE/>
              <w:autoSpaceDN/>
              <w:rPr>
                <w:sz w:val="24"/>
                <w:szCs w:val="24"/>
                <w:lang w:val="en-MY" w:eastAsia="ja-JP"/>
              </w:rPr>
            </w:pPr>
            <w:r>
              <w:rPr>
                <w:sz w:val="24"/>
                <w:szCs w:val="24"/>
                <w:lang w:val="en-MY" w:eastAsia="ja-JP"/>
              </w:rPr>
              <w:t>Pending</w:t>
            </w:r>
          </w:p>
        </w:tc>
        <w:tc>
          <w:tcPr>
            <w:tcW w:w="1772" w:type="dxa"/>
            <w:gridSpan w:val="2"/>
            <w:shd w:val="clear" w:color="auto" w:fill="92D050"/>
            <w:hideMark/>
          </w:tcPr>
          <w:p w14:paraId="0F907EAA" w14:textId="0023BE4D" w:rsidR="00E3105A" w:rsidRPr="002F25C5" w:rsidRDefault="00E3105A" w:rsidP="00E01752">
            <w:pPr>
              <w:widowControl/>
              <w:autoSpaceDE/>
              <w:autoSpaceDN/>
              <w:rPr>
                <w:sz w:val="24"/>
                <w:szCs w:val="24"/>
                <w:lang w:val="en-MY" w:eastAsia="ja-JP"/>
              </w:rPr>
            </w:pPr>
            <w:r w:rsidRPr="002F25C5">
              <w:rPr>
                <w:sz w:val="24"/>
                <w:szCs w:val="24"/>
                <w:lang w:val="en-MY" w:eastAsia="ja-JP"/>
              </w:rPr>
              <w:t>Pass</w:t>
            </w:r>
          </w:p>
        </w:tc>
      </w:tr>
      <w:tr w:rsidR="00E3105A" w:rsidRPr="002F25C5" w14:paraId="62FED237" w14:textId="77777777" w:rsidTr="00E3105A">
        <w:tc>
          <w:tcPr>
            <w:tcW w:w="0" w:type="auto"/>
            <w:hideMark/>
          </w:tcPr>
          <w:p w14:paraId="0AC4AED8"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Logout</w:t>
            </w:r>
          </w:p>
        </w:tc>
        <w:tc>
          <w:tcPr>
            <w:tcW w:w="0" w:type="auto"/>
            <w:hideMark/>
          </w:tcPr>
          <w:p w14:paraId="36743A89"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User is logged out and session is cleared</w:t>
            </w:r>
          </w:p>
        </w:tc>
        <w:tc>
          <w:tcPr>
            <w:tcW w:w="0" w:type="auto"/>
            <w:hideMark/>
          </w:tcPr>
          <w:p w14:paraId="23F657BD" w14:textId="33952C5B" w:rsidR="00E3105A" w:rsidRPr="002F25C5" w:rsidRDefault="00E3105A" w:rsidP="00E01752">
            <w:pPr>
              <w:widowControl/>
              <w:autoSpaceDE/>
              <w:autoSpaceDN/>
              <w:rPr>
                <w:sz w:val="24"/>
                <w:szCs w:val="24"/>
                <w:lang w:val="en-MY" w:eastAsia="ja-JP"/>
              </w:rPr>
            </w:pPr>
            <w:r>
              <w:rPr>
                <w:sz w:val="24"/>
                <w:szCs w:val="24"/>
                <w:lang w:val="en-MY" w:eastAsia="ja-JP"/>
              </w:rPr>
              <w:t>Pending</w:t>
            </w:r>
          </w:p>
        </w:tc>
        <w:tc>
          <w:tcPr>
            <w:tcW w:w="1772" w:type="dxa"/>
            <w:gridSpan w:val="2"/>
            <w:shd w:val="clear" w:color="auto" w:fill="92D050"/>
            <w:hideMark/>
          </w:tcPr>
          <w:p w14:paraId="14C19F09" w14:textId="48DA2C56" w:rsidR="00E3105A" w:rsidRPr="002F25C5" w:rsidRDefault="00E3105A" w:rsidP="00E01752">
            <w:pPr>
              <w:widowControl/>
              <w:autoSpaceDE/>
              <w:autoSpaceDN/>
              <w:rPr>
                <w:sz w:val="24"/>
                <w:szCs w:val="24"/>
                <w:lang w:val="en-MY" w:eastAsia="ja-JP"/>
              </w:rPr>
            </w:pPr>
            <w:r w:rsidRPr="002F25C5">
              <w:rPr>
                <w:sz w:val="24"/>
                <w:szCs w:val="24"/>
                <w:lang w:val="en-MY" w:eastAsia="ja-JP"/>
              </w:rPr>
              <w:t>Pass</w:t>
            </w:r>
          </w:p>
        </w:tc>
      </w:tr>
      <w:tr w:rsidR="00E3105A" w:rsidRPr="002F25C5" w14:paraId="5F6846FE" w14:textId="77777777" w:rsidTr="00E3105A">
        <w:tc>
          <w:tcPr>
            <w:tcW w:w="0" w:type="auto"/>
            <w:hideMark/>
          </w:tcPr>
          <w:p w14:paraId="64D37FCA"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Register</w:t>
            </w:r>
          </w:p>
        </w:tc>
        <w:tc>
          <w:tcPr>
            <w:tcW w:w="0" w:type="auto"/>
            <w:hideMark/>
          </w:tcPr>
          <w:p w14:paraId="20DA533C"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User can create a new account</w:t>
            </w:r>
          </w:p>
        </w:tc>
        <w:tc>
          <w:tcPr>
            <w:tcW w:w="0" w:type="auto"/>
            <w:hideMark/>
          </w:tcPr>
          <w:p w14:paraId="72B7D905" w14:textId="1DF089A8" w:rsidR="00E3105A" w:rsidRPr="002F25C5" w:rsidRDefault="00E3105A" w:rsidP="00E01752">
            <w:pPr>
              <w:widowControl/>
              <w:autoSpaceDE/>
              <w:autoSpaceDN/>
              <w:rPr>
                <w:sz w:val="24"/>
                <w:szCs w:val="24"/>
                <w:lang w:val="en-MY" w:eastAsia="ja-JP"/>
              </w:rPr>
            </w:pPr>
            <w:r>
              <w:rPr>
                <w:sz w:val="24"/>
                <w:szCs w:val="24"/>
                <w:lang w:val="en-MY" w:eastAsia="ja-JP"/>
              </w:rPr>
              <w:t>Pending</w:t>
            </w:r>
          </w:p>
        </w:tc>
        <w:tc>
          <w:tcPr>
            <w:tcW w:w="1772" w:type="dxa"/>
            <w:gridSpan w:val="2"/>
            <w:shd w:val="clear" w:color="auto" w:fill="92D050"/>
            <w:hideMark/>
          </w:tcPr>
          <w:p w14:paraId="2BD32CBE" w14:textId="59222749" w:rsidR="00E3105A" w:rsidRPr="002F25C5" w:rsidRDefault="00E3105A" w:rsidP="00E01752">
            <w:pPr>
              <w:widowControl/>
              <w:autoSpaceDE/>
              <w:autoSpaceDN/>
              <w:rPr>
                <w:sz w:val="24"/>
                <w:szCs w:val="24"/>
                <w:lang w:val="en-MY" w:eastAsia="ja-JP"/>
              </w:rPr>
            </w:pPr>
            <w:r w:rsidRPr="002F25C5">
              <w:rPr>
                <w:sz w:val="24"/>
                <w:szCs w:val="24"/>
                <w:lang w:val="en-MY" w:eastAsia="ja-JP"/>
              </w:rPr>
              <w:t>Pass</w:t>
            </w:r>
          </w:p>
        </w:tc>
      </w:tr>
    </w:tbl>
    <w:p w14:paraId="4FF9C366" w14:textId="77777777" w:rsidR="00257ACA" w:rsidRDefault="00257ACA" w:rsidP="00247607">
      <w:pPr>
        <w:pStyle w:val="UMPParagraph"/>
        <w:rPr>
          <w:lang w:val="en-MY"/>
        </w:rPr>
      </w:pPr>
    </w:p>
    <w:tbl>
      <w:tblPr>
        <w:tblStyle w:val="TableGridLight"/>
        <w:tblW w:w="0" w:type="auto"/>
        <w:tblLook w:val="04A0" w:firstRow="1" w:lastRow="0" w:firstColumn="1" w:lastColumn="0" w:noHBand="0" w:noVBand="1"/>
      </w:tblPr>
      <w:tblGrid>
        <w:gridCol w:w="1401"/>
        <w:gridCol w:w="1732"/>
        <w:gridCol w:w="2323"/>
        <w:gridCol w:w="2761"/>
        <w:gridCol w:w="254"/>
      </w:tblGrid>
      <w:tr w:rsidR="00247607" w:rsidRPr="002F25C5" w14:paraId="589AC1D3" w14:textId="77777777" w:rsidTr="00E01752">
        <w:tc>
          <w:tcPr>
            <w:tcW w:w="0" w:type="auto"/>
            <w:gridSpan w:val="5"/>
            <w:shd w:val="clear" w:color="auto" w:fill="D5E2BB"/>
          </w:tcPr>
          <w:p w14:paraId="03A47EA2" w14:textId="61807499" w:rsidR="00247607" w:rsidRPr="002F25C5" w:rsidRDefault="00CB0BE3" w:rsidP="00E01752">
            <w:pPr>
              <w:widowControl/>
              <w:autoSpaceDE/>
              <w:autoSpaceDN/>
              <w:jc w:val="center"/>
              <w:rPr>
                <w:b/>
                <w:bCs/>
                <w:sz w:val="24"/>
                <w:szCs w:val="24"/>
                <w:lang w:val="en-MY" w:eastAsia="ja-JP"/>
              </w:rPr>
            </w:pPr>
            <w:r>
              <w:rPr>
                <w:b/>
                <w:bCs/>
                <w:sz w:val="36"/>
                <w:szCs w:val="36"/>
                <w:lang w:val="en-MY" w:eastAsia="ja-JP"/>
              </w:rPr>
              <w:t xml:space="preserve">Student </w:t>
            </w:r>
            <w:r w:rsidR="00247607" w:rsidRPr="002F25C5">
              <w:rPr>
                <w:b/>
                <w:bCs/>
                <w:sz w:val="36"/>
                <w:szCs w:val="36"/>
                <w:lang w:val="en-MY" w:eastAsia="ja-JP"/>
              </w:rPr>
              <w:t>Dashboard</w:t>
            </w:r>
          </w:p>
        </w:tc>
      </w:tr>
      <w:tr w:rsidR="00247607" w:rsidRPr="002F25C5" w14:paraId="0877138B" w14:textId="77777777" w:rsidTr="003445D6">
        <w:tc>
          <w:tcPr>
            <w:tcW w:w="1401" w:type="dxa"/>
            <w:shd w:val="clear" w:color="auto" w:fill="B8CCE3"/>
            <w:hideMark/>
          </w:tcPr>
          <w:p w14:paraId="440AA59A"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Feature</w:t>
            </w:r>
          </w:p>
        </w:tc>
        <w:tc>
          <w:tcPr>
            <w:tcW w:w="1732" w:type="dxa"/>
            <w:shd w:val="clear" w:color="auto" w:fill="B8CCE3"/>
            <w:hideMark/>
          </w:tcPr>
          <w:p w14:paraId="677FD8A3"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Expected Result</w:t>
            </w:r>
          </w:p>
        </w:tc>
        <w:tc>
          <w:tcPr>
            <w:tcW w:w="2323" w:type="dxa"/>
            <w:shd w:val="clear" w:color="auto" w:fill="B8CCE3"/>
            <w:hideMark/>
          </w:tcPr>
          <w:p w14:paraId="2EA6E14C"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Actual Result</w:t>
            </w:r>
          </w:p>
        </w:tc>
        <w:tc>
          <w:tcPr>
            <w:tcW w:w="2761" w:type="dxa"/>
            <w:shd w:val="clear" w:color="auto" w:fill="B8CCE3"/>
            <w:hideMark/>
          </w:tcPr>
          <w:p w14:paraId="531DF2A8"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Status</w:t>
            </w:r>
          </w:p>
        </w:tc>
        <w:tc>
          <w:tcPr>
            <w:tcW w:w="254" w:type="dxa"/>
            <w:shd w:val="clear" w:color="auto" w:fill="B8CCE3"/>
          </w:tcPr>
          <w:p w14:paraId="3EF2ECE6" w14:textId="7224ADCF" w:rsidR="00247607" w:rsidRPr="002F25C5" w:rsidRDefault="00247607" w:rsidP="00E01752">
            <w:pPr>
              <w:widowControl/>
              <w:autoSpaceDE/>
              <w:autoSpaceDN/>
              <w:jc w:val="center"/>
              <w:rPr>
                <w:b/>
                <w:bCs/>
                <w:sz w:val="24"/>
                <w:szCs w:val="24"/>
                <w:lang w:val="en-MY" w:eastAsia="ja-JP"/>
              </w:rPr>
            </w:pPr>
          </w:p>
        </w:tc>
      </w:tr>
      <w:tr w:rsidR="00247607" w:rsidRPr="002F25C5" w14:paraId="1873F3C7" w14:textId="77777777" w:rsidTr="00E3105A">
        <w:tc>
          <w:tcPr>
            <w:tcW w:w="1401" w:type="dxa"/>
            <w:hideMark/>
          </w:tcPr>
          <w:p w14:paraId="5B3562C2" w14:textId="45BBF020" w:rsidR="00247607" w:rsidRPr="002F25C5" w:rsidRDefault="00247607" w:rsidP="00E01752">
            <w:pPr>
              <w:widowControl/>
              <w:autoSpaceDE/>
              <w:autoSpaceDN/>
              <w:rPr>
                <w:sz w:val="24"/>
                <w:szCs w:val="24"/>
                <w:lang w:val="en-MY" w:eastAsia="ja-JP"/>
              </w:rPr>
            </w:pPr>
            <w:r w:rsidRPr="002F25C5">
              <w:rPr>
                <w:sz w:val="24"/>
                <w:szCs w:val="24"/>
                <w:lang w:val="en-MY" w:eastAsia="ja-JP"/>
              </w:rPr>
              <w:t xml:space="preserve">View </w:t>
            </w:r>
            <w:r w:rsidR="0076640D">
              <w:rPr>
                <w:sz w:val="24"/>
                <w:szCs w:val="24"/>
                <w:lang w:val="en-MY" w:eastAsia="ja-JP"/>
              </w:rPr>
              <w:t>Posts</w:t>
            </w:r>
          </w:p>
        </w:tc>
        <w:tc>
          <w:tcPr>
            <w:tcW w:w="1732" w:type="dxa"/>
            <w:hideMark/>
          </w:tcPr>
          <w:p w14:paraId="2A1A8D36" w14:textId="589A08F9" w:rsidR="00247607" w:rsidRPr="002F25C5" w:rsidRDefault="007819A3" w:rsidP="00E01752">
            <w:pPr>
              <w:widowControl/>
              <w:autoSpaceDE/>
              <w:autoSpaceDN/>
              <w:rPr>
                <w:sz w:val="24"/>
                <w:szCs w:val="24"/>
                <w:lang w:val="en-MY" w:eastAsia="ja-JP"/>
              </w:rPr>
            </w:pPr>
            <w:r>
              <w:rPr>
                <w:sz w:val="24"/>
                <w:szCs w:val="24"/>
                <w:lang w:val="en-MY" w:eastAsia="ja-JP"/>
              </w:rPr>
              <w:t>View all active posts</w:t>
            </w:r>
          </w:p>
        </w:tc>
        <w:tc>
          <w:tcPr>
            <w:tcW w:w="2323" w:type="dxa"/>
            <w:hideMark/>
          </w:tcPr>
          <w:p w14:paraId="57A81733" w14:textId="57D8799E" w:rsidR="00247607" w:rsidRPr="002F25C5" w:rsidRDefault="00966C34" w:rsidP="00E01752">
            <w:pPr>
              <w:widowControl/>
              <w:autoSpaceDE/>
              <w:autoSpaceDN/>
              <w:rPr>
                <w:sz w:val="24"/>
                <w:szCs w:val="24"/>
                <w:lang w:val="en-MY" w:eastAsia="ja-JP"/>
              </w:rPr>
            </w:pPr>
            <w:r>
              <w:rPr>
                <w:sz w:val="24"/>
                <w:szCs w:val="24"/>
                <w:lang w:val="en-MY" w:eastAsia="ja-JP"/>
              </w:rPr>
              <w:t>Pending</w:t>
            </w:r>
          </w:p>
        </w:tc>
        <w:tc>
          <w:tcPr>
            <w:tcW w:w="2761" w:type="dxa"/>
            <w:shd w:val="clear" w:color="auto" w:fill="92D050"/>
            <w:hideMark/>
          </w:tcPr>
          <w:p w14:paraId="668EDD69" w14:textId="0E6DC654" w:rsidR="00247607" w:rsidRPr="002F25C5" w:rsidRDefault="00247607" w:rsidP="00E01752">
            <w:pPr>
              <w:widowControl/>
              <w:autoSpaceDE/>
              <w:autoSpaceDN/>
              <w:rPr>
                <w:sz w:val="24"/>
                <w:szCs w:val="24"/>
                <w:lang w:val="en-MY" w:eastAsia="ja-JP"/>
              </w:rPr>
            </w:pPr>
            <w:r w:rsidRPr="002F25C5">
              <w:rPr>
                <w:sz w:val="24"/>
                <w:szCs w:val="24"/>
                <w:lang w:val="en-MY" w:eastAsia="ja-JP"/>
              </w:rPr>
              <w:t xml:space="preserve"> </w:t>
            </w:r>
            <w:r w:rsidR="00966C34">
              <w:rPr>
                <w:sz w:val="24"/>
                <w:szCs w:val="24"/>
                <w:lang w:val="en-MY" w:eastAsia="ja-JP"/>
              </w:rPr>
              <w:t>Pass</w:t>
            </w:r>
          </w:p>
        </w:tc>
        <w:tc>
          <w:tcPr>
            <w:tcW w:w="254" w:type="dxa"/>
          </w:tcPr>
          <w:p w14:paraId="11D0F5D7" w14:textId="042CC382" w:rsidR="00247607" w:rsidRPr="002F25C5" w:rsidRDefault="00247607" w:rsidP="00E01752">
            <w:pPr>
              <w:widowControl/>
              <w:autoSpaceDE/>
              <w:autoSpaceDN/>
              <w:rPr>
                <w:sz w:val="24"/>
                <w:szCs w:val="24"/>
                <w:lang w:val="en-MY" w:eastAsia="ja-JP"/>
              </w:rPr>
            </w:pPr>
          </w:p>
        </w:tc>
      </w:tr>
      <w:tr w:rsidR="00247607" w:rsidRPr="002F25C5" w14:paraId="0C8F41A1" w14:textId="77777777" w:rsidTr="00E3105A">
        <w:tc>
          <w:tcPr>
            <w:tcW w:w="1401" w:type="dxa"/>
            <w:hideMark/>
          </w:tcPr>
          <w:p w14:paraId="335BD563" w14:textId="7F7DABEC" w:rsidR="00247607" w:rsidRPr="002F25C5" w:rsidRDefault="0076640D" w:rsidP="00E01752">
            <w:pPr>
              <w:widowControl/>
              <w:autoSpaceDE/>
              <w:autoSpaceDN/>
              <w:rPr>
                <w:sz w:val="24"/>
                <w:szCs w:val="24"/>
                <w:lang w:val="en-MY" w:eastAsia="ja-JP"/>
              </w:rPr>
            </w:pPr>
            <w:r>
              <w:rPr>
                <w:sz w:val="24"/>
                <w:szCs w:val="24"/>
                <w:lang w:val="en-MY" w:eastAsia="ja-JP"/>
              </w:rPr>
              <w:t>Post Comment</w:t>
            </w:r>
          </w:p>
        </w:tc>
        <w:tc>
          <w:tcPr>
            <w:tcW w:w="1732" w:type="dxa"/>
            <w:hideMark/>
          </w:tcPr>
          <w:p w14:paraId="6516045D" w14:textId="6368B479" w:rsidR="00247607" w:rsidRPr="002F25C5" w:rsidRDefault="007819A3" w:rsidP="00E01752">
            <w:pPr>
              <w:widowControl/>
              <w:autoSpaceDE/>
              <w:autoSpaceDN/>
              <w:rPr>
                <w:sz w:val="24"/>
                <w:szCs w:val="24"/>
                <w:lang w:val="en-MY" w:eastAsia="ja-JP"/>
              </w:rPr>
            </w:pPr>
            <w:r>
              <w:rPr>
                <w:sz w:val="24"/>
                <w:szCs w:val="24"/>
                <w:lang w:val="en-MY" w:eastAsia="ja-JP"/>
              </w:rPr>
              <w:t>Post Comments</w:t>
            </w:r>
          </w:p>
        </w:tc>
        <w:tc>
          <w:tcPr>
            <w:tcW w:w="2323" w:type="dxa"/>
            <w:hideMark/>
          </w:tcPr>
          <w:p w14:paraId="18B255FB" w14:textId="18CABD97" w:rsidR="00247607" w:rsidRPr="002F25C5" w:rsidRDefault="00966C34" w:rsidP="00E01752">
            <w:pPr>
              <w:widowControl/>
              <w:autoSpaceDE/>
              <w:autoSpaceDN/>
              <w:rPr>
                <w:sz w:val="24"/>
                <w:szCs w:val="24"/>
                <w:lang w:val="en-MY" w:eastAsia="ja-JP"/>
              </w:rPr>
            </w:pPr>
            <w:r>
              <w:rPr>
                <w:sz w:val="24"/>
                <w:szCs w:val="24"/>
                <w:lang w:val="en-MY" w:eastAsia="ja-JP"/>
              </w:rPr>
              <w:t>Pending</w:t>
            </w:r>
          </w:p>
        </w:tc>
        <w:tc>
          <w:tcPr>
            <w:tcW w:w="2761" w:type="dxa"/>
            <w:shd w:val="clear" w:color="auto" w:fill="92D050"/>
            <w:hideMark/>
          </w:tcPr>
          <w:p w14:paraId="0C992AC5" w14:textId="6545EEC5" w:rsidR="00247607" w:rsidRPr="002F25C5" w:rsidRDefault="00E3105A" w:rsidP="00E01752">
            <w:pPr>
              <w:widowControl/>
              <w:autoSpaceDE/>
              <w:autoSpaceDN/>
              <w:rPr>
                <w:sz w:val="24"/>
                <w:szCs w:val="24"/>
                <w:lang w:val="en-MY" w:eastAsia="ja-JP"/>
              </w:rPr>
            </w:pPr>
            <w:r>
              <w:rPr>
                <w:sz w:val="24"/>
                <w:szCs w:val="24"/>
                <w:lang w:val="en-MY" w:eastAsia="ja-JP"/>
              </w:rPr>
              <w:t>Pass</w:t>
            </w:r>
          </w:p>
        </w:tc>
        <w:tc>
          <w:tcPr>
            <w:tcW w:w="254" w:type="dxa"/>
          </w:tcPr>
          <w:p w14:paraId="6B0A7DF6" w14:textId="4454F585" w:rsidR="00247607" w:rsidRPr="002F25C5" w:rsidRDefault="00247607" w:rsidP="00E01752">
            <w:pPr>
              <w:widowControl/>
              <w:autoSpaceDE/>
              <w:autoSpaceDN/>
              <w:rPr>
                <w:sz w:val="24"/>
                <w:szCs w:val="24"/>
                <w:lang w:val="en-MY" w:eastAsia="ja-JP"/>
              </w:rPr>
            </w:pPr>
          </w:p>
        </w:tc>
      </w:tr>
    </w:tbl>
    <w:p w14:paraId="313A96B6" w14:textId="41829F77" w:rsidR="00316E84" w:rsidRDefault="00316E84" w:rsidP="00247607">
      <w:pPr>
        <w:pStyle w:val="UMPParagraph"/>
        <w:rPr>
          <w:lang w:val="en-MY"/>
        </w:rPr>
      </w:pPr>
    </w:p>
    <w:p w14:paraId="4B20B9BF" w14:textId="43B6382A" w:rsidR="003445D6" w:rsidRPr="0031405F" w:rsidRDefault="00316E84" w:rsidP="0031405F">
      <w:pPr>
        <w:rPr>
          <w:rFonts w:cs="Times New Roman"/>
          <w:iCs/>
          <w:sz w:val="24"/>
          <w:lang w:val="en-MY"/>
        </w:rPr>
      </w:pPr>
      <w:r>
        <w:rPr>
          <w:lang w:val="en-MY"/>
        </w:rPr>
        <w:br w:type="page"/>
      </w:r>
    </w:p>
    <w:tbl>
      <w:tblPr>
        <w:tblStyle w:val="TableGridLight"/>
        <w:tblW w:w="0" w:type="auto"/>
        <w:tblLook w:val="04A0" w:firstRow="1" w:lastRow="0" w:firstColumn="1" w:lastColumn="0" w:noHBand="0" w:noVBand="1"/>
      </w:tblPr>
      <w:tblGrid>
        <w:gridCol w:w="1439"/>
        <w:gridCol w:w="2017"/>
        <w:gridCol w:w="2148"/>
        <w:gridCol w:w="2329"/>
        <w:gridCol w:w="538"/>
      </w:tblGrid>
      <w:tr w:rsidR="00247607" w:rsidRPr="002F25C5" w14:paraId="6FEAD29C" w14:textId="77777777" w:rsidTr="00E01752">
        <w:tc>
          <w:tcPr>
            <w:tcW w:w="0" w:type="auto"/>
            <w:gridSpan w:val="5"/>
            <w:shd w:val="clear" w:color="auto" w:fill="D5E2BB"/>
          </w:tcPr>
          <w:p w14:paraId="53A80594" w14:textId="6282B9E9" w:rsidR="00247607" w:rsidRPr="002F25C5" w:rsidRDefault="00247607" w:rsidP="00E01752">
            <w:pPr>
              <w:widowControl/>
              <w:autoSpaceDE/>
              <w:autoSpaceDN/>
              <w:jc w:val="center"/>
              <w:rPr>
                <w:b/>
                <w:bCs/>
                <w:sz w:val="24"/>
                <w:szCs w:val="24"/>
                <w:lang w:val="en-MY" w:eastAsia="ja-JP"/>
              </w:rPr>
            </w:pPr>
            <w:r>
              <w:rPr>
                <w:b/>
                <w:bCs/>
                <w:sz w:val="36"/>
                <w:szCs w:val="36"/>
                <w:lang w:val="en-MY" w:eastAsia="ja-JP"/>
              </w:rPr>
              <w:lastRenderedPageBreak/>
              <w:t xml:space="preserve">Staff </w:t>
            </w:r>
            <w:r w:rsidRPr="002F25C5">
              <w:rPr>
                <w:b/>
                <w:bCs/>
                <w:sz w:val="36"/>
                <w:szCs w:val="36"/>
                <w:lang w:val="en-MY" w:eastAsia="ja-JP"/>
              </w:rPr>
              <w:t>Dashboard</w:t>
            </w:r>
          </w:p>
        </w:tc>
      </w:tr>
      <w:tr w:rsidR="00247607" w:rsidRPr="002F25C5" w14:paraId="0D0CC1C4" w14:textId="77777777" w:rsidTr="003445D6">
        <w:tc>
          <w:tcPr>
            <w:tcW w:w="1439" w:type="dxa"/>
            <w:shd w:val="clear" w:color="auto" w:fill="B8CCE3"/>
            <w:hideMark/>
          </w:tcPr>
          <w:p w14:paraId="1E9E8E54"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Feature</w:t>
            </w:r>
          </w:p>
        </w:tc>
        <w:tc>
          <w:tcPr>
            <w:tcW w:w="2017" w:type="dxa"/>
            <w:shd w:val="clear" w:color="auto" w:fill="B8CCE3"/>
            <w:hideMark/>
          </w:tcPr>
          <w:p w14:paraId="43C6F678"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Expected Result</w:t>
            </w:r>
          </w:p>
        </w:tc>
        <w:tc>
          <w:tcPr>
            <w:tcW w:w="2148" w:type="dxa"/>
            <w:shd w:val="clear" w:color="auto" w:fill="B8CCE3"/>
            <w:hideMark/>
          </w:tcPr>
          <w:p w14:paraId="42EA3E26"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Actual Result</w:t>
            </w:r>
          </w:p>
        </w:tc>
        <w:tc>
          <w:tcPr>
            <w:tcW w:w="2329" w:type="dxa"/>
            <w:shd w:val="clear" w:color="auto" w:fill="B8CCE3"/>
            <w:hideMark/>
          </w:tcPr>
          <w:p w14:paraId="2F5F0881"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Status</w:t>
            </w:r>
          </w:p>
        </w:tc>
        <w:tc>
          <w:tcPr>
            <w:tcW w:w="538" w:type="dxa"/>
            <w:shd w:val="clear" w:color="auto" w:fill="B8CCE3"/>
          </w:tcPr>
          <w:p w14:paraId="6BD60863" w14:textId="1BC3319B" w:rsidR="00247607" w:rsidRPr="002F25C5" w:rsidRDefault="00247607" w:rsidP="00E01752">
            <w:pPr>
              <w:widowControl/>
              <w:autoSpaceDE/>
              <w:autoSpaceDN/>
              <w:jc w:val="center"/>
              <w:rPr>
                <w:b/>
                <w:bCs/>
                <w:sz w:val="24"/>
                <w:szCs w:val="24"/>
                <w:lang w:val="en-MY" w:eastAsia="ja-JP"/>
              </w:rPr>
            </w:pPr>
          </w:p>
        </w:tc>
      </w:tr>
      <w:tr w:rsidR="00247607" w:rsidRPr="002F25C5" w14:paraId="3935D4C4" w14:textId="77777777" w:rsidTr="00326483">
        <w:tc>
          <w:tcPr>
            <w:tcW w:w="1439" w:type="dxa"/>
            <w:hideMark/>
          </w:tcPr>
          <w:p w14:paraId="3D724329" w14:textId="7EC5FFAB" w:rsidR="00247607" w:rsidRPr="002F25C5" w:rsidRDefault="00D52110" w:rsidP="00E01752">
            <w:pPr>
              <w:widowControl/>
              <w:autoSpaceDE/>
              <w:autoSpaceDN/>
              <w:rPr>
                <w:sz w:val="24"/>
                <w:szCs w:val="24"/>
                <w:lang w:val="en-MY" w:eastAsia="ja-JP"/>
              </w:rPr>
            </w:pPr>
            <w:r>
              <w:rPr>
                <w:sz w:val="24"/>
                <w:szCs w:val="24"/>
                <w:lang w:val="en-MY" w:eastAsia="ja-JP"/>
              </w:rPr>
              <w:t>Create New Posts</w:t>
            </w:r>
          </w:p>
        </w:tc>
        <w:tc>
          <w:tcPr>
            <w:tcW w:w="2017" w:type="dxa"/>
            <w:hideMark/>
          </w:tcPr>
          <w:p w14:paraId="63875642" w14:textId="02E16117" w:rsidR="00247607" w:rsidRPr="002F25C5" w:rsidRDefault="00D52110" w:rsidP="00E01752">
            <w:pPr>
              <w:widowControl/>
              <w:autoSpaceDE/>
              <w:autoSpaceDN/>
              <w:rPr>
                <w:sz w:val="24"/>
                <w:szCs w:val="24"/>
                <w:lang w:val="en-MY" w:eastAsia="ja-JP"/>
              </w:rPr>
            </w:pPr>
            <w:r>
              <w:rPr>
                <w:sz w:val="24"/>
                <w:szCs w:val="24"/>
                <w:lang w:val="en-MY" w:eastAsia="ja-JP"/>
              </w:rPr>
              <w:t>Create a new visible post</w:t>
            </w:r>
          </w:p>
        </w:tc>
        <w:tc>
          <w:tcPr>
            <w:tcW w:w="2148" w:type="dxa"/>
            <w:hideMark/>
          </w:tcPr>
          <w:p w14:paraId="5A04FE10" w14:textId="69D61AA7"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92D050"/>
            <w:hideMark/>
          </w:tcPr>
          <w:p w14:paraId="0C938EB9" w14:textId="77777777" w:rsidR="00247607" w:rsidRPr="002F25C5" w:rsidRDefault="00247607" w:rsidP="00E01752">
            <w:pPr>
              <w:widowControl/>
              <w:autoSpaceDE/>
              <w:autoSpaceDN/>
              <w:rPr>
                <w:sz w:val="24"/>
                <w:szCs w:val="24"/>
                <w:lang w:val="en-MY" w:eastAsia="ja-JP"/>
              </w:rPr>
            </w:pPr>
            <w:r w:rsidRPr="002F25C5">
              <w:rPr>
                <w:sz w:val="24"/>
                <w:szCs w:val="24"/>
                <w:lang w:val="en-MY" w:eastAsia="ja-JP"/>
              </w:rPr>
              <w:t>Pass</w:t>
            </w:r>
          </w:p>
        </w:tc>
        <w:tc>
          <w:tcPr>
            <w:tcW w:w="538" w:type="dxa"/>
          </w:tcPr>
          <w:p w14:paraId="13D6F9B2" w14:textId="2A52CBDF" w:rsidR="00247607" w:rsidRPr="002F25C5" w:rsidRDefault="00247607" w:rsidP="00E01752">
            <w:pPr>
              <w:widowControl/>
              <w:autoSpaceDE/>
              <w:autoSpaceDN/>
              <w:rPr>
                <w:sz w:val="24"/>
                <w:szCs w:val="24"/>
                <w:lang w:val="en-MY" w:eastAsia="ja-JP"/>
              </w:rPr>
            </w:pPr>
          </w:p>
        </w:tc>
      </w:tr>
      <w:tr w:rsidR="00247607" w:rsidRPr="002F25C5" w14:paraId="038E5811" w14:textId="77777777" w:rsidTr="00326483">
        <w:tc>
          <w:tcPr>
            <w:tcW w:w="1439" w:type="dxa"/>
            <w:hideMark/>
          </w:tcPr>
          <w:p w14:paraId="61303865" w14:textId="17EB92EB" w:rsidR="00247607" w:rsidRPr="002F25C5" w:rsidRDefault="00D52110" w:rsidP="00E01752">
            <w:pPr>
              <w:widowControl/>
              <w:autoSpaceDE/>
              <w:autoSpaceDN/>
              <w:rPr>
                <w:sz w:val="24"/>
                <w:szCs w:val="24"/>
                <w:lang w:val="en-MY" w:eastAsia="ja-JP"/>
              </w:rPr>
            </w:pPr>
            <w:r>
              <w:rPr>
                <w:sz w:val="24"/>
                <w:szCs w:val="24"/>
                <w:lang w:val="en-MY" w:eastAsia="ja-JP"/>
              </w:rPr>
              <w:t>View Posts</w:t>
            </w:r>
          </w:p>
        </w:tc>
        <w:tc>
          <w:tcPr>
            <w:tcW w:w="2017" w:type="dxa"/>
            <w:hideMark/>
          </w:tcPr>
          <w:p w14:paraId="11F068B0" w14:textId="78ED050A" w:rsidR="00247607" w:rsidRPr="002F25C5" w:rsidRDefault="00D52110" w:rsidP="00E01752">
            <w:pPr>
              <w:widowControl/>
              <w:autoSpaceDE/>
              <w:autoSpaceDN/>
              <w:rPr>
                <w:sz w:val="24"/>
                <w:szCs w:val="24"/>
                <w:lang w:val="en-MY" w:eastAsia="ja-JP"/>
              </w:rPr>
            </w:pPr>
            <w:r>
              <w:rPr>
                <w:sz w:val="24"/>
                <w:szCs w:val="24"/>
                <w:lang w:val="en-MY" w:eastAsia="ja-JP"/>
              </w:rPr>
              <w:t>View all active posts</w:t>
            </w:r>
          </w:p>
        </w:tc>
        <w:tc>
          <w:tcPr>
            <w:tcW w:w="2148" w:type="dxa"/>
            <w:hideMark/>
          </w:tcPr>
          <w:p w14:paraId="4EECF44A" w14:textId="62028D33"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92D050"/>
            <w:hideMark/>
          </w:tcPr>
          <w:p w14:paraId="7364983E" w14:textId="3F51B852" w:rsidR="00247607" w:rsidRPr="002F25C5" w:rsidRDefault="00E3105A" w:rsidP="00E01752">
            <w:pPr>
              <w:widowControl/>
              <w:autoSpaceDE/>
              <w:autoSpaceDN/>
              <w:rPr>
                <w:sz w:val="24"/>
                <w:szCs w:val="24"/>
                <w:lang w:val="en-MY" w:eastAsia="ja-JP"/>
              </w:rPr>
            </w:pPr>
            <w:r>
              <w:rPr>
                <w:sz w:val="24"/>
                <w:szCs w:val="24"/>
                <w:lang w:val="en-MY" w:eastAsia="ja-JP"/>
              </w:rPr>
              <w:t>Pass</w:t>
            </w:r>
          </w:p>
        </w:tc>
        <w:tc>
          <w:tcPr>
            <w:tcW w:w="538" w:type="dxa"/>
          </w:tcPr>
          <w:p w14:paraId="753168CC" w14:textId="4563E534" w:rsidR="00247607" w:rsidRPr="002F25C5" w:rsidRDefault="00247607" w:rsidP="00E01752">
            <w:pPr>
              <w:widowControl/>
              <w:autoSpaceDE/>
              <w:autoSpaceDN/>
              <w:rPr>
                <w:sz w:val="24"/>
                <w:szCs w:val="24"/>
                <w:lang w:val="en-MY" w:eastAsia="ja-JP"/>
              </w:rPr>
            </w:pPr>
          </w:p>
        </w:tc>
      </w:tr>
      <w:tr w:rsidR="00247607" w:rsidRPr="002F25C5" w14:paraId="35A29868" w14:textId="77777777" w:rsidTr="00326483">
        <w:tc>
          <w:tcPr>
            <w:tcW w:w="1439" w:type="dxa"/>
            <w:hideMark/>
          </w:tcPr>
          <w:p w14:paraId="06D544B1" w14:textId="110AE8EB" w:rsidR="00247607" w:rsidRPr="002F25C5" w:rsidRDefault="00D52110" w:rsidP="00E01752">
            <w:pPr>
              <w:widowControl/>
              <w:autoSpaceDE/>
              <w:autoSpaceDN/>
              <w:rPr>
                <w:sz w:val="24"/>
                <w:szCs w:val="24"/>
                <w:lang w:val="en-MY" w:eastAsia="ja-JP"/>
              </w:rPr>
            </w:pPr>
            <w:r>
              <w:rPr>
                <w:sz w:val="24"/>
                <w:szCs w:val="24"/>
                <w:lang w:val="en-MY" w:eastAsia="ja-JP"/>
              </w:rPr>
              <w:t>Delete Posts</w:t>
            </w:r>
          </w:p>
        </w:tc>
        <w:tc>
          <w:tcPr>
            <w:tcW w:w="2017" w:type="dxa"/>
            <w:hideMark/>
          </w:tcPr>
          <w:p w14:paraId="3EB8FCD6" w14:textId="697996A5" w:rsidR="00247607" w:rsidRPr="002F25C5" w:rsidRDefault="00D52110" w:rsidP="00E01752">
            <w:pPr>
              <w:widowControl/>
              <w:autoSpaceDE/>
              <w:autoSpaceDN/>
              <w:rPr>
                <w:sz w:val="24"/>
                <w:szCs w:val="24"/>
                <w:lang w:val="en-MY" w:eastAsia="ja-JP"/>
              </w:rPr>
            </w:pPr>
            <w:r>
              <w:rPr>
                <w:sz w:val="24"/>
                <w:szCs w:val="24"/>
                <w:lang w:val="en-MY" w:eastAsia="ja-JP"/>
              </w:rPr>
              <w:t>Delete posts</w:t>
            </w:r>
          </w:p>
        </w:tc>
        <w:tc>
          <w:tcPr>
            <w:tcW w:w="2148" w:type="dxa"/>
            <w:hideMark/>
          </w:tcPr>
          <w:p w14:paraId="59C882F8" w14:textId="1A5F3B58"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92D050"/>
            <w:hideMark/>
          </w:tcPr>
          <w:p w14:paraId="7C554D24" w14:textId="2C1FA018" w:rsidR="00247607" w:rsidRPr="002F25C5" w:rsidRDefault="00E3105A" w:rsidP="00E01752">
            <w:pPr>
              <w:widowControl/>
              <w:autoSpaceDE/>
              <w:autoSpaceDN/>
              <w:rPr>
                <w:sz w:val="24"/>
                <w:szCs w:val="24"/>
                <w:lang w:val="en-MY" w:eastAsia="ja-JP"/>
              </w:rPr>
            </w:pPr>
            <w:r>
              <w:rPr>
                <w:sz w:val="24"/>
                <w:szCs w:val="24"/>
                <w:lang w:val="en-MY" w:eastAsia="ja-JP"/>
              </w:rPr>
              <w:t>Pass</w:t>
            </w:r>
          </w:p>
        </w:tc>
        <w:tc>
          <w:tcPr>
            <w:tcW w:w="538" w:type="dxa"/>
          </w:tcPr>
          <w:p w14:paraId="6F7D513E" w14:textId="245CE8C3" w:rsidR="00247607" w:rsidRPr="002F25C5" w:rsidRDefault="00247607" w:rsidP="00E01752">
            <w:pPr>
              <w:widowControl/>
              <w:autoSpaceDE/>
              <w:autoSpaceDN/>
              <w:rPr>
                <w:sz w:val="24"/>
                <w:szCs w:val="24"/>
                <w:lang w:val="en-MY" w:eastAsia="ja-JP"/>
              </w:rPr>
            </w:pPr>
          </w:p>
        </w:tc>
      </w:tr>
      <w:tr w:rsidR="00247607" w:rsidRPr="002F25C5" w14:paraId="1A249BC1" w14:textId="77777777" w:rsidTr="00326483">
        <w:tc>
          <w:tcPr>
            <w:tcW w:w="1439" w:type="dxa"/>
            <w:hideMark/>
          </w:tcPr>
          <w:p w14:paraId="39BDA260" w14:textId="453E0F12" w:rsidR="00247607" w:rsidRPr="002F25C5" w:rsidRDefault="00D52110" w:rsidP="00E01752">
            <w:pPr>
              <w:widowControl/>
              <w:autoSpaceDE/>
              <w:autoSpaceDN/>
              <w:rPr>
                <w:sz w:val="24"/>
                <w:szCs w:val="24"/>
                <w:lang w:val="en-MY" w:eastAsia="ja-JP"/>
              </w:rPr>
            </w:pPr>
            <w:r>
              <w:rPr>
                <w:sz w:val="24"/>
                <w:szCs w:val="24"/>
                <w:lang w:val="en-MY" w:eastAsia="ja-JP"/>
              </w:rPr>
              <w:t>Edit Posts</w:t>
            </w:r>
          </w:p>
        </w:tc>
        <w:tc>
          <w:tcPr>
            <w:tcW w:w="2017" w:type="dxa"/>
            <w:hideMark/>
          </w:tcPr>
          <w:p w14:paraId="3B0B197D" w14:textId="4032D1E2" w:rsidR="00247607" w:rsidRPr="002F25C5" w:rsidRDefault="00D52110" w:rsidP="00E01752">
            <w:pPr>
              <w:widowControl/>
              <w:autoSpaceDE/>
              <w:autoSpaceDN/>
              <w:rPr>
                <w:sz w:val="24"/>
                <w:szCs w:val="24"/>
                <w:lang w:val="en-MY" w:eastAsia="ja-JP"/>
              </w:rPr>
            </w:pPr>
            <w:r>
              <w:rPr>
                <w:sz w:val="24"/>
                <w:szCs w:val="24"/>
                <w:lang w:val="en-MY" w:eastAsia="ja-JP"/>
              </w:rPr>
              <w:t>Edit posted Posts</w:t>
            </w:r>
          </w:p>
        </w:tc>
        <w:tc>
          <w:tcPr>
            <w:tcW w:w="2148" w:type="dxa"/>
            <w:hideMark/>
          </w:tcPr>
          <w:p w14:paraId="33DD975E" w14:textId="06994196"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92D050"/>
            <w:hideMark/>
          </w:tcPr>
          <w:p w14:paraId="5704CB83" w14:textId="5EC6BA76" w:rsidR="00247607" w:rsidRPr="002F25C5" w:rsidRDefault="00326483" w:rsidP="00E01752">
            <w:pPr>
              <w:widowControl/>
              <w:autoSpaceDE/>
              <w:autoSpaceDN/>
              <w:rPr>
                <w:sz w:val="24"/>
                <w:szCs w:val="24"/>
                <w:lang w:val="en-MY" w:eastAsia="ja-JP"/>
              </w:rPr>
            </w:pPr>
            <w:r>
              <w:rPr>
                <w:sz w:val="24"/>
                <w:szCs w:val="24"/>
                <w:lang w:val="en-MY" w:eastAsia="ja-JP"/>
              </w:rPr>
              <w:t>Pass</w:t>
            </w:r>
          </w:p>
        </w:tc>
        <w:tc>
          <w:tcPr>
            <w:tcW w:w="538" w:type="dxa"/>
          </w:tcPr>
          <w:p w14:paraId="6E003CAD" w14:textId="1B5A57C2" w:rsidR="00247607" w:rsidRPr="002F25C5" w:rsidRDefault="00247607" w:rsidP="00E01752">
            <w:pPr>
              <w:widowControl/>
              <w:autoSpaceDE/>
              <w:autoSpaceDN/>
              <w:rPr>
                <w:sz w:val="24"/>
                <w:szCs w:val="24"/>
                <w:lang w:val="en-MY" w:eastAsia="ja-JP"/>
              </w:rPr>
            </w:pPr>
          </w:p>
        </w:tc>
      </w:tr>
    </w:tbl>
    <w:p w14:paraId="7FDA65F9" w14:textId="77777777" w:rsidR="00247607" w:rsidRPr="00247607" w:rsidRDefault="00247607" w:rsidP="00247607">
      <w:pPr>
        <w:pStyle w:val="UMPParagraph"/>
        <w:rPr>
          <w:lang w:val="en-MY"/>
        </w:rPr>
      </w:pPr>
    </w:p>
    <w:p w14:paraId="79045DE2" w14:textId="77777777" w:rsidR="003A3F5D" w:rsidRPr="003A3F5D" w:rsidRDefault="003A3F5D" w:rsidP="00F66E6A">
      <w:pPr>
        <w:pStyle w:val="UMPParagraph"/>
      </w:pPr>
    </w:p>
    <w:p w14:paraId="3792A342" w14:textId="77777777" w:rsidR="009660B6" w:rsidRPr="00B1757D" w:rsidRDefault="009660B6" w:rsidP="00F66E6A">
      <w:pPr>
        <w:pStyle w:val="UMPParagraph"/>
        <w:sectPr w:rsidR="009660B6" w:rsidRPr="00B1757D" w:rsidSect="001F0BAF">
          <w:pgSz w:w="11906" w:h="16838"/>
          <w:pgMar w:top="1440" w:right="1440" w:bottom="1440" w:left="1985" w:header="706" w:footer="567" w:gutter="0"/>
          <w:cols w:space="708"/>
          <w:docGrid w:linePitch="360"/>
        </w:sectPr>
      </w:pPr>
    </w:p>
    <w:p w14:paraId="0F8DF412" w14:textId="77777777" w:rsidR="009660B6" w:rsidRDefault="009660B6" w:rsidP="009660B6">
      <w:pPr>
        <w:pStyle w:val="Heading1"/>
      </w:pPr>
      <w:r>
        <w:lastRenderedPageBreak/>
        <w:br/>
      </w:r>
      <w:r>
        <w:br/>
      </w:r>
      <w:r>
        <w:br/>
      </w:r>
      <w:bookmarkStart w:id="50" w:name="_Toc227920997"/>
      <w:r>
        <w:t>CONCLUSION</w:t>
      </w:r>
      <w:bookmarkEnd w:id="50"/>
    </w:p>
    <w:p w14:paraId="7E7E29A7" w14:textId="46899B1B" w:rsidR="009660B6" w:rsidRDefault="009660B6" w:rsidP="006F390A">
      <w:pPr>
        <w:pStyle w:val="Heading2"/>
        <w:sectPr w:rsidR="009660B6" w:rsidSect="001F0BAF">
          <w:pgSz w:w="11906" w:h="16838"/>
          <w:pgMar w:top="1440" w:right="1440" w:bottom="1440" w:left="1985" w:header="706" w:footer="567" w:gutter="0"/>
          <w:cols w:space="708"/>
          <w:docGrid w:linePitch="360"/>
        </w:sectPr>
      </w:pPr>
      <w:bookmarkStart w:id="51" w:name="_Toc227920998"/>
      <w:r>
        <w:t>Introdu</w:t>
      </w:r>
      <w:r w:rsidR="00357F77">
        <w:t>c</w:t>
      </w:r>
      <w:r>
        <w:t>tion</w:t>
      </w:r>
      <w:bookmarkEnd w:id="51"/>
    </w:p>
    <w:p w14:paraId="61ED2563" w14:textId="61C033FC" w:rsidR="00C2061A" w:rsidRDefault="00C2061A">
      <w:pPr>
        <w:rPr>
          <w:rFonts w:eastAsia="Times New Roman" w:cs="Times New Roman"/>
          <w:b/>
          <w:bCs/>
          <w:caps/>
          <w:sz w:val="24"/>
          <w:lang w:val="en-US"/>
        </w:rPr>
      </w:pPr>
    </w:p>
    <w:p w14:paraId="277570AD" w14:textId="37C816DF" w:rsidR="00F165C6" w:rsidRDefault="009B218B" w:rsidP="00FE3E5B">
      <w:pPr>
        <w:pStyle w:val="REFERENCES"/>
      </w:pPr>
      <w:bookmarkStart w:id="52" w:name="_Toc227920999"/>
      <w:r>
        <w:t>REFERENCE</w:t>
      </w:r>
      <w:bookmarkEnd w:id="52"/>
    </w:p>
    <w:p w14:paraId="5A110977" w14:textId="5800FF9E" w:rsidR="00F165C6" w:rsidRDefault="00F165C6" w:rsidP="00F165C6">
      <w:pPr>
        <w:pStyle w:val="CaptionforReferences"/>
      </w:pPr>
      <w:hyperlink r:id="rId26" w:history="1">
        <w:r w:rsidRPr="004115BC">
          <w:rPr>
            <w:rStyle w:val="Hyperlink"/>
          </w:rPr>
          <w:t>https://www.w3schools.com/REACT/default.asp</w:t>
        </w:r>
      </w:hyperlink>
      <w:r>
        <w:t xml:space="preserve"> </w:t>
      </w:r>
    </w:p>
    <w:p w14:paraId="4967B473" w14:textId="77E054AC" w:rsidR="00F165C6" w:rsidRDefault="00F165C6" w:rsidP="00F165C6">
      <w:pPr>
        <w:pStyle w:val="CaptionforReferences"/>
      </w:pPr>
      <w:hyperlink r:id="rId27" w:history="1">
        <w:r w:rsidRPr="004115BC">
          <w:rPr>
            <w:rStyle w:val="Hyperlink"/>
          </w:rPr>
          <w:t>https://tailwindcss.com/docs/installation/using-vite</w:t>
        </w:r>
      </w:hyperlink>
      <w:r>
        <w:t xml:space="preserve"> </w:t>
      </w:r>
    </w:p>
    <w:p w14:paraId="26A07981" w14:textId="6D6B531E" w:rsidR="00F165C6" w:rsidRPr="00ED7225" w:rsidRDefault="00F165C6" w:rsidP="00F165C6">
      <w:pPr>
        <w:pStyle w:val="CaptionforReferences"/>
        <w:sectPr w:rsidR="00F165C6" w:rsidRPr="00ED7225" w:rsidSect="001F0BAF">
          <w:pgSz w:w="11906" w:h="16838"/>
          <w:pgMar w:top="1440" w:right="1440" w:bottom="1440" w:left="1985" w:header="706" w:footer="567" w:gutter="0"/>
          <w:cols w:space="708"/>
          <w:docGrid w:linePitch="360"/>
        </w:sectPr>
      </w:pPr>
      <w:hyperlink r:id="rId28" w:history="1">
        <w:r w:rsidRPr="004115BC">
          <w:rPr>
            <w:rStyle w:val="Hyperlink"/>
          </w:rPr>
          <w:t>https://react.dev/learn</w:t>
        </w:r>
      </w:hyperlink>
      <w:r>
        <w:t xml:space="preserve"> </w:t>
      </w:r>
    </w:p>
    <w:sdt>
      <w:sdtPr>
        <w:id w:val="-428510108"/>
        <w:lock w:val="sdtContentLocked"/>
        <w:placeholder>
          <w:docPart w:val="CE1AEF3E411E4E00B5C9C7FFCF7A2327"/>
        </w:placeholder>
      </w:sdtPr>
      <w:sdtContent>
        <w:p w14:paraId="75621EFB" w14:textId="77777777" w:rsidR="00200E38" w:rsidRDefault="00200E38" w:rsidP="00200E38"/>
        <w:p w14:paraId="504B6A36" w14:textId="77777777" w:rsidR="00200E38" w:rsidRDefault="00200E38" w:rsidP="00200E38"/>
        <w:p w14:paraId="78366A29" w14:textId="77777777" w:rsidR="00200E38" w:rsidRDefault="00200E38" w:rsidP="00200E38"/>
        <w:p w14:paraId="5A93B136" w14:textId="77777777" w:rsidR="00200E38" w:rsidRDefault="00200E38" w:rsidP="00200E38"/>
        <w:p w14:paraId="6F024A71" w14:textId="77777777" w:rsidR="00200E38" w:rsidRDefault="00200E38" w:rsidP="00200E38"/>
        <w:p w14:paraId="45EECB7C" w14:textId="77777777" w:rsidR="00200E38" w:rsidRDefault="00200E38" w:rsidP="00200E38"/>
        <w:p w14:paraId="75012664" w14:textId="77777777" w:rsidR="00200E38" w:rsidRDefault="00200E38" w:rsidP="00200E38"/>
        <w:p w14:paraId="2A7DCE31" w14:textId="66474E13" w:rsidR="00ED7225" w:rsidRPr="00ED7225" w:rsidRDefault="00000000"/>
      </w:sdtContent>
    </w:sdt>
    <w:p w14:paraId="58154B07" w14:textId="77777777" w:rsidR="008170DA" w:rsidRDefault="008170DA">
      <w:pPr>
        <w:rPr>
          <w:rFonts w:eastAsia="Times New Roman" w:cs="Times New Roman"/>
          <w:b/>
          <w:bCs/>
          <w:caps/>
          <w:sz w:val="24"/>
          <w:lang w:val="en-US"/>
        </w:rPr>
      </w:pPr>
      <w:r>
        <w:br w:type="page"/>
      </w:r>
    </w:p>
    <w:p w14:paraId="375BE480" w14:textId="5B72A448" w:rsidR="00F20835" w:rsidRDefault="00200E38" w:rsidP="008215B0">
      <w:pPr>
        <w:pStyle w:val="REFERENCES"/>
      </w:pPr>
      <w:bookmarkStart w:id="53" w:name="_Toc227921000"/>
      <w:r>
        <w:lastRenderedPageBreak/>
        <w:t>APPENDICES</w:t>
      </w:r>
      <w:bookmarkEnd w:id="53"/>
    </w:p>
    <w:p w14:paraId="5D209CEC" w14:textId="77777777" w:rsidR="00515205" w:rsidRPr="009B218B" w:rsidRDefault="00515205" w:rsidP="00515205">
      <w:pPr>
        <w:pStyle w:val="CaptionAppendix"/>
      </w:pPr>
    </w:p>
    <w:sectPr w:rsidR="00515205" w:rsidRPr="009B218B" w:rsidSect="001F0BAF">
      <w:pgSz w:w="11906" w:h="16838"/>
      <w:pgMar w:top="1440" w:right="1440" w:bottom="1440" w:left="1985" w:header="70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3762" w14:textId="77777777" w:rsidR="00065779" w:rsidRDefault="00065779">
      <w:r>
        <w:separator/>
      </w:r>
    </w:p>
    <w:p w14:paraId="35519886" w14:textId="77777777" w:rsidR="00065779" w:rsidRDefault="00065779"/>
    <w:p w14:paraId="16551211" w14:textId="77777777" w:rsidR="00065779" w:rsidRDefault="00065779"/>
    <w:p w14:paraId="58A2D14B" w14:textId="77777777" w:rsidR="00065779" w:rsidRDefault="00065779"/>
  </w:endnote>
  <w:endnote w:type="continuationSeparator" w:id="0">
    <w:p w14:paraId="432C5CD8" w14:textId="77777777" w:rsidR="00065779" w:rsidRDefault="00065779">
      <w:r>
        <w:continuationSeparator/>
      </w:r>
    </w:p>
    <w:p w14:paraId="17F2989F" w14:textId="77777777" w:rsidR="00065779" w:rsidRDefault="00065779"/>
    <w:p w14:paraId="50D5D08C" w14:textId="77777777" w:rsidR="00065779" w:rsidRDefault="00065779"/>
    <w:p w14:paraId="35AE5AF5" w14:textId="77777777" w:rsidR="00065779" w:rsidRDefault="000657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5E9" w14:textId="77777777" w:rsidR="004B2620" w:rsidRDefault="004B2620" w:rsidP="00BA4A1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2C15" w14:textId="77777777" w:rsidR="004B2620" w:rsidRDefault="004B26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49756"/>
      <w:docPartObj>
        <w:docPartGallery w:val="Page Numbers (Bottom of Page)"/>
        <w:docPartUnique/>
      </w:docPartObj>
    </w:sdtPr>
    <w:sdtEndPr>
      <w:rPr>
        <w:noProof/>
      </w:rPr>
    </w:sdtEndPr>
    <w:sdtContent>
      <w:p w14:paraId="5F77A945" w14:textId="77777777" w:rsidR="004B2620" w:rsidRDefault="004B2620" w:rsidP="00FB1CE0">
        <w:pPr>
          <w:jc w:val="center"/>
          <w:rPr>
            <w:noProof/>
          </w:rPr>
        </w:pPr>
        <w:r>
          <w:fldChar w:fldCharType="begin"/>
        </w:r>
        <w:r>
          <w:instrText xml:space="preserve"> PAGE   \* MERGEFORMAT </w:instrText>
        </w:r>
        <w:r>
          <w:fldChar w:fldCharType="separate"/>
        </w:r>
        <w:r>
          <w:rPr>
            <w:noProof/>
          </w:rPr>
          <w:t>xi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855123"/>
      <w:docPartObj>
        <w:docPartGallery w:val="Page Numbers (Bottom of Page)"/>
        <w:docPartUnique/>
      </w:docPartObj>
    </w:sdtPr>
    <w:sdtEndPr>
      <w:rPr>
        <w:noProof/>
      </w:rPr>
    </w:sdtEndPr>
    <w:sdtContent>
      <w:p w14:paraId="4996DE62" w14:textId="77777777" w:rsidR="004B2620" w:rsidRDefault="004B2620" w:rsidP="007C7113">
        <w:pPr>
          <w:jc w:val="center"/>
        </w:pPr>
      </w:p>
      <w:p w14:paraId="3BDE1F42" w14:textId="77777777" w:rsidR="004B2620" w:rsidRDefault="004B2620" w:rsidP="007C7113">
        <w:pPr>
          <w:jc w:val="center"/>
        </w:pPr>
        <w:r>
          <w:t xml:space="preserve"> </w:t>
        </w:r>
        <w:r>
          <w:fldChar w:fldCharType="begin"/>
        </w:r>
        <w:r>
          <w:instrText xml:space="preserve"> PAGE   \* MERGEFORMAT </w:instrText>
        </w:r>
        <w:r>
          <w:fldChar w:fldCharType="separate"/>
        </w:r>
        <w:r>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B1618" w14:textId="77777777" w:rsidR="00065779" w:rsidRDefault="00065779">
      <w:r>
        <w:separator/>
      </w:r>
    </w:p>
    <w:p w14:paraId="7D5B4027" w14:textId="77777777" w:rsidR="00065779" w:rsidRDefault="00065779"/>
    <w:p w14:paraId="30B9032B" w14:textId="77777777" w:rsidR="00065779" w:rsidRDefault="00065779"/>
    <w:p w14:paraId="44BB4AC8" w14:textId="77777777" w:rsidR="00065779" w:rsidRDefault="00065779"/>
  </w:footnote>
  <w:footnote w:type="continuationSeparator" w:id="0">
    <w:p w14:paraId="49C54413" w14:textId="77777777" w:rsidR="00065779" w:rsidRDefault="00065779">
      <w:r>
        <w:continuationSeparator/>
      </w:r>
    </w:p>
    <w:p w14:paraId="2FD157D5" w14:textId="77777777" w:rsidR="00065779" w:rsidRDefault="00065779"/>
    <w:p w14:paraId="0D23526F" w14:textId="77777777" w:rsidR="00065779" w:rsidRDefault="00065779"/>
    <w:p w14:paraId="1F1E2DD0" w14:textId="77777777" w:rsidR="00065779" w:rsidRDefault="000657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4AA03C8"/>
    <w:lvl w:ilvl="0">
      <w:start w:val="1"/>
      <w:numFmt w:val="decimal"/>
      <w:lvlText w:val="%1."/>
      <w:lvlJc w:val="left"/>
      <w:pPr>
        <w:tabs>
          <w:tab w:val="num" w:pos="926"/>
        </w:tabs>
        <w:ind w:left="926" w:hanging="360"/>
      </w:pPr>
    </w:lvl>
  </w:abstractNum>
  <w:abstractNum w:abstractNumId="1" w15:restartNumberingAfterBreak="0">
    <w:nsid w:val="072E2BBC"/>
    <w:multiLevelType w:val="hybridMultilevel"/>
    <w:tmpl w:val="EC04EDE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E796C92"/>
    <w:multiLevelType w:val="hybridMultilevel"/>
    <w:tmpl w:val="5BF8985E"/>
    <w:lvl w:ilvl="0" w:tplc="4D0C3786">
      <w:numFmt w:val="bullet"/>
      <w:lvlText w:val=""/>
      <w:lvlJc w:val="left"/>
      <w:pPr>
        <w:ind w:left="502" w:hanging="360"/>
      </w:pPr>
      <w:rPr>
        <w:rFonts w:ascii="Wingdings" w:eastAsiaTheme="minorHAnsi" w:hAnsi="Wingdings" w:cs="Times New Roman" w:hint="default"/>
      </w:rPr>
    </w:lvl>
    <w:lvl w:ilvl="1" w:tplc="44090003" w:tentative="1">
      <w:start w:val="1"/>
      <w:numFmt w:val="bullet"/>
      <w:lvlText w:val="o"/>
      <w:lvlJc w:val="left"/>
      <w:pPr>
        <w:ind w:left="1222" w:hanging="360"/>
      </w:pPr>
      <w:rPr>
        <w:rFonts w:ascii="Courier New" w:hAnsi="Courier New" w:cs="Courier New" w:hint="default"/>
      </w:rPr>
    </w:lvl>
    <w:lvl w:ilvl="2" w:tplc="44090005" w:tentative="1">
      <w:start w:val="1"/>
      <w:numFmt w:val="bullet"/>
      <w:lvlText w:val=""/>
      <w:lvlJc w:val="left"/>
      <w:pPr>
        <w:ind w:left="1942" w:hanging="360"/>
      </w:pPr>
      <w:rPr>
        <w:rFonts w:ascii="Wingdings" w:hAnsi="Wingdings" w:hint="default"/>
      </w:rPr>
    </w:lvl>
    <w:lvl w:ilvl="3" w:tplc="44090001" w:tentative="1">
      <w:start w:val="1"/>
      <w:numFmt w:val="bullet"/>
      <w:lvlText w:val=""/>
      <w:lvlJc w:val="left"/>
      <w:pPr>
        <w:ind w:left="2662" w:hanging="360"/>
      </w:pPr>
      <w:rPr>
        <w:rFonts w:ascii="Symbol" w:hAnsi="Symbol" w:hint="default"/>
      </w:rPr>
    </w:lvl>
    <w:lvl w:ilvl="4" w:tplc="44090003" w:tentative="1">
      <w:start w:val="1"/>
      <w:numFmt w:val="bullet"/>
      <w:lvlText w:val="o"/>
      <w:lvlJc w:val="left"/>
      <w:pPr>
        <w:ind w:left="3382" w:hanging="360"/>
      </w:pPr>
      <w:rPr>
        <w:rFonts w:ascii="Courier New" w:hAnsi="Courier New" w:cs="Courier New" w:hint="default"/>
      </w:rPr>
    </w:lvl>
    <w:lvl w:ilvl="5" w:tplc="44090005" w:tentative="1">
      <w:start w:val="1"/>
      <w:numFmt w:val="bullet"/>
      <w:lvlText w:val=""/>
      <w:lvlJc w:val="left"/>
      <w:pPr>
        <w:ind w:left="4102" w:hanging="360"/>
      </w:pPr>
      <w:rPr>
        <w:rFonts w:ascii="Wingdings" w:hAnsi="Wingdings" w:hint="default"/>
      </w:rPr>
    </w:lvl>
    <w:lvl w:ilvl="6" w:tplc="44090001" w:tentative="1">
      <w:start w:val="1"/>
      <w:numFmt w:val="bullet"/>
      <w:lvlText w:val=""/>
      <w:lvlJc w:val="left"/>
      <w:pPr>
        <w:ind w:left="4822" w:hanging="360"/>
      </w:pPr>
      <w:rPr>
        <w:rFonts w:ascii="Symbol" w:hAnsi="Symbol" w:hint="default"/>
      </w:rPr>
    </w:lvl>
    <w:lvl w:ilvl="7" w:tplc="44090003" w:tentative="1">
      <w:start w:val="1"/>
      <w:numFmt w:val="bullet"/>
      <w:lvlText w:val="o"/>
      <w:lvlJc w:val="left"/>
      <w:pPr>
        <w:ind w:left="5542" w:hanging="360"/>
      </w:pPr>
      <w:rPr>
        <w:rFonts w:ascii="Courier New" w:hAnsi="Courier New" w:cs="Courier New" w:hint="default"/>
      </w:rPr>
    </w:lvl>
    <w:lvl w:ilvl="8" w:tplc="44090005" w:tentative="1">
      <w:start w:val="1"/>
      <w:numFmt w:val="bullet"/>
      <w:lvlText w:val=""/>
      <w:lvlJc w:val="left"/>
      <w:pPr>
        <w:ind w:left="6262" w:hanging="360"/>
      </w:pPr>
      <w:rPr>
        <w:rFonts w:ascii="Wingdings" w:hAnsi="Wingdings" w:hint="default"/>
      </w:rPr>
    </w:lvl>
  </w:abstractNum>
  <w:abstractNum w:abstractNumId="3" w15:restartNumberingAfterBreak="0">
    <w:nsid w:val="12C11C3C"/>
    <w:multiLevelType w:val="multilevel"/>
    <w:tmpl w:val="6A080C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C8E04D9"/>
    <w:multiLevelType w:val="hybridMultilevel"/>
    <w:tmpl w:val="68029FB4"/>
    <w:lvl w:ilvl="0" w:tplc="F586B944">
      <w:start w:val="1"/>
      <w:numFmt w:val="lowerRoman"/>
      <w:lvlText w:val="%1)"/>
      <w:lvlJc w:val="left"/>
      <w:pPr>
        <w:ind w:left="1440" w:hanging="360"/>
      </w:pPr>
      <w:rPr>
        <w:rFonts w:ascii="Times New Roman" w:hAnsi="Times New Roman" w:cs="Times New Roman" w:hint="default"/>
        <w:b w:val="0"/>
        <w:i w:val="0"/>
        <w:caps w:val="0"/>
        <w:vanish w:val="0"/>
        <w:sz w:val="22"/>
        <w:vertAlign w:val="baseline"/>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488E4532"/>
    <w:multiLevelType w:val="multilevel"/>
    <w:tmpl w:val="B60A2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6F2448D"/>
    <w:multiLevelType w:val="hybridMultilevel"/>
    <w:tmpl w:val="010C63E8"/>
    <w:lvl w:ilvl="0" w:tplc="A24E223E">
      <w:numFmt w:val="bullet"/>
      <w:lvlText w:val=""/>
      <w:lvlJc w:val="left"/>
      <w:pPr>
        <w:ind w:left="720" w:hanging="360"/>
      </w:pPr>
      <w:rPr>
        <w:rFonts w:ascii="Wingdings" w:eastAsiaTheme="minorHAnsi" w:hAnsi="Wingdings"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61205763"/>
    <w:multiLevelType w:val="hybridMultilevel"/>
    <w:tmpl w:val="1B6437E4"/>
    <w:lvl w:ilvl="0" w:tplc="82EE77AA">
      <w:start w:val="1"/>
      <w:numFmt w:val="decimal"/>
      <w:pStyle w:val="Style3"/>
      <w:lvlText w:val="%1."/>
      <w:lvlJc w:val="center"/>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3BA2DFB"/>
    <w:multiLevelType w:val="multilevel"/>
    <w:tmpl w:val="6DC6E2EE"/>
    <w:lvl w:ilvl="0">
      <w:start w:val="1"/>
      <w:numFmt w:val="decimal"/>
      <w:pStyle w:val="Heading1"/>
      <w:suff w:val="nothing"/>
      <w:lvlText w:val="CHAPTER %1"/>
      <w:lvlJc w:val="left"/>
      <w:pPr>
        <w:ind w:left="0" w:firstLine="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pStyle w:val="Heading7"/>
      <w:lvlText w:val="%7."/>
      <w:lvlJc w:val="left"/>
      <w:pPr>
        <w:ind w:left="720" w:hanging="720"/>
      </w:pPr>
      <w:rPr>
        <w:rFonts w:hint="default"/>
      </w:rPr>
    </w:lvl>
    <w:lvl w:ilvl="7">
      <w:start w:val="1"/>
      <w:numFmt w:val="decimal"/>
      <w:pStyle w:val="Heading8"/>
      <w:lvlText w:val="%8."/>
      <w:lvlJc w:val="left"/>
      <w:pPr>
        <w:ind w:left="720" w:hanging="720"/>
      </w:pPr>
      <w:rPr>
        <w:rFonts w:hint="default"/>
      </w:rPr>
    </w:lvl>
    <w:lvl w:ilvl="8">
      <w:start w:val="1"/>
      <w:numFmt w:val="bullet"/>
      <w:pStyle w:val="Heading9"/>
      <w:lvlText w:val=""/>
      <w:lvlJc w:val="left"/>
      <w:pPr>
        <w:ind w:left="720" w:hanging="720"/>
      </w:pPr>
      <w:rPr>
        <w:rFonts w:ascii="Wingdings 2" w:hAnsi="Wingdings 2" w:cs="Times New Roman" w:hint="default"/>
        <w:color w:val="auto"/>
      </w:rPr>
    </w:lvl>
  </w:abstractNum>
  <w:abstractNum w:abstractNumId="9" w15:restartNumberingAfterBreak="0">
    <w:nsid w:val="66A0555B"/>
    <w:multiLevelType w:val="multilevel"/>
    <w:tmpl w:val="4310149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70A7ED2"/>
    <w:multiLevelType w:val="multilevel"/>
    <w:tmpl w:val="3ECA5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E2531F3"/>
    <w:multiLevelType w:val="hybridMultilevel"/>
    <w:tmpl w:val="49FA6106"/>
    <w:lvl w:ilvl="0" w:tplc="F586B944">
      <w:start w:val="1"/>
      <w:numFmt w:val="lowerRoman"/>
      <w:lvlText w:val="%1)"/>
      <w:lvlJc w:val="left"/>
      <w:pPr>
        <w:ind w:left="720" w:hanging="360"/>
      </w:pPr>
      <w:rPr>
        <w:rFonts w:ascii="Times New Roman" w:hAnsi="Times New Roman" w:cs="Times New Roman" w:hint="default"/>
        <w:b w:val="0"/>
        <w:i w:val="0"/>
        <w:caps w:val="0"/>
        <w:vanish w:val="0"/>
        <w:sz w:val="22"/>
        <w:vertAlign w:val="baseline"/>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36765716">
    <w:abstractNumId w:val="8"/>
  </w:num>
  <w:num w:numId="2" w16cid:durableId="2058625653">
    <w:abstractNumId w:val="0"/>
  </w:num>
  <w:num w:numId="3" w16cid:durableId="1065102421">
    <w:abstractNumId w:val="1"/>
  </w:num>
  <w:num w:numId="4" w16cid:durableId="1258556996">
    <w:abstractNumId w:val="11"/>
  </w:num>
  <w:num w:numId="5" w16cid:durableId="554897592">
    <w:abstractNumId w:val="4"/>
  </w:num>
  <w:num w:numId="6" w16cid:durableId="1757052792">
    <w:abstractNumId w:val="8"/>
    <w:lvlOverride w:ilvl="0">
      <w:lvl w:ilvl="0">
        <w:start w:val="1"/>
        <w:numFmt w:val="decimal"/>
        <w:pStyle w:val="Heading1"/>
        <w:suff w:val="nothing"/>
        <w:lvlText w:val="CHAPTER %1"/>
        <w:lvlJc w:val="left"/>
        <w:pPr>
          <w:ind w:left="0" w:firstLine="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lowerLetter"/>
        <w:lvlText w:val="%6."/>
        <w:lvlJc w:val="left"/>
        <w:pPr>
          <w:ind w:left="720" w:hanging="720"/>
        </w:pPr>
        <w:rPr>
          <w:rFonts w:hint="default"/>
        </w:rPr>
      </w:lvl>
    </w:lvlOverride>
    <w:lvlOverride w:ilvl="6">
      <w:lvl w:ilvl="6">
        <w:start w:val="1"/>
        <w:numFmt w:val="none"/>
        <w:pStyle w:val="Heading7"/>
        <w:lvlText w:val=""/>
        <w:lvlJc w:val="left"/>
        <w:pPr>
          <w:ind w:left="720" w:hanging="720"/>
        </w:pPr>
        <w:rPr>
          <w:rFonts w:hint="default"/>
        </w:rPr>
      </w:lvl>
    </w:lvlOverride>
    <w:lvlOverride w:ilvl="7">
      <w:lvl w:ilvl="7">
        <w:start w:val="1"/>
        <w:numFmt w:val="decimal"/>
        <w:pStyle w:val="Heading8"/>
        <w:lvlText w:val="%8."/>
        <w:lvlJc w:val="left"/>
        <w:pPr>
          <w:ind w:left="720" w:hanging="720"/>
        </w:pPr>
        <w:rPr>
          <w:rFonts w:hint="default"/>
        </w:rPr>
      </w:lvl>
    </w:lvlOverride>
    <w:lvlOverride w:ilvl="8">
      <w:lvl w:ilvl="8">
        <w:start w:val="1"/>
        <w:numFmt w:val="bullet"/>
        <w:pStyle w:val="Heading9"/>
        <w:lvlText w:val=""/>
        <w:lvlJc w:val="left"/>
        <w:pPr>
          <w:ind w:left="1584" w:hanging="1584"/>
        </w:pPr>
        <w:rPr>
          <w:rFonts w:ascii="Wingdings" w:hAnsi="Wingdings" w:cs="Times New Roman" w:hint="default"/>
          <w:color w:val="auto"/>
        </w:rPr>
      </w:lvl>
    </w:lvlOverride>
  </w:num>
  <w:num w:numId="7" w16cid:durableId="648052521">
    <w:abstractNumId w:val="8"/>
  </w:num>
  <w:num w:numId="8" w16cid:durableId="907155841">
    <w:abstractNumId w:val="8"/>
  </w:num>
  <w:num w:numId="9" w16cid:durableId="368801592">
    <w:abstractNumId w:val="8"/>
  </w:num>
  <w:num w:numId="10" w16cid:durableId="1464926626">
    <w:abstractNumId w:val="8"/>
  </w:num>
  <w:num w:numId="11" w16cid:durableId="2139645227">
    <w:abstractNumId w:val="8"/>
  </w:num>
  <w:num w:numId="12" w16cid:durableId="1860511845">
    <w:abstractNumId w:val="8"/>
  </w:num>
  <w:num w:numId="13" w16cid:durableId="1265383204">
    <w:abstractNumId w:val="8"/>
  </w:num>
  <w:num w:numId="14" w16cid:durableId="223225298">
    <w:abstractNumId w:val="8"/>
  </w:num>
  <w:num w:numId="15" w16cid:durableId="1638871162">
    <w:abstractNumId w:val="8"/>
  </w:num>
  <w:num w:numId="16" w16cid:durableId="364335209">
    <w:abstractNumId w:val="0"/>
  </w:num>
  <w:num w:numId="17" w16cid:durableId="21326236">
    <w:abstractNumId w:val="8"/>
  </w:num>
  <w:num w:numId="18" w16cid:durableId="819228862">
    <w:abstractNumId w:val="8"/>
  </w:num>
  <w:num w:numId="19" w16cid:durableId="1773671029">
    <w:abstractNumId w:val="8"/>
  </w:num>
  <w:num w:numId="20" w16cid:durableId="957565544">
    <w:abstractNumId w:val="9"/>
  </w:num>
  <w:num w:numId="21" w16cid:durableId="623194781">
    <w:abstractNumId w:val="3"/>
  </w:num>
  <w:num w:numId="22" w16cid:durableId="101658173">
    <w:abstractNumId w:val="6"/>
  </w:num>
  <w:num w:numId="23" w16cid:durableId="1467233604">
    <w:abstractNumId w:val="2"/>
  </w:num>
  <w:num w:numId="24" w16cid:durableId="1909655735">
    <w:abstractNumId w:val="8"/>
  </w:num>
  <w:num w:numId="25" w16cid:durableId="1727294871">
    <w:abstractNumId w:val="8"/>
  </w:num>
  <w:num w:numId="26" w16cid:durableId="1412117275">
    <w:abstractNumId w:val="7"/>
  </w:num>
  <w:num w:numId="27" w16cid:durableId="651249389">
    <w:abstractNumId w:val="10"/>
  </w:num>
  <w:num w:numId="28" w16cid:durableId="752435551">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Uys7QwNTI1MrI0MbZU0lEKTi0uzszPAykwrgUAquKX8iwAAAA="/>
  </w:docVars>
  <w:rsids>
    <w:rsidRoot w:val="00025511"/>
    <w:rsid w:val="00000A04"/>
    <w:rsid w:val="0000341C"/>
    <w:rsid w:val="00003FC1"/>
    <w:rsid w:val="0000772F"/>
    <w:rsid w:val="00010C70"/>
    <w:rsid w:val="00010DF0"/>
    <w:rsid w:val="000120FF"/>
    <w:rsid w:val="0001231E"/>
    <w:rsid w:val="00020404"/>
    <w:rsid w:val="00020B7C"/>
    <w:rsid w:val="000216F1"/>
    <w:rsid w:val="00021BEC"/>
    <w:rsid w:val="00024739"/>
    <w:rsid w:val="0002527E"/>
    <w:rsid w:val="00025511"/>
    <w:rsid w:val="0002783F"/>
    <w:rsid w:val="00031021"/>
    <w:rsid w:val="00043D1B"/>
    <w:rsid w:val="00044BE2"/>
    <w:rsid w:val="00044CC8"/>
    <w:rsid w:val="00046683"/>
    <w:rsid w:val="00050244"/>
    <w:rsid w:val="00051844"/>
    <w:rsid w:val="00051CB4"/>
    <w:rsid w:val="00052560"/>
    <w:rsid w:val="00054802"/>
    <w:rsid w:val="000551AF"/>
    <w:rsid w:val="00055753"/>
    <w:rsid w:val="00061819"/>
    <w:rsid w:val="00064064"/>
    <w:rsid w:val="00065779"/>
    <w:rsid w:val="0006682A"/>
    <w:rsid w:val="00071BAC"/>
    <w:rsid w:val="000767C7"/>
    <w:rsid w:val="00077589"/>
    <w:rsid w:val="00081B7A"/>
    <w:rsid w:val="0008274E"/>
    <w:rsid w:val="0008309A"/>
    <w:rsid w:val="00085163"/>
    <w:rsid w:val="000864FE"/>
    <w:rsid w:val="00091451"/>
    <w:rsid w:val="00091531"/>
    <w:rsid w:val="0009204D"/>
    <w:rsid w:val="00093825"/>
    <w:rsid w:val="00095229"/>
    <w:rsid w:val="00096F90"/>
    <w:rsid w:val="000A0A75"/>
    <w:rsid w:val="000A25D5"/>
    <w:rsid w:val="000A33B9"/>
    <w:rsid w:val="000A4CBB"/>
    <w:rsid w:val="000A505B"/>
    <w:rsid w:val="000A7073"/>
    <w:rsid w:val="000B7677"/>
    <w:rsid w:val="000C046B"/>
    <w:rsid w:val="000C258D"/>
    <w:rsid w:val="000C6EFE"/>
    <w:rsid w:val="000D2F80"/>
    <w:rsid w:val="000D39FE"/>
    <w:rsid w:val="000D45B7"/>
    <w:rsid w:val="000D533E"/>
    <w:rsid w:val="000E1188"/>
    <w:rsid w:val="000E218C"/>
    <w:rsid w:val="000E591C"/>
    <w:rsid w:val="000E6F33"/>
    <w:rsid w:val="000F2C42"/>
    <w:rsid w:val="000F4509"/>
    <w:rsid w:val="000F55DD"/>
    <w:rsid w:val="000F59F5"/>
    <w:rsid w:val="000F6CCC"/>
    <w:rsid w:val="000F70DD"/>
    <w:rsid w:val="00101129"/>
    <w:rsid w:val="00101D9C"/>
    <w:rsid w:val="00103B44"/>
    <w:rsid w:val="001075D1"/>
    <w:rsid w:val="00107C92"/>
    <w:rsid w:val="001124CD"/>
    <w:rsid w:val="001126C0"/>
    <w:rsid w:val="00115E0B"/>
    <w:rsid w:val="00122685"/>
    <w:rsid w:val="00124EF7"/>
    <w:rsid w:val="001271C3"/>
    <w:rsid w:val="00127B5F"/>
    <w:rsid w:val="00130BDA"/>
    <w:rsid w:val="00132620"/>
    <w:rsid w:val="00134A43"/>
    <w:rsid w:val="00134E43"/>
    <w:rsid w:val="0014115B"/>
    <w:rsid w:val="001452D9"/>
    <w:rsid w:val="00147E33"/>
    <w:rsid w:val="001607F0"/>
    <w:rsid w:val="001612EF"/>
    <w:rsid w:val="00163557"/>
    <w:rsid w:val="00164793"/>
    <w:rsid w:val="001655AE"/>
    <w:rsid w:val="00171F3F"/>
    <w:rsid w:val="00176B40"/>
    <w:rsid w:val="001945BF"/>
    <w:rsid w:val="00194910"/>
    <w:rsid w:val="001A0491"/>
    <w:rsid w:val="001A3A55"/>
    <w:rsid w:val="001A3CEA"/>
    <w:rsid w:val="001A4C2D"/>
    <w:rsid w:val="001A5F63"/>
    <w:rsid w:val="001B1FD8"/>
    <w:rsid w:val="001B408F"/>
    <w:rsid w:val="001B5BF2"/>
    <w:rsid w:val="001B5FAC"/>
    <w:rsid w:val="001B6261"/>
    <w:rsid w:val="001C5413"/>
    <w:rsid w:val="001C5A62"/>
    <w:rsid w:val="001C6FF8"/>
    <w:rsid w:val="001C7A9A"/>
    <w:rsid w:val="001D28E9"/>
    <w:rsid w:val="001E37FA"/>
    <w:rsid w:val="001E4489"/>
    <w:rsid w:val="001F0BAF"/>
    <w:rsid w:val="001F3B06"/>
    <w:rsid w:val="001F44D2"/>
    <w:rsid w:val="001F53B7"/>
    <w:rsid w:val="001F6261"/>
    <w:rsid w:val="00200E38"/>
    <w:rsid w:val="00203F3C"/>
    <w:rsid w:val="0020427F"/>
    <w:rsid w:val="00207BFF"/>
    <w:rsid w:val="002107E5"/>
    <w:rsid w:val="002110A4"/>
    <w:rsid w:val="0021563A"/>
    <w:rsid w:val="00216CDE"/>
    <w:rsid w:val="00222BAA"/>
    <w:rsid w:val="0022549E"/>
    <w:rsid w:val="0023278E"/>
    <w:rsid w:val="002404D6"/>
    <w:rsid w:val="00241A4C"/>
    <w:rsid w:val="00244CEB"/>
    <w:rsid w:val="00246261"/>
    <w:rsid w:val="00247607"/>
    <w:rsid w:val="00251D0E"/>
    <w:rsid w:val="00252CA6"/>
    <w:rsid w:val="00256BEB"/>
    <w:rsid w:val="00256D0A"/>
    <w:rsid w:val="0025798D"/>
    <w:rsid w:val="00257ACA"/>
    <w:rsid w:val="00260AF0"/>
    <w:rsid w:val="0026492A"/>
    <w:rsid w:val="00264DC6"/>
    <w:rsid w:val="00271229"/>
    <w:rsid w:val="00276A28"/>
    <w:rsid w:val="00277903"/>
    <w:rsid w:val="00277BD9"/>
    <w:rsid w:val="00277FD0"/>
    <w:rsid w:val="00295607"/>
    <w:rsid w:val="00295CC8"/>
    <w:rsid w:val="00296980"/>
    <w:rsid w:val="002975D3"/>
    <w:rsid w:val="002A2850"/>
    <w:rsid w:val="002B138F"/>
    <w:rsid w:val="002B13C3"/>
    <w:rsid w:val="002B2C59"/>
    <w:rsid w:val="002B6560"/>
    <w:rsid w:val="002C144D"/>
    <w:rsid w:val="002C3F4F"/>
    <w:rsid w:val="002C6641"/>
    <w:rsid w:val="002D1329"/>
    <w:rsid w:val="002D1742"/>
    <w:rsid w:val="002D51D7"/>
    <w:rsid w:val="002E0223"/>
    <w:rsid w:val="002E0E01"/>
    <w:rsid w:val="002E1AC2"/>
    <w:rsid w:val="002E4C9F"/>
    <w:rsid w:val="002E4EE4"/>
    <w:rsid w:val="002E5613"/>
    <w:rsid w:val="002E72C9"/>
    <w:rsid w:val="002F3914"/>
    <w:rsid w:val="003020B2"/>
    <w:rsid w:val="0030221C"/>
    <w:rsid w:val="00303807"/>
    <w:rsid w:val="00305BFE"/>
    <w:rsid w:val="00305C42"/>
    <w:rsid w:val="00306129"/>
    <w:rsid w:val="00306F81"/>
    <w:rsid w:val="0031059F"/>
    <w:rsid w:val="0031405F"/>
    <w:rsid w:val="00315F97"/>
    <w:rsid w:val="0031663D"/>
    <w:rsid w:val="00316E84"/>
    <w:rsid w:val="0032054B"/>
    <w:rsid w:val="00326483"/>
    <w:rsid w:val="003362F7"/>
    <w:rsid w:val="00336358"/>
    <w:rsid w:val="00340EEA"/>
    <w:rsid w:val="003420F3"/>
    <w:rsid w:val="003424C4"/>
    <w:rsid w:val="00342A08"/>
    <w:rsid w:val="00342C41"/>
    <w:rsid w:val="00343D93"/>
    <w:rsid w:val="00344328"/>
    <w:rsid w:val="003445D6"/>
    <w:rsid w:val="00344F71"/>
    <w:rsid w:val="003478CA"/>
    <w:rsid w:val="003521BA"/>
    <w:rsid w:val="00352612"/>
    <w:rsid w:val="00352AA0"/>
    <w:rsid w:val="00353275"/>
    <w:rsid w:val="00355459"/>
    <w:rsid w:val="00356A7B"/>
    <w:rsid w:val="0035762F"/>
    <w:rsid w:val="00357F77"/>
    <w:rsid w:val="00360204"/>
    <w:rsid w:val="003628B9"/>
    <w:rsid w:val="0037132F"/>
    <w:rsid w:val="003749AE"/>
    <w:rsid w:val="0037555E"/>
    <w:rsid w:val="003813E5"/>
    <w:rsid w:val="00381FD5"/>
    <w:rsid w:val="003829BB"/>
    <w:rsid w:val="00383725"/>
    <w:rsid w:val="00383C88"/>
    <w:rsid w:val="00383D55"/>
    <w:rsid w:val="00395DD5"/>
    <w:rsid w:val="00397E16"/>
    <w:rsid w:val="003A04BC"/>
    <w:rsid w:val="003A1CEB"/>
    <w:rsid w:val="003A3F5D"/>
    <w:rsid w:val="003A5B67"/>
    <w:rsid w:val="003A6C19"/>
    <w:rsid w:val="003A78A3"/>
    <w:rsid w:val="003B00D8"/>
    <w:rsid w:val="003B209B"/>
    <w:rsid w:val="003B3C73"/>
    <w:rsid w:val="003B48AA"/>
    <w:rsid w:val="003B6099"/>
    <w:rsid w:val="003B68B2"/>
    <w:rsid w:val="003B7B02"/>
    <w:rsid w:val="003C1A2B"/>
    <w:rsid w:val="003C2105"/>
    <w:rsid w:val="003C2F06"/>
    <w:rsid w:val="003C53D0"/>
    <w:rsid w:val="003C5F55"/>
    <w:rsid w:val="003E029C"/>
    <w:rsid w:val="003E14B7"/>
    <w:rsid w:val="003E29BB"/>
    <w:rsid w:val="003E3435"/>
    <w:rsid w:val="003F38F4"/>
    <w:rsid w:val="003F40F3"/>
    <w:rsid w:val="003F46BC"/>
    <w:rsid w:val="003F4AB7"/>
    <w:rsid w:val="003F5C6C"/>
    <w:rsid w:val="003F6B84"/>
    <w:rsid w:val="00402A34"/>
    <w:rsid w:val="00406FFE"/>
    <w:rsid w:val="004079A4"/>
    <w:rsid w:val="004129DC"/>
    <w:rsid w:val="004159D7"/>
    <w:rsid w:val="004170A8"/>
    <w:rsid w:val="00417B60"/>
    <w:rsid w:val="00423A4A"/>
    <w:rsid w:val="00424C4C"/>
    <w:rsid w:val="004312BF"/>
    <w:rsid w:val="0043476F"/>
    <w:rsid w:val="00442531"/>
    <w:rsid w:val="00442D6D"/>
    <w:rsid w:val="00442D7F"/>
    <w:rsid w:val="00444016"/>
    <w:rsid w:val="00444B8D"/>
    <w:rsid w:val="004500CE"/>
    <w:rsid w:val="00452FD9"/>
    <w:rsid w:val="00455EFC"/>
    <w:rsid w:val="0046001C"/>
    <w:rsid w:val="004607F9"/>
    <w:rsid w:val="0046115D"/>
    <w:rsid w:val="00463A37"/>
    <w:rsid w:val="004644C4"/>
    <w:rsid w:val="004674FA"/>
    <w:rsid w:val="00467643"/>
    <w:rsid w:val="00470BC2"/>
    <w:rsid w:val="00472373"/>
    <w:rsid w:val="004727D5"/>
    <w:rsid w:val="0047281E"/>
    <w:rsid w:val="00482D3D"/>
    <w:rsid w:val="00485E95"/>
    <w:rsid w:val="0049242E"/>
    <w:rsid w:val="00494A2B"/>
    <w:rsid w:val="00494CB2"/>
    <w:rsid w:val="004964D3"/>
    <w:rsid w:val="004A0B9F"/>
    <w:rsid w:val="004A28DD"/>
    <w:rsid w:val="004A5889"/>
    <w:rsid w:val="004A7710"/>
    <w:rsid w:val="004B1DE9"/>
    <w:rsid w:val="004B2009"/>
    <w:rsid w:val="004B2620"/>
    <w:rsid w:val="004B2AB5"/>
    <w:rsid w:val="004B51A2"/>
    <w:rsid w:val="004B5A68"/>
    <w:rsid w:val="004C370A"/>
    <w:rsid w:val="004C47FA"/>
    <w:rsid w:val="004C4E96"/>
    <w:rsid w:val="004C606A"/>
    <w:rsid w:val="004C67C6"/>
    <w:rsid w:val="004D0DE8"/>
    <w:rsid w:val="004D2ADE"/>
    <w:rsid w:val="004E11A9"/>
    <w:rsid w:val="004E7930"/>
    <w:rsid w:val="004F1401"/>
    <w:rsid w:val="004F74E1"/>
    <w:rsid w:val="004F7F59"/>
    <w:rsid w:val="00500415"/>
    <w:rsid w:val="005133C0"/>
    <w:rsid w:val="00515205"/>
    <w:rsid w:val="00517A54"/>
    <w:rsid w:val="0052147A"/>
    <w:rsid w:val="00521D00"/>
    <w:rsid w:val="0052395B"/>
    <w:rsid w:val="00524650"/>
    <w:rsid w:val="0052554E"/>
    <w:rsid w:val="005278A7"/>
    <w:rsid w:val="00532141"/>
    <w:rsid w:val="0053471C"/>
    <w:rsid w:val="00534851"/>
    <w:rsid w:val="00534881"/>
    <w:rsid w:val="00534D35"/>
    <w:rsid w:val="00535870"/>
    <w:rsid w:val="00536F22"/>
    <w:rsid w:val="005372B1"/>
    <w:rsid w:val="00537B6E"/>
    <w:rsid w:val="00537CBD"/>
    <w:rsid w:val="005424A8"/>
    <w:rsid w:val="005428D6"/>
    <w:rsid w:val="00542B24"/>
    <w:rsid w:val="0054358E"/>
    <w:rsid w:val="005511E6"/>
    <w:rsid w:val="0055706E"/>
    <w:rsid w:val="00561A15"/>
    <w:rsid w:val="005651A5"/>
    <w:rsid w:val="005659BF"/>
    <w:rsid w:val="00566FD5"/>
    <w:rsid w:val="00574BEA"/>
    <w:rsid w:val="00576F9C"/>
    <w:rsid w:val="00581910"/>
    <w:rsid w:val="00584599"/>
    <w:rsid w:val="005856DA"/>
    <w:rsid w:val="005874E2"/>
    <w:rsid w:val="00587FC4"/>
    <w:rsid w:val="005952EE"/>
    <w:rsid w:val="00596F28"/>
    <w:rsid w:val="005A0158"/>
    <w:rsid w:val="005B15B1"/>
    <w:rsid w:val="005C3572"/>
    <w:rsid w:val="005C3597"/>
    <w:rsid w:val="005C4CFC"/>
    <w:rsid w:val="005D4ACA"/>
    <w:rsid w:val="005E0718"/>
    <w:rsid w:val="005E40C0"/>
    <w:rsid w:val="005E7679"/>
    <w:rsid w:val="005E7CF2"/>
    <w:rsid w:val="005F27A5"/>
    <w:rsid w:val="005F78C2"/>
    <w:rsid w:val="006007B0"/>
    <w:rsid w:val="0060243D"/>
    <w:rsid w:val="0060601E"/>
    <w:rsid w:val="00606E82"/>
    <w:rsid w:val="0061027A"/>
    <w:rsid w:val="006135DB"/>
    <w:rsid w:val="00613E7C"/>
    <w:rsid w:val="00614A5A"/>
    <w:rsid w:val="00617B91"/>
    <w:rsid w:val="0062657E"/>
    <w:rsid w:val="006304FE"/>
    <w:rsid w:val="00630FD8"/>
    <w:rsid w:val="006338DE"/>
    <w:rsid w:val="00633E0B"/>
    <w:rsid w:val="00634150"/>
    <w:rsid w:val="006343E4"/>
    <w:rsid w:val="00634A40"/>
    <w:rsid w:val="00635EFE"/>
    <w:rsid w:val="00640BC2"/>
    <w:rsid w:val="00641E51"/>
    <w:rsid w:val="006423AE"/>
    <w:rsid w:val="00642C50"/>
    <w:rsid w:val="00642F2A"/>
    <w:rsid w:val="00644088"/>
    <w:rsid w:val="006519D7"/>
    <w:rsid w:val="00652993"/>
    <w:rsid w:val="00653F39"/>
    <w:rsid w:val="00654EE7"/>
    <w:rsid w:val="0066106E"/>
    <w:rsid w:val="00661A4C"/>
    <w:rsid w:val="006620E9"/>
    <w:rsid w:val="00662460"/>
    <w:rsid w:val="00664912"/>
    <w:rsid w:val="00670E9C"/>
    <w:rsid w:val="00670F85"/>
    <w:rsid w:val="00670FCE"/>
    <w:rsid w:val="0067407C"/>
    <w:rsid w:val="00675B48"/>
    <w:rsid w:val="0067733C"/>
    <w:rsid w:val="00680A07"/>
    <w:rsid w:val="006834F4"/>
    <w:rsid w:val="00683E74"/>
    <w:rsid w:val="00684705"/>
    <w:rsid w:val="00686445"/>
    <w:rsid w:val="0068766C"/>
    <w:rsid w:val="00690A7E"/>
    <w:rsid w:val="00694F66"/>
    <w:rsid w:val="0069669D"/>
    <w:rsid w:val="006A0B41"/>
    <w:rsid w:val="006A1AB9"/>
    <w:rsid w:val="006A55AB"/>
    <w:rsid w:val="006B123C"/>
    <w:rsid w:val="006B471F"/>
    <w:rsid w:val="006B6440"/>
    <w:rsid w:val="006C204B"/>
    <w:rsid w:val="006C479E"/>
    <w:rsid w:val="006C5392"/>
    <w:rsid w:val="006C5F0C"/>
    <w:rsid w:val="006D2935"/>
    <w:rsid w:val="006D6DEA"/>
    <w:rsid w:val="006D6F02"/>
    <w:rsid w:val="006D780A"/>
    <w:rsid w:val="006D7CC0"/>
    <w:rsid w:val="006E635D"/>
    <w:rsid w:val="006E7AE3"/>
    <w:rsid w:val="006F0277"/>
    <w:rsid w:val="006F390A"/>
    <w:rsid w:val="006F629A"/>
    <w:rsid w:val="006F68B3"/>
    <w:rsid w:val="007020AC"/>
    <w:rsid w:val="00704BD3"/>
    <w:rsid w:val="00710213"/>
    <w:rsid w:val="00716700"/>
    <w:rsid w:val="007206DD"/>
    <w:rsid w:val="0072295E"/>
    <w:rsid w:val="00725ECF"/>
    <w:rsid w:val="007276BB"/>
    <w:rsid w:val="0073103B"/>
    <w:rsid w:val="0073220C"/>
    <w:rsid w:val="00734727"/>
    <w:rsid w:val="007424CB"/>
    <w:rsid w:val="0074683B"/>
    <w:rsid w:val="0074702F"/>
    <w:rsid w:val="00747DE6"/>
    <w:rsid w:val="0075091A"/>
    <w:rsid w:val="007522D3"/>
    <w:rsid w:val="007546D9"/>
    <w:rsid w:val="00754B75"/>
    <w:rsid w:val="0076640D"/>
    <w:rsid w:val="00771A53"/>
    <w:rsid w:val="00771F31"/>
    <w:rsid w:val="00772AF1"/>
    <w:rsid w:val="00772F21"/>
    <w:rsid w:val="00775901"/>
    <w:rsid w:val="00776702"/>
    <w:rsid w:val="00780F15"/>
    <w:rsid w:val="00781780"/>
    <w:rsid w:val="007819A3"/>
    <w:rsid w:val="00785111"/>
    <w:rsid w:val="007876B9"/>
    <w:rsid w:val="00792A17"/>
    <w:rsid w:val="00793994"/>
    <w:rsid w:val="00793C06"/>
    <w:rsid w:val="007955B7"/>
    <w:rsid w:val="007A211F"/>
    <w:rsid w:val="007A565D"/>
    <w:rsid w:val="007B3D7A"/>
    <w:rsid w:val="007B3F02"/>
    <w:rsid w:val="007B48B5"/>
    <w:rsid w:val="007B7593"/>
    <w:rsid w:val="007C7113"/>
    <w:rsid w:val="007D1191"/>
    <w:rsid w:val="007D3EAB"/>
    <w:rsid w:val="007D3EFB"/>
    <w:rsid w:val="007D4FDA"/>
    <w:rsid w:val="007E4D48"/>
    <w:rsid w:val="007E79CE"/>
    <w:rsid w:val="007F59A5"/>
    <w:rsid w:val="007F71D3"/>
    <w:rsid w:val="0081265A"/>
    <w:rsid w:val="008170DA"/>
    <w:rsid w:val="00817106"/>
    <w:rsid w:val="0082117F"/>
    <w:rsid w:val="0082139C"/>
    <w:rsid w:val="008215B0"/>
    <w:rsid w:val="0082341E"/>
    <w:rsid w:val="00824BE1"/>
    <w:rsid w:val="00826122"/>
    <w:rsid w:val="00826130"/>
    <w:rsid w:val="00826F5A"/>
    <w:rsid w:val="00830C9C"/>
    <w:rsid w:val="008362AB"/>
    <w:rsid w:val="00836812"/>
    <w:rsid w:val="00841A3F"/>
    <w:rsid w:val="00841D16"/>
    <w:rsid w:val="008538ED"/>
    <w:rsid w:val="00853EE0"/>
    <w:rsid w:val="00854FD5"/>
    <w:rsid w:val="00855FF7"/>
    <w:rsid w:val="0085667A"/>
    <w:rsid w:val="00857236"/>
    <w:rsid w:val="0086102C"/>
    <w:rsid w:val="00863F21"/>
    <w:rsid w:val="0086503B"/>
    <w:rsid w:val="00875400"/>
    <w:rsid w:val="00880D88"/>
    <w:rsid w:val="00883BED"/>
    <w:rsid w:val="00885FCB"/>
    <w:rsid w:val="00892A88"/>
    <w:rsid w:val="0089658B"/>
    <w:rsid w:val="00896926"/>
    <w:rsid w:val="00896A6E"/>
    <w:rsid w:val="008A12C5"/>
    <w:rsid w:val="008A56EE"/>
    <w:rsid w:val="008A7FA4"/>
    <w:rsid w:val="008B3C16"/>
    <w:rsid w:val="008B48F1"/>
    <w:rsid w:val="008C1136"/>
    <w:rsid w:val="008C199B"/>
    <w:rsid w:val="008C1D1E"/>
    <w:rsid w:val="008C3089"/>
    <w:rsid w:val="008D30AC"/>
    <w:rsid w:val="008D3AFC"/>
    <w:rsid w:val="008D46B1"/>
    <w:rsid w:val="008D4D58"/>
    <w:rsid w:val="008D5039"/>
    <w:rsid w:val="008D56D8"/>
    <w:rsid w:val="008D683B"/>
    <w:rsid w:val="008E3716"/>
    <w:rsid w:val="008F279A"/>
    <w:rsid w:val="00903DB1"/>
    <w:rsid w:val="009100C9"/>
    <w:rsid w:val="009104F0"/>
    <w:rsid w:val="009116A4"/>
    <w:rsid w:val="0091387A"/>
    <w:rsid w:val="00913D25"/>
    <w:rsid w:val="009141A3"/>
    <w:rsid w:val="00915B27"/>
    <w:rsid w:val="00925167"/>
    <w:rsid w:val="00925880"/>
    <w:rsid w:val="00927FCE"/>
    <w:rsid w:val="00931EFD"/>
    <w:rsid w:val="00933CA3"/>
    <w:rsid w:val="0093443F"/>
    <w:rsid w:val="00937D37"/>
    <w:rsid w:val="0094108D"/>
    <w:rsid w:val="00942850"/>
    <w:rsid w:val="00942B6D"/>
    <w:rsid w:val="00944F83"/>
    <w:rsid w:val="00946C67"/>
    <w:rsid w:val="00946D12"/>
    <w:rsid w:val="00947362"/>
    <w:rsid w:val="00947528"/>
    <w:rsid w:val="0095146C"/>
    <w:rsid w:val="00952372"/>
    <w:rsid w:val="00961819"/>
    <w:rsid w:val="00965DD4"/>
    <w:rsid w:val="009660B6"/>
    <w:rsid w:val="00966C34"/>
    <w:rsid w:val="00967D2C"/>
    <w:rsid w:val="00970358"/>
    <w:rsid w:val="00972F5E"/>
    <w:rsid w:val="009759E8"/>
    <w:rsid w:val="00977536"/>
    <w:rsid w:val="009866A1"/>
    <w:rsid w:val="00986CCC"/>
    <w:rsid w:val="00986F92"/>
    <w:rsid w:val="00990A8F"/>
    <w:rsid w:val="00991759"/>
    <w:rsid w:val="009919B1"/>
    <w:rsid w:val="009934C8"/>
    <w:rsid w:val="00993A8E"/>
    <w:rsid w:val="00995A60"/>
    <w:rsid w:val="00995B9F"/>
    <w:rsid w:val="00996418"/>
    <w:rsid w:val="009A01F9"/>
    <w:rsid w:val="009A3F79"/>
    <w:rsid w:val="009B218B"/>
    <w:rsid w:val="009B4017"/>
    <w:rsid w:val="009B612F"/>
    <w:rsid w:val="009C1282"/>
    <w:rsid w:val="009C3464"/>
    <w:rsid w:val="009C643A"/>
    <w:rsid w:val="009D291F"/>
    <w:rsid w:val="009D2B52"/>
    <w:rsid w:val="009E056F"/>
    <w:rsid w:val="009E0DC7"/>
    <w:rsid w:val="009F2360"/>
    <w:rsid w:val="009F38D9"/>
    <w:rsid w:val="009F457C"/>
    <w:rsid w:val="009F5D49"/>
    <w:rsid w:val="009F5DB6"/>
    <w:rsid w:val="009F63AA"/>
    <w:rsid w:val="00A00648"/>
    <w:rsid w:val="00A00850"/>
    <w:rsid w:val="00A043F6"/>
    <w:rsid w:val="00A061C3"/>
    <w:rsid w:val="00A06398"/>
    <w:rsid w:val="00A1187A"/>
    <w:rsid w:val="00A209AE"/>
    <w:rsid w:val="00A21F33"/>
    <w:rsid w:val="00A243A9"/>
    <w:rsid w:val="00A276B4"/>
    <w:rsid w:val="00A3061A"/>
    <w:rsid w:val="00A310E0"/>
    <w:rsid w:val="00A32AB0"/>
    <w:rsid w:val="00A344B4"/>
    <w:rsid w:val="00A36E84"/>
    <w:rsid w:val="00A37CF5"/>
    <w:rsid w:val="00A37D79"/>
    <w:rsid w:val="00A41386"/>
    <w:rsid w:val="00A432CE"/>
    <w:rsid w:val="00A444F6"/>
    <w:rsid w:val="00A47F51"/>
    <w:rsid w:val="00A520D1"/>
    <w:rsid w:val="00A52723"/>
    <w:rsid w:val="00A52B2A"/>
    <w:rsid w:val="00A5358D"/>
    <w:rsid w:val="00A54D6B"/>
    <w:rsid w:val="00A5584E"/>
    <w:rsid w:val="00A603ED"/>
    <w:rsid w:val="00A64A03"/>
    <w:rsid w:val="00A67904"/>
    <w:rsid w:val="00A70A03"/>
    <w:rsid w:val="00A73F90"/>
    <w:rsid w:val="00A77610"/>
    <w:rsid w:val="00A80FA6"/>
    <w:rsid w:val="00A81315"/>
    <w:rsid w:val="00A82B15"/>
    <w:rsid w:val="00A833E2"/>
    <w:rsid w:val="00A860FD"/>
    <w:rsid w:val="00A867F0"/>
    <w:rsid w:val="00A921A9"/>
    <w:rsid w:val="00A936E2"/>
    <w:rsid w:val="00A96844"/>
    <w:rsid w:val="00A97CC1"/>
    <w:rsid w:val="00AA03AF"/>
    <w:rsid w:val="00AA2742"/>
    <w:rsid w:val="00AA2F1F"/>
    <w:rsid w:val="00AB09CD"/>
    <w:rsid w:val="00AB1743"/>
    <w:rsid w:val="00AB447B"/>
    <w:rsid w:val="00AB5FCB"/>
    <w:rsid w:val="00AB74B1"/>
    <w:rsid w:val="00AC0346"/>
    <w:rsid w:val="00AC216D"/>
    <w:rsid w:val="00AC2AEC"/>
    <w:rsid w:val="00AC698E"/>
    <w:rsid w:val="00AD1C5E"/>
    <w:rsid w:val="00AD6CB5"/>
    <w:rsid w:val="00AE096A"/>
    <w:rsid w:val="00AE105A"/>
    <w:rsid w:val="00AE1F72"/>
    <w:rsid w:val="00AE4EEC"/>
    <w:rsid w:val="00AE5933"/>
    <w:rsid w:val="00AE5CD1"/>
    <w:rsid w:val="00AF1F99"/>
    <w:rsid w:val="00AF317B"/>
    <w:rsid w:val="00AF31FC"/>
    <w:rsid w:val="00B014A8"/>
    <w:rsid w:val="00B01D0A"/>
    <w:rsid w:val="00B030BB"/>
    <w:rsid w:val="00B0416E"/>
    <w:rsid w:val="00B041E6"/>
    <w:rsid w:val="00B1023F"/>
    <w:rsid w:val="00B10626"/>
    <w:rsid w:val="00B113B0"/>
    <w:rsid w:val="00B16291"/>
    <w:rsid w:val="00B1757D"/>
    <w:rsid w:val="00B21E7E"/>
    <w:rsid w:val="00B23C91"/>
    <w:rsid w:val="00B248CD"/>
    <w:rsid w:val="00B24974"/>
    <w:rsid w:val="00B253A6"/>
    <w:rsid w:val="00B30696"/>
    <w:rsid w:val="00B31EDF"/>
    <w:rsid w:val="00B348EC"/>
    <w:rsid w:val="00B3583B"/>
    <w:rsid w:val="00B35ACA"/>
    <w:rsid w:val="00B35CCA"/>
    <w:rsid w:val="00B35DF9"/>
    <w:rsid w:val="00B36A92"/>
    <w:rsid w:val="00B3761B"/>
    <w:rsid w:val="00B41E8A"/>
    <w:rsid w:val="00B43A2B"/>
    <w:rsid w:val="00B46B26"/>
    <w:rsid w:val="00B50411"/>
    <w:rsid w:val="00B53C51"/>
    <w:rsid w:val="00B57D53"/>
    <w:rsid w:val="00B61241"/>
    <w:rsid w:val="00B64D03"/>
    <w:rsid w:val="00B65555"/>
    <w:rsid w:val="00B660FD"/>
    <w:rsid w:val="00B76705"/>
    <w:rsid w:val="00B80424"/>
    <w:rsid w:val="00B8309B"/>
    <w:rsid w:val="00B83E5D"/>
    <w:rsid w:val="00B90908"/>
    <w:rsid w:val="00B909BF"/>
    <w:rsid w:val="00B912F4"/>
    <w:rsid w:val="00B914A5"/>
    <w:rsid w:val="00B92739"/>
    <w:rsid w:val="00B94CD1"/>
    <w:rsid w:val="00B96221"/>
    <w:rsid w:val="00BA44AE"/>
    <w:rsid w:val="00BA4A19"/>
    <w:rsid w:val="00BA585B"/>
    <w:rsid w:val="00BA7F4D"/>
    <w:rsid w:val="00BB1718"/>
    <w:rsid w:val="00BB1824"/>
    <w:rsid w:val="00BB244E"/>
    <w:rsid w:val="00BB62E3"/>
    <w:rsid w:val="00BB6D7F"/>
    <w:rsid w:val="00BC085E"/>
    <w:rsid w:val="00BC22B5"/>
    <w:rsid w:val="00BC2560"/>
    <w:rsid w:val="00BC3453"/>
    <w:rsid w:val="00BC4745"/>
    <w:rsid w:val="00BC4A1C"/>
    <w:rsid w:val="00BC543B"/>
    <w:rsid w:val="00BC55C8"/>
    <w:rsid w:val="00BC68D2"/>
    <w:rsid w:val="00BD1372"/>
    <w:rsid w:val="00BD3E89"/>
    <w:rsid w:val="00BD6D13"/>
    <w:rsid w:val="00BE11B9"/>
    <w:rsid w:val="00BE2B33"/>
    <w:rsid w:val="00BE3E73"/>
    <w:rsid w:val="00BE5D7E"/>
    <w:rsid w:val="00BE5E33"/>
    <w:rsid w:val="00BE7E5C"/>
    <w:rsid w:val="00BF054C"/>
    <w:rsid w:val="00BF0909"/>
    <w:rsid w:val="00BF6A7E"/>
    <w:rsid w:val="00BF784A"/>
    <w:rsid w:val="00C01707"/>
    <w:rsid w:val="00C04A30"/>
    <w:rsid w:val="00C04F0A"/>
    <w:rsid w:val="00C15EC0"/>
    <w:rsid w:val="00C20143"/>
    <w:rsid w:val="00C2061A"/>
    <w:rsid w:val="00C21CC8"/>
    <w:rsid w:val="00C235C1"/>
    <w:rsid w:val="00C255BE"/>
    <w:rsid w:val="00C259FB"/>
    <w:rsid w:val="00C26C50"/>
    <w:rsid w:val="00C2710C"/>
    <w:rsid w:val="00C3012B"/>
    <w:rsid w:val="00C34D70"/>
    <w:rsid w:val="00C40880"/>
    <w:rsid w:val="00C4584B"/>
    <w:rsid w:val="00C53DED"/>
    <w:rsid w:val="00C553D0"/>
    <w:rsid w:val="00C55DC5"/>
    <w:rsid w:val="00C56F63"/>
    <w:rsid w:val="00C6254F"/>
    <w:rsid w:val="00C6481E"/>
    <w:rsid w:val="00C663C2"/>
    <w:rsid w:val="00C67544"/>
    <w:rsid w:val="00C67F04"/>
    <w:rsid w:val="00C71769"/>
    <w:rsid w:val="00C717CD"/>
    <w:rsid w:val="00C71C56"/>
    <w:rsid w:val="00C71E1E"/>
    <w:rsid w:val="00C762AA"/>
    <w:rsid w:val="00C77C74"/>
    <w:rsid w:val="00C82F56"/>
    <w:rsid w:val="00C9005F"/>
    <w:rsid w:val="00C9062D"/>
    <w:rsid w:val="00C90E1F"/>
    <w:rsid w:val="00C94E4C"/>
    <w:rsid w:val="00C9545D"/>
    <w:rsid w:val="00CA3076"/>
    <w:rsid w:val="00CA33C8"/>
    <w:rsid w:val="00CA5C35"/>
    <w:rsid w:val="00CB05F1"/>
    <w:rsid w:val="00CB0BE3"/>
    <w:rsid w:val="00CB1409"/>
    <w:rsid w:val="00CC0594"/>
    <w:rsid w:val="00CD0E1E"/>
    <w:rsid w:val="00CD10CF"/>
    <w:rsid w:val="00CD43E8"/>
    <w:rsid w:val="00CD4852"/>
    <w:rsid w:val="00CE1A50"/>
    <w:rsid w:val="00CE3DA3"/>
    <w:rsid w:val="00CE51E8"/>
    <w:rsid w:val="00CF6611"/>
    <w:rsid w:val="00CF7A52"/>
    <w:rsid w:val="00CF7E4F"/>
    <w:rsid w:val="00D009A1"/>
    <w:rsid w:val="00D02696"/>
    <w:rsid w:val="00D04821"/>
    <w:rsid w:val="00D06A57"/>
    <w:rsid w:val="00D06C64"/>
    <w:rsid w:val="00D12D88"/>
    <w:rsid w:val="00D16601"/>
    <w:rsid w:val="00D17B06"/>
    <w:rsid w:val="00D22797"/>
    <w:rsid w:val="00D25E0E"/>
    <w:rsid w:val="00D26AAC"/>
    <w:rsid w:val="00D32CA9"/>
    <w:rsid w:val="00D33138"/>
    <w:rsid w:val="00D33A77"/>
    <w:rsid w:val="00D345E2"/>
    <w:rsid w:val="00D34A3F"/>
    <w:rsid w:val="00D35226"/>
    <w:rsid w:val="00D35815"/>
    <w:rsid w:val="00D36842"/>
    <w:rsid w:val="00D36B6D"/>
    <w:rsid w:val="00D37C18"/>
    <w:rsid w:val="00D41041"/>
    <w:rsid w:val="00D41B37"/>
    <w:rsid w:val="00D42989"/>
    <w:rsid w:val="00D4758F"/>
    <w:rsid w:val="00D52110"/>
    <w:rsid w:val="00D53D64"/>
    <w:rsid w:val="00D574D1"/>
    <w:rsid w:val="00D607E7"/>
    <w:rsid w:val="00D65602"/>
    <w:rsid w:val="00D661CD"/>
    <w:rsid w:val="00D7058D"/>
    <w:rsid w:val="00D70A4E"/>
    <w:rsid w:val="00D71425"/>
    <w:rsid w:val="00D71485"/>
    <w:rsid w:val="00D733CA"/>
    <w:rsid w:val="00D773FE"/>
    <w:rsid w:val="00D82A6D"/>
    <w:rsid w:val="00D84ADA"/>
    <w:rsid w:val="00D857BC"/>
    <w:rsid w:val="00D92F9F"/>
    <w:rsid w:val="00D95362"/>
    <w:rsid w:val="00D96035"/>
    <w:rsid w:val="00D97DF5"/>
    <w:rsid w:val="00DA00CF"/>
    <w:rsid w:val="00DA1385"/>
    <w:rsid w:val="00DA1EA4"/>
    <w:rsid w:val="00DA4BB2"/>
    <w:rsid w:val="00DB0A69"/>
    <w:rsid w:val="00DB1328"/>
    <w:rsid w:val="00DB7E47"/>
    <w:rsid w:val="00DC1EAA"/>
    <w:rsid w:val="00DC78A1"/>
    <w:rsid w:val="00DD1571"/>
    <w:rsid w:val="00DD3A27"/>
    <w:rsid w:val="00DD4C42"/>
    <w:rsid w:val="00DD6018"/>
    <w:rsid w:val="00DD7F3E"/>
    <w:rsid w:val="00DE06D1"/>
    <w:rsid w:val="00DE3578"/>
    <w:rsid w:val="00DF13ED"/>
    <w:rsid w:val="00DF1F27"/>
    <w:rsid w:val="00DF446E"/>
    <w:rsid w:val="00E0147C"/>
    <w:rsid w:val="00E02FD7"/>
    <w:rsid w:val="00E0340C"/>
    <w:rsid w:val="00E05C40"/>
    <w:rsid w:val="00E068C6"/>
    <w:rsid w:val="00E0690D"/>
    <w:rsid w:val="00E06D68"/>
    <w:rsid w:val="00E0769B"/>
    <w:rsid w:val="00E07C2C"/>
    <w:rsid w:val="00E108CD"/>
    <w:rsid w:val="00E11BC5"/>
    <w:rsid w:val="00E11F8A"/>
    <w:rsid w:val="00E13E9D"/>
    <w:rsid w:val="00E253E9"/>
    <w:rsid w:val="00E264A9"/>
    <w:rsid w:val="00E3105A"/>
    <w:rsid w:val="00E33E51"/>
    <w:rsid w:val="00E360F9"/>
    <w:rsid w:val="00E36205"/>
    <w:rsid w:val="00E40C6B"/>
    <w:rsid w:val="00E47F1C"/>
    <w:rsid w:val="00E53EB6"/>
    <w:rsid w:val="00E578AA"/>
    <w:rsid w:val="00E61624"/>
    <w:rsid w:val="00E63ABF"/>
    <w:rsid w:val="00E64B74"/>
    <w:rsid w:val="00E65DDE"/>
    <w:rsid w:val="00E7117B"/>
    <w:rsid w:val="00E7181C"/>
    <w:rsid w:val="00E745A4"/>
    <w:rsid w:val="00E75942"/>
    <w:rsid w:val="00E75ABB"/>
    <w:rsid w:val="00E75DB9"/>
    <w:rsid w:val="00E80B10"/>
    <w:rsid w:val="00E80C60"/>
    <w:rsid w:val="00E8674E"/>
    <w:rsid w:val="00E91962"/>
    <w:rsid w:val="00E95FB3"/>
    <w:rsid w:val="00E96853"/>
    <w:rsid w:val="00EA1D49"/>
    <w:rsid w:val="00EA1FD0"/>
    <w:rsid w:val="00EA47AB"/>
    <w:rsid w:val="00EA544A"/>
    <w:rsid w:val="00EA662C"/>
    <w:rsid w:val="00EB3AE3"/>
    <w:rsid w:val="00EB6443"/>
    <w:rsid w:val="00EB7FBC"/>
    <w:rsid w:val="00EC2CE4"/>
    <w:rsid w:val="00EC3C48"/>
    <w:rsid w:val="00EC4462"/>
    <w:rsid w:val="00ED06F3"/>
    <w:rsid w:val="00ED1903"/>
    <w:rsid w:val="00ED7225"/>
    <w:rsid w:val="00EE3CD8"/>
    <w:rsid w:val="00EF42C5"/>
    <w:rsid w:val="00EF5BCE"/>
    <w:rsid w:val="00EF6600"/>
    <w:rsid w:val="00EF6A09"/>
    <w:rsid w:val="00EF7E04"/>
    <w:rsid w:val="00F000E3"/>
    <w:rsid w:val="00F01D90"/>
    <w:rsid w:val="00F03F9B"/>
    <w:rsid w:val="00F063A0"/>
    <w:rsid w:val="00F13530"/>
    <w:rsid w:val="00F1526B"/>
    <w:rsid w:val="00F165C6"/>
    <w:rsid w:val="00F16A1C"/>
    <w:rsid w:val="00F20835"/>
    <w:rsid w:val="00F279E2"/>
    <w:rsid w:val="00F31979"/>
    <w:rsid w:val="00F333AE"/>
    <w:rsid w:val="00F334D2"/>
    <w:rsid w:val="00F33B06"/>
    <w:rsid w:val="00F34578"/>
    <w:rsid w:val="00F34597"/>
    <w:rsid w:val="00F37B91"/>
    <w:rsid w:val="00F4053C"/>
    <w:rsid w:val="00F41E72"/>
    <w:rsid w:val="00F44184"/>
    <w:rsid w:val="00F471DC"/>
    <w:rsid w:val="00F50C0F"/>
    <w:rsid w:val="00F52C09"/>
    <w:rsid w:val="00F6251E"/>
    <w:rsid w:val="00F63AB1"/>
    <w:rsid w:val="00F644A8"/>
    <w:rsid w:val="00F66E6A"/>
    <w:rsid w:val="00F70234"/>
    <w:rsid w:val="00F71531"/>
    <w:rsid w:val="00F71C21"/>
    <w:rsid w:val="00F71C5E"/>
    <w:rsid w:val="00F80DEA"/>
    <w:rsid w:val="00F81FAB"/>
    <w:rsid w:val="00F87808"/>
    <w:rsid w:val="00F94D8D"/>
    <w:rsid w:val="00F96B94"/>
    <w:rsid w:val="00FA1FAF"/>
    <w:rsid w:val="00FA5903"/>
    <w:rsid w:val="00FA641D"/>
    <w:rsid w:val="00FA6481"/>
    <w:rsid w:val="00FB1CE0"/>
    <w:rsid w:val="00FB2FE8"/>
    <w:rsid w:val="00FB4231"/>
    <w:rsid w:val="00FB50D5"/>
    <w:rsid w:val="00FB5EF3"/>
    <w:rsid w:val="00FC1A3B"/>
    <w:rsid w:val="00FC4E2F"/>
    <w:rsid w:val="00FC5268"/>
    <w:rsid w:val="00FD75FA"/>
    <w:rsid w:val="00FE1CF6"/>
    <w:rsid w:val="00FE1D86"/>
    <w:rsid w:val="00FE32F0"/>
    <w:rsid w:val="00FE3A20"/>
    <w:rsid w:val="00FE3E5B"/>
    <w:rsid w:val="00FF2F4E"/>
    <w:rsid w:val="00FF337B"/>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1D5C"/>
  <w15:docId w15:val="{0AD4EC97-E2F2-4A46-B1B1-6FFC04594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B76705"/>
    <w:rPr>
      <w:rFonts w:ascii="Times New Roman" w:hAnsi="Times New Roman"/>
      <w:lang w:val="en-GB"/>
    </w:rPr>
  </w:style>
  <w:style w:type="paragraph" w:styleId="Heading1">
    <w:name w:val="heading 1"/>
    <w:aliases w:val="CHAPTER TITLE"/>
    <w:basedOn w:val="Normal"/>
    <w:next w:val="Heading2"/>
    <w:link w:val="Heading1Char"/>
    <w:autoRedefine/>
    <w:uiPriority w:val="9"/>
    <w:qFormat/>
    <w:rsid w:val="00277BD9"/>
    <w:pPr>
      <w:keepNext/>
      <w:keepLines/>
      <w:numPr>
        <w:numId w:val="19"/>
      </w:numPr>
      <w:spacing w:after="840" w:line="360" w:lineRule="auto"/>
      <w:jc w:val="center"/>
      <w:outlineLvl w:val="0"/>
    </w:pPr>
    <w:rPr>
      <w:rFonts w:eastAsiaTheme="majorEastAsia" w:cstheme="majorBidi"/>
      <w:b/>
      <w:bCs/>
      <w:sz w:val="24"/>
      <w:szCs w:val="28"/>
    </w:rPr>
  </w:style>
  <w:style w:type="paragraph" w:styleId="Heading2">
    <w:name w:val="heading 2"/>
    <w:aliases w:val="UMP Level 2"/>
    <w:basedOn w:val="Normal"/>
    <w:next w:val="UMPParagraph"/>
    <w:link w:val="Heading2Char"/>
    <w:autoRedefine/>
    <w:uiPriority w:val="9"/>
    <w:qFormat/>
    <w:rsid w:val="00B3761B"/>
    <w:pPr>
      <w:keepNext/>
      <w:keepLines/>
      <w:numPr>
        <w:ilvl w:val="1"/>
        <w:numId w:val="19"/>
      </w:numPr>
      <w:spacing w:afterLines="100" w:after="240" w:line="360" w:lineRule="auto"/>
      <w:outlineLvl w:val="1"/>
    </w:pPr>
    <w:rPr>
      <w:rFonts w:eastAsiaTheme="majorEastAsia" w:cstheme="majorBidi"/>
      <w:b/>
      <w:bCs/>
      <w:sz w:val="24"/>
      <w:szCs w:val="26"/>
    </w:rPr>
  </w:style>
  <w:style w:type="paragraph" w:styleId="Heading3">
    <w:name w:val="heading 3"/>
    <w:aliases w:val="UMP Level 3"/>
    <w:basedOn w:val="Normal"/>
    <w:next w:val="UMPParagraph"/>
    <w:link w:val="Heading3Char"/>
    <w:autoRedefine/>
    <w:uiPriority w:val="9"/>
    <w:qFormat/>
    <w:rsid w:val="001B5BF2"/>
    <w:pPr>
      <w:keepNext/>
      <w:keepLines/>
      <w:numPr>
        <w:ilvl w:val="2"/>
        <w:numId w:val="19"/>
      </w:numPr>
      <w:spacing w:afterLines="100" w:after="100" w:line="360" w:lineRule="auto"/>
      <w:outlineLvl w:val="2"/>
    </w:pPr>
    <w:rPr>
      <w:rFonts w:eastAsiaTheme="majorEastAsia" w:cstheme="majorBidi"/>
      <w:b/>
      <w:bCs/>
      <w:color w:val="000000" w:themeColor="text1"/>
      <w:sz w:val="24"/>
    </w:rPr>
  </w:style>
  <w:style w:type="paragraph" w:styleId="Heading4">
    <w:name w:val="heading 4"/>
    <w:aliases w:val="DONT USE"/>
    <w:basedOn w:val="Normal"/>
    <w:next w:val="Normal"/>
    <w:link w:val="Heading4Char"/>
    <w:autoRedefine/>
    <w:uiPriority w:val="9"/>
    <w:qFormat/>
    <w:rsid w:val="002C6641"/>
    <w:pPr>
      <w:keepNext/>
      <w:keepLines/>
      <w:numPr>
        <w:ilvl w:val="3"/>
        <w:numId w:val="19"/>
      </w:numPr>
      <w:spacing w:afterLines="100" w:after="240" w:line="480" w:lineRule="auto"/>
      <w:outlineLvl w:val="3"/>
    </w:pPr>
    <w:rPr>
      <w:rFonts w:eastAsiaTheme="majorEastAsia" w:cstheme="majorBidi"/>
      <w:b/>
      <w:bCs/>
      <w:i/>
      <w:iCs/>
      <w:color w:val="FF0000"/>
      <w:sz w:val="24"/>
    </w:rPr>
  </w:style>
  <w:style w:type="paragraph" w:styleId="Heading5">
    <w:name w:val="heading 5"/>
    <w:aliases w:val="UMP Level 4"/>
    <w:basedOn w:val="Normal"/>
    <w:next w:val="UMPParagraph"/>
    <w:link w:val="Heading5Char"/>
    <w:autoRedefine/>
    <w:uiPriority w:val="9"/>
    <w:qFormat/>
    <w:rsid w:val="00927FCE"/>
    <w:pPr>
      <w:keepNext/>
      <w:keepLines/>
      <w:numPr>
        <w:ilvl w:val="4"/>
        <w:numId w:val="19"/>
      </w:numPr>
      <w:spacing w:afterLines="100" w:after="240" w:line="360" w:lineRule="auto"/>
      <w:outlineLvl w:val="4"/>
    </w:pPr>
    <w:rPr>
      <w:rFonts w:eastAsiaTheme="majorEastAsia" w:cstheme="majorBidi"/>
      <w:b/>
      <w:sz w:val="24"/>
    </w:rPr>
  </w:style>
  <w:style w:type="paragraph" w:styleId="Heading6">
    <w:name w:val="heading 6"/>
    <w:aliases w:val="UMP Level 5"/>
    <w:basedOn w:val="Heading5"/>
    <w:next w:val="Normal"/>
    <w:link w:val="Heading6Char"/>
    <w:autoRedefine/>
    <w:uiPriority w:val="9"/>
    <w:qFormat/>
    <w:rsid w:val="0031663D"/>
    <w:pPr>
      <w:numPr>
        <w:ilvl w:val="0"/>
        <w:numId w:val="0"/>
      </w:numPr>
      <w:spacing w:after="100"/>
      <w:outlineLvl w:val="5"/>
    </w:pPr>
    <w:rPr>
      <w:b w:val="0"/>
      <w:i/>
      <w:iCs/>
    </w:rPr>
  </w:style>
  <w:style w:type="paragraph" w:styleId="Heading7">
    <w:name w:val="heading 7"/>
    <w:basedOn w:val="Normal"/>
    <w:next w:val="Normal"/>
    <w:link w:val="Heading7Char"/>
    <w:autoRedefine/>
    <w:uiPriority w:val="9"/>
    <w:qFormat/>
    <w:rsid w:val="00BC22B5"/>
    <w:pPr>
      <w:numPr>
        <w:ilvl w:val="6"/>
        <w:numId w:val="19"/>
      </w:numPr>
      <w:spacing w:after="0" w:line="360" w:lineRule="auto"/>
      <w:jc w:val="both"/>
      <w:outlineLvl w:val="6"/>
    </w:pPr>
    <w:rPr>
      <w:rFonts w:eastAsiaTheme="majorEastAsia" w:cstheme="majorBidi"/>
      <w:iCs/>
      <w:sz w:val="24"/>
    </w:rPr>
  </w:style>
  <w:style w:type="paragraph" w:styleId="Heading8">
    <w:name w:val="heading 8"/>
    <w:basedOn w:val="Normal"/>
    <w:link w:val="Heading8Char"/>
    <w:autoRedefine/>
    <w:uiPriority w:val="9"/>
    <w:qFormat/>
    <w:rsid w:val="00BC22B5"/>
    <w:pPr>
      <w:numPr>
        <w:ilvl w:val="7"/>
        <w:numId w:val="19"/>
      </w:numPr>
      <w:spacing w:after="0" w:line="360" w:lineRule="auto"/>
      <w:jc w:val="both"/>
      <w:outlineLvl w:val="7"/>
    </w:pPr>
    <w:rPr>
      <w:rFonts w:eastAsiaTheme="majorEastAsia" w:cstheme="majorBidi"/>
      <w:sz w:val="24"/>
      <w:szCs w:val="20"/>
    </w:rPr>
  </w:style>
  <w:style w:type="paragraph" w:styleId="Heading9">
    <w:name w:val="heading 9"/>
    <w:basedOn w:val="Normal"/>
    <w:next w:val="Normal"/>
    <w:link w:val="Heading9Char"/>
    <w:autoRedefine/>
    <w:uiPriority w:val="9"/>
    <w:qFormat/>
    <w:rsid w:val="00776702"/>
    <w:pPr>
      <w:numPr>
        <w:ilvl w:val="8"/>
        <w:numId w:val="19"/>
      </w:numPr>
      <w:spacing w:before="200" w:after="0"/>
      <w:outlineLvl w:val="8"/>
    </w:pPr>
    <w:rPr>
      <w:rFonts w:eastAsiaTheme="majorEastAsia" w:cstheme="majorBidi"/>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MPParagraph">
    <w:name w:val="UMP Paragraph"/>
    <w:basedOn w:val="Normal"/>
    <w:link w:val="UMPParagraphChar"/>
    <w:autoRedefine/>
    <w:uiPriority w:val="9"/>
    <w:qFormat/>
    <w:rsid w:val="00F66E6A"/>
    <w:pPr>
      <w:spacing w:afterLines="100" w:after="240" w:line="360" w:lineRule="auto"/>
      <w:jc w:val="both"/>
    </w:pPr>
    <w:rPr>
      <w:rFonts w:cs="Times New Roman"/>
      <w:iCs/>
      <w:sz w:val="24"/>
    </w:rPr>
  </w:style>
  <w:style w:type="character" w:customStyle="1" w:styleId="UMPParagraphChar">
    <w:name w:val="UMP Paragraph Char"/>
    <w:basedOn w:val="DefaultParagraphFont"/>
    <w:link w:val="UMPParagraph"/>
    <w:uiPriority w:val="9"/>
    <w:rsid w:val="00F66E6A"/>
    <w:rPr>
      <w:rFonts w:ascii="Times New Roman" w:hAnsi="Times New Roman" w:cs="Times New Roman"/>
      <w:iCs/>
      <w:sz w:val="24"/>
      <w:lang w:val="en-GB"/>
    </w:rPr>
  </w:style>
  <w:style w:type="character" w:customStyle="1" w:styleId="Heading2Char">
    <w:name w:val="Heading 2 Char"/>
    <w:aliases w:val="UMP Level 2 Char"/>
    <w:basedOn w:val="DefaultParagraphFont"/>
    <w:link w:val="Heading2"/>
    <w:uiPriority w:val="9"/>
    <w:rsid w:val="00B3761B"/>
    <w:rPr>
      <w:rFonts w:ascii="Times New Roman" w:eastAsiaTheme="majorEastAsia" w:hAnsi="Times New Roman" w:cstheme="majorBidi"/>
      <w:b/>
      <w:bCs/>
      <w:sz w:val="24"/>
      <w:szCs w:val="26"/>
      <w:lang w:val="en-GB"/>
    </w:rPr>
  </w:style>
  <w:style w:type="character" w:customStyle="1" w:styleId="Heading1Char">
    <w:name w:val="Heading 1 Char"/>
    <w:aliases w:val="CHAPTER TITLE Char"/>
    <w:basedOn w:val="DefaultParagraphFont"/>
    <w:link w:val="Heading1"/>
    <w:uiPriority w:val="9"/>
    <w:rsid w:val="00277BD9"/>
    <w:rPr>
      <w:rFonts w:ascii="Times New Roman" w:eastAsiaTheme="majorEastAsia" w:hAnsi="Times New Roman" w:cstheme="majorBidi"/>
      <w:b/>
      <w:bCs/>
      <w:sz w:val="24"/>
      <w:szCs w:val="28"/>
      <w:lang w:val="en-GB"/>
    </w:rPr>
  </w:style>
  <w:style w:type="character" w:customStyle="1" w:styleId="Heading3Char">
    <w:name w:val="Heading 3 Char"/>
    <w:aliases w:val="UMP Level 3 Char"/>
    <w:basedOn w:val="DefaultParagraphFont"/>
    <w:link w:val="Heading3"/>
    <w:uiPriority w:val="9"/>
    <w:rsid w:val="001B5BF2"/>
    <w:rPr>
      <w:rFonts w:ascii="Times New Roman" w:eastAsiaTheme="majorEastAsia" w:hAnsi="Times New Roman" w:cstheme="majorBidi"/>
      <w:b/>
      <w:bCs/>
      <w:color w:val="000000" w:themeColor="text1"/>
      <w:sz w:val="24"/>
      <w:lang w:val="en-GB"/>
    </w:rPr>
  </w:style>
  <w:style w:type="character" w:customStyle="1" w:styleId="Heading4Char">
    <w:name w:val="Heading 4 Char"/>
    <w:aliases w:val="DONT USE Char"/>
    <w:basedOn w:val="DefaultParagraphFont"/>
    <w:link w:val="Heading4"/>
    <w:uiPriority w:val="9"/>
    <w:rsid w:val="002C6641"/>
    <w:rPr>
      <w:rFonts w:ascii="Times New Roman" w:eastAsiaTheme="majorEastAsia" w:hAnsi="Times New Roman" w:cstheme="majorBidi"/>
      <w:b/>
      <w:bCs/>
      <w:i/>
      <w:iCs/>
      <w:color w:val="FF0000"/>
      <w:sz w:val="24"/>
      <w:lang w:val="en-GB"/>
    </w:rPr>
  </w:style>
  <w:style w:type="character" w:customStyle="1" w:styleId="Heading5Char">
    <w:name w:val="Heading 5 Char"/>
    <w:aliases w:val="UMP Level 4 Char"/>
    <w:basedOn w:val="DefaultParagraphFont"/>
    <w:link w:val="Heading5"/>
    <w:uiPriority w:val="9"/>
    <w:rsid w:val="00927FCE"/>
    <w:rPr>
      <w:rFonts w:ascii="Times New Roman" w:eastAsiaTheme="majorEastAsia" w:hAnsi="Times New Roman" w:cstheme="majorBidi"/>
      <w:b/>
      <w:sz w:val="24"/>
      <w:lang w:val="en-GB"/>
    </w:rPr>
  </w:style>
  <w:style w:type="character" w:customStyle="1" w:styleId="Heading6Char">
    <w:name w:val="Heading 6 Char"/>
    <w:aliases w:val="UMP Level 5 Char"/>
    <w:basedOn w:val="DefaultParagraphFont"/>
    <w:link w:val="Heading6"/>
    <w:uiPriority w:val="9"/>
    <w:rsid w:val="0031663D"/>
    <w:rPr>
      <w:rFonts w:asciiTheme="majorHAnsi" w:eastAsiaTheme="majorEastAsia" w:hAnsiTheme="majorHAnsi" w:cstheme="majorBidi"/>
      <w:i/>
      <w:iCs/>
      <w:sz w:val="24"/>
    </w:rPr>
  </w:style>
  <w:style w:type="character" w:customStyle="1" w:styleId="Heading7Char">
    <w:name w:val="Heading 7 Char"/>
    <w:basedOn w:val="DefaultParagraphFont"/>
    <w:link w:val="Heading7"/>
    <w:uiPriority w:val="9"/>
    <w:rsid w:val="00BC22B5"/>
    <w:rPr>
      <w:rFonts w:ascii="Times New Roman" w:eastAsiaTheme="majorEastAsia" w:hAnsi="Times New Roman" w:cstheme="majorBidi"/>
      <w:iCs/>
      <w:sz w:val="24"/>
      <w:lang w:val="en-GB"/>
    </w:rPr>
  </w:style>
  <w:style w:type="character" w:customStyle="1" w:styleId="Heading8Char">
    <w:name w:val="Heading 8 Char"/>
    <w:basedOn w:val="DefaultParagraphFont"/>
    <w:link w:val="Heading8"/>
    <w:uiPriority w:val="9"/>
    <w:rsid w:val="00BC22B5"/>
    <w:rPr>
      <w:rFonts w:ascii="Times New Roman" w:eastAsiaTheme="majorEastAsia" w:hAnsi="Times New Roman" w:cstheme="majorBidi"/>
      <w:sz w:val="24"/>
      <w:szCs w:val="20"/>
      <w:lang w:val="en-GB"/>
    </w:rPr>
  </w:style>
  <w:style w:type="character" w:customStyle="1" w:styleId="Heading9Char">
    <w:name w:val="Heading 9 Char"/>
    <w:basedOn w:val="DefaultParagraphFont"/>
    <w:link w:val="Heading9"/>
    <w:uiPriority w:val="9"/>
    <w:rsid w:val="00776702"/>
    <w:rPr>
      <w:rFonts w:ascii="Times New Roman" w:eastAsiaTheme="majorEastAsia" w:hAnsi="Times New Roman" w:cstheme="majorBidi"/>
      <w:iCs/>
      <w:sz w:val="24"/>
      <w:szCs w:val="20"/>
      <w:lang w:val="en-GB"/>
    </w:rPr>
  </w:style>
  <w:style w:type="paragraph" w:styleId="TOC1">
    <w:name w:val="toc 1"/>
    <w:aliases w:val="CHAPTER"/>
    <w:basedOn w:val="Normal"/>
    <w:next w:val="Normal"/>
    <w:autoRedefine/>
    <w:uiPriority w:val="39"/>
    <w:unhideWhenUsed/>
    <w:rsid w:val="008215B0"/>
    <w:pPr>
      <w:tabs>
        <w:tab w:val="right" w:pos="8467"/>
      </w:tabs>
      <w:spacing w:before="480" w:after="120" w:line="360" w:lineRule="auto"/>
      <w:ind w:right="567"/>
    </w:pPr>
    <w:rPr>
      <w:b/>
      <w:bCs/>
      <w:caps/>
      <w:noProof/>
      <w:sz w:val="24"/>
    </w:rPr>
  </w:style>
  <w:style w:type="paragraph" w:styleId="TOC2">
    <w:name w:val="toc 2"/>
    <w:aliases w:val="TOC 2 UMP (1.1)"/>
    <w:basedOn w:val="Normal"/>
    <w:next w:val="Normal"/>
    <w:autoRedefine/>
    <w:uiPriority w:val="39"/>
    <w:unhideWhenUsed/>
    <w:rsid w:val="008215B0"/>
    <w:pPr>
      <w:tabs>
        <w:tab w:val="left" w:pos="720"/>
        <w:tab w:val="right" w:pos="8467"/>
      </w:tabs>
      <w:spacing w:after="120" w:line="360" w:lineRule="auto"/>
      <w:ind w:left="720" w:right="567" w:hanging="720"/>
    </w:pPr>
    <w:rPr>
      <w:rFonts w:cstheme="minorHAnsi"/>
      <w:bCs/>
      <w:noProof/>
      <w:sz w:val="24"/>
      <w:szCs w:val="20"/>
    </w:rPr>
  </w:style>
  <w:style w:type="paragraph" w:styleId="Caption">
    <w:name w:val="caption"/>
    <w:aliases w:val="Do not use"/>
    <w:basedOn w:val="Normal"/>
    <w:next w:val="Normal"/>
    <w:link w:val="CaptionChar"/>
    <w:uiPriority w:val="35"/>
    <w:qFormat/>
    <w:rsid w:val="00147E33"/>
    <w:pPr>
      <w:spacing w:line="240" w:lineRule="auto"/>
    </w:pPr>
    <w:rPr>
      <w:b/>
      <w:bCs/>
      <w:color w:val="4F81BD" w:themeColor="accent1"/>
      <w:sz w:val="18"/>
      <w:szCs w:val="18"/>
    </w:rPr>
  </w:style>
  <w:style w:type="character" w:customStyle="1" w:styleId="CaptionChar">
    <w:name w:val="Caption Char"/>
    <w:aliases w:val="Do not use Char"/>
    <w:basedOn w:val="DefaultParagraphFont"/>
    <w:link w:val="Caption"/>
    <w:uiPriority w:val="35"/>
    <w:semiHidden/>
    <w:rsid w:val="00BF054C"/>
    <w:rPr>
      <w:rFonts w:ascii="Times New Roman" w:hAnsi="Times New Roman"/>
      <w:b/>
      <w:bCs/>
      <w:color w:val="4F81BD" w:themeColor="accent1"/>
      <w:sz w:val="18"/>
      <w:szCs w:val="18"/>
    </w:rPr>
  </w:style>
  <w:style w:type="paragraph" w:customStyle="1" w:styleId="QuotationUMP">
    <w:name w:val="Quotation UMP"/>
    <w:basedOn w:val="UMPParagraph"/>
    <w:next w:val="UMPParagraph2"/>
    <w:autoRedefine/>
    <w:uiPriority w:val="9"/>
    <w:qFormat/>
    <w:rsid w:val="007955B7"/>
    <w:pPr>
      <w:spacing w:line="240" w:lineRule="auto"/>
      <w:ind w:left="1440" w:right="1440"/>
    </w:pPr>
    <w:rPr>
      <w:i/>
    </w:rPr>
  </w:style>
  <w:style w:type="paragraph" w:customStyle="1" w:styleId="UMPParagraph2">
    <w:name w:val="UMP Paragraph 2"/>
    <w:basedOn w:val="UMPParagraph"/>
    <w:next w:val="UMPParagraph"/>
    <w:autoRedefine/>
    <w:uiPriority w:val="9"/>
    <w:qFormat/>
    <w:rsid w:val="00BF6A7E"/>
    <w:pPr>
      <w:spacing w:beforeLines="150" w:before="150"/>
    </w:pPr>
  </w:style>
  <w:style w:type="paragraph" w:styleId="TableofFigures">
    <w:name w:val="table of figures"/>
    <w:basedOn w:val="Normal"/>
    <w:next w:val="Normal"/>
    <w:autoRedefine/>
    <w:uiPriority w:val="99"/>
    <w:unhideWhenUsed/>
    <w:rsid w:val="00A520D1"/>
    <w:pPr>
      <w:tabs>
        <w:tab w:val="left" w:pos="1440"/>
        <w:tab w:val="right" w:pos="8448"/>
      </w:tabs>
      <w:spacing w:after="120" w:line="240" w:lineRule="auto"/>
      <w:ind w:left="1440" w:right="567"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7023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70234"/>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semiHidden/>
    <w:qFormat/>
    <w:rsid w:val="00147E33"/>
    <w:rPr>
      <w:b/>
      <w:bCs/>
    </w:rPr>
  </w:style>
  <w:style w:type="character" w:styleId="Emphasis">
    <w:name w:val="Emphasis"/>
    <w:basedOn w:val="DefaultParagraphFont"/>
    <w:uiPriority w:val="20"/>
    <w:semiHidden/>
    <w:qFormat/>
    <w:rsid w:val="00147E33"/>
    <w:rPr>
      <w:i/>
      <w:iCs/>
    </w:rPr>
  </w:style>
  <w:style w:type="paragraph" w:styleId="NoSpacing">
    <w:name w:val="No Spacing"/>
    <w:link w:val="NoSpacingChar"/>
    <w:uiPriority w:val="29"/>
    <w:semiHidden/>
    <w:qFormat/>
    <w:rsid w:val="00147E33"/>
    <w:pPr>
      <w:spacing w:after="0" w:line="240" w:lineRule="auto"/>
    </w:pPr>
  </w:style>
  <w:style w:type="character" w:customStyle="1" w:styleId="NoSpacingChar">
    <w:name w:val="No Spacing Char"/>
    <w:basedOn w:val="DefaultParagraphFont"/>
    <w:link w:val="NoSpacing"/>
    <w:uiPriority w:val="29"/>
    <w:semiHidden/>
    <w:rsid w:val="00E91962"/>
  </w:style>
  <w:style w:type="paragraph" w:styleId="ListParagraph">
    <w:name w:val="List Paragraph"/>
    <w:basedOn w:val="Normal"/>
    <w:uiPriority w:val="34"/>
    <w:semiHidden/>
    <w:qFormat/>
    <w:rsid w:val="00147E33"/>
    <w:pPr>
      <w:ind w:left="720"/>
      <w:contextualSpacing/>
    </w:pPr>
  </w:style>
  <w:style w:type="paragraph" w:styleId="Quote">
    <w:name w:val="Quote"/>
    <w:basedOn w:val="Normal"/>
    <w:next w:val="Normal"/>
    <w:link w:val="QuoteChar"/>
    <w:uiPriority w:val="29"/>
    <w:semiHidden/>
    <w:qFormat/>
    <w:rsid w:val="00147E33"/>
    <w:rPr>
      <w:i/>
      <w:iCs/>
      <w:color w:val="000000" w:themeColor="text1"/>
    </w:rPr>
  </w:style>
  <w:style w:type="character" w:customStyle="1" w:styleId="QuoteChar">
    <w:name w:val="Quote Char"/>
    <w:basedOn w:val="DefaultParagraphFont"/>
    <w:link w:val="Quote"/>
    <w:uiPriority w:val="29"/>
    <w:semiHidden/>
    <w:rsid w:val="00E91962"/>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EB3AE3"/>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semiHidden/>
    <w:qFormat/>
    <w:rsid w:val="00147E33"/>
    <w:rPr>
      <w:b/>
      <w:bCs/>
      <w:smallCaps/>
      <w:spacing w:val="5"/>
    </w:rPr>
  </w:style>
  <w:style w:type="paragraph" w:styleId="TOC3">
    <w:name w:val="toc 3"/>
    <w:aliases w:val="TOC 3 UMP (1.1.1)"/>
    <w:basedOn w:val="Normal"/>
    <w:next w:val="Normal"/>
    <w:autoRedefine/>
    <w:uiPriority w:val="39"/>
    <w:unhideWhenUsed/>
    <w:rsid w:val="00A520D1"/>
    <w:pPr>
      <w:tabs>
        <w:tab w:val="left" w:pos="1440"/>
        <w:tab w:val="right" w:pos="8467"/>
      </w:tabs>
      <w:spacing w:after="120" w:line="360" w:lineRule="auto"/>
      <w:ind w:left="1440" w:right="567" w:hanging="720"/>
    </w:pPr>
    <w:rPr>
      <w:sz w:val="24"/>
    </w:rPr>
  </w:style>
  <w:style w:type="character" w:styleId="Hyperlink">
    <w:name w:val="Hyperlink"/>
    <w:aliases w:val="Hyperlink_Table"/>
    <w:basedOn w:val="DefaultParagraphFont"/>
    <w:uiPriority w:val="99"/>
    <w:unhideWhenUsed/>
    <w:rsid w:val="00147E33"/>
    <w:rPr>
      <w:color w:val="0000FF" w:themeColor="hyperlink"/>
      <w:u w:val="single"/>
    </w:rPr>
  </w:style>
  <w:style w:type="paragraph" w:styleId="TOC4">
    <w:name w:val="toc 4"/>
    <w:aliases w:val="TOC 4 PREFACE TITLE"/>
    <w:basedOn w:val="Normal"/>
    <w:next w:val="Normal"/>
    <w:autoRedefine/>
    <w:uiPriority w:val="39"/>
    <w:unhideWhenUsed/>
    <w:rsid w:val="008215B0"/>
    <w:pPr>
      <w:tabs>
        <w:tab w:val="right" w:pos="8471"/>
      </w:tabs>
      <w:spacing w:after="240" w:line="240" w:lineRule="auto"/>
      <w:ind w:right="567"/>
    </w:pPr>
    <w:rPr>
      <w:b/>
      <w:sz w:val="24"/>
    </w:rPr>
  </w:style>
  <w:style w:type="table" w:styleId="TableGrid">
    <w:name w:val="Table Grid"/>
    <w:basedOn w:val="TableNormal"/>
    <w:uiPriority w:val="39"/>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bstract">
    <w:name w:val="Normal - Abstract"/>
    <w:basedOn w:val="Normal"/>
    <w:next w:val="Normal"/>
    <w:autoRedefine/>
    <w:uiPriority w:val="29"/>
    <w:semiHidden/>
    <w:rsid w:val="00147E33"/>
    <w:rPr>
      <w:rFonts w:eastAsiaTheme="majorEastAsia"/>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82341E"/>
    <w:rPr>
      <w:rFonts w:ascii="Tahoma" w:hAnsi="Tahoma" w:cs="Tahoma"/>
      <w:sz w:val="16"/>
      <w:szCs w:val="16"/>
    </w:rPr>
  </w:style>
  <w:style w:type="character" w:customStyle="1" w:styleId="BalloonTextChar">
    <w:name w:val="Balloon Text Char"/>
    <w:basedOn w:val="DefaultParagraphFont"/>
    <w:link w:val="BalloonText"/>
    <w:uiPriority w:val="99"/>
    <w:semiHidden/>
    <w:rsid w:val="0082341E"/>
    <w:rPr>
      <w:rFonts w:ascii="Tahoma" w:eastAsiaTheme="minorEastAsia" w:hAnsi="Tahoma" w:cs="Tahoma"/>
      <w:sz w:val="16"/>
      <w:szCs w:val="16"/>
    </w:rPr>
  </w:style>
  <w:style w:type="paragraph" w:customStyle="1" w:styleId="Tabletextleft">
    <w:name w:val="Table text left"/>
    <w:basedOn w:val="Tabletextcenter"/>
    <w:autoRedefine/>
    <w:uiPriority w:val="29"/>
    <w:qFormat/>
    <w:rsid w:val="003B00D8"/>
    <w:pPr>
      <w:ind w:left="0" w:firstLine="0"/>
      <w:jc w:val="left"/>
    </w:pPr>
  </w:style>
  <w:style w:type="paragraph" w:styleId="TOCHeading">
    <w:name w:val="TOC Heading"/>
    <w:basedOn w:val="Heading1"/>
    <w:next w:val="Normal"/>
    <w:uiPriority w:val="39"/>
    <w:semiHidden/>
    <w:unhideWhenUsed/>
    <w:qFormat/>
    <w:rsid w:val="0000772F"/>
    <w:pPr>
      <w:outlineLvl w:val="9"/>
    </w:p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CoverfontUMP">
    <w:name w:val="Cover font UMP"/>
    <w:basedOn w:val="Normal"/>
    <w:link w:val="CoverfontUMPChar"/>
    <w:autoRedefine/>
    <w:uiPriority w:val="2"/>
    <w:rsid w:val="001C7A9A"/>
    <w:pPr>
      <w:spacing w:after="0" w:line="240" w:lineRule="auto"/>
      <w:jc w:val="center"/>
    </w:pPr>
    <w:rPr>
      <w:rFonts w:cs="Times New Roman"/>
      <w:sz w:val="40"/>
      <w:lang w:val="en-US"/>
    </w:rPr>
  </w:style>
  <w:style w:type="character" w:customStyle="1" w:styleId="CoverfontUMPChar">
    <w:name w:val="Cover font UMP Char"/>
    <w:basedOn w:val="DefaultParagraphFont"/>
    <w:link w:val="CoverfontUMP"/>
    <w:uiPriority w:val="2"/>
    <w:rsid w:val="001C7A9A"/>
    <w:rPr>
      <w:rFonts w:ascii="Times New Roman" w:hAnsi="Times New Roman" w:cs="Times New Roman"/>
      <w:sz w:val="40"/>
      <w:lang w:val="en-US"/>
    </w:rPr>
  </w:style>
  <w:style w:type="paragraph" w:customStyle="1" w:styleId="TITLEATROMANPAGES">
    <w:name w:val="TITLE AT ROMAN PAGES"/>
    <w:basedOn w:val="Normal"/>
    <w:next w:val="Normal"/>
    <w:autoRedefine/>
    <w:uiPriority w:val="4"/>
    <w:rsid w:val="008215B0"/>
    <w:pPr>
      <w:pageBreakBefore/>
      <w:jc w:val="center"/>
      <w:outlineLvl w:val="3"/>
    </w:pPr>
    <w:rPr>
      <w:rFonts w:eastAsia="Times New Roman" w:cs="Times New Roman"/>
      <w:b/>
      <w:bCs/>
      <w:caps/>
      <w:sz w:val="24"/>
      <w:lang w:val="en-US"/>
    </w:rPr>
  </w:style>
  <w:style w:type="paragraph" w:customStyle="1" w:styleId="TITLEPAGEUMP">
    <w:name w:val="TITLE PAGE UMP"/>
    <w:basedOn w:val="Normal"/>
    <w:autoRedefine/>
    <w:uiPriority w:val="4"/>
    <w:rsid w:val="00F334D2"/>
    <w:pPr>
      <w:tabs>
        <w:tab w:val="right" w:pos="8471"/>
      </w:tabs>
      <w:spacing w:before="120" w:after="120" w:line="240" w:lineRule="auto"/>
      <w:jc w:val="center"/>
    </w:pPr>
    <w:rPr>
      <w:rFonts w:cs="Times New Roman"/>
      <w:sz w:val="24"/>
      <w:lang w:val="en-US"/>
    </w:rPr>
  </w:style>
  <w:style w:type="paragraph" w:customStyle="1" w:styleId="STYLEFORBODY">
    <w:name w:val="STYLE FOR BODY"/>
    <w:basedOn w:val="Normal"/>
    <w:uiPriority w:val="8"/>
    <w:qFormat/>
    <w:rsid w:val="00E64B74"/>
    <w:pPr>
      <w:pBdr>
        <w:top w:val="single" w:sz="4" w:space="1" w:color="auto"/>
        <w:left w:val="single" w:sz="4" w:space="4" w:color="auto"/>
        <w:bottom w:val="single" w:sz="4" w:space="1" w:color="auto"/>
        <w:right w:val="single" w:sz="4" w:space="4" w:color="auto"/>
      </w:pBdr>
      <w:shd w:val="clear" w:color="auto" w:fill="FFFF00"/>
    </w:pPr>
    <w:rPr>
      <w:color w:val="FF0000"/>
      <w:lang w:val="en-US"/>
    </w:rPr>
  </w:style>
  <w:style w:type="paragraph" w:customStyle="1" w:styleId="Abstractfont">
    <w:name w:val="Abstract font"/>
    <w:basedOn w:val="Normal"/>
    <w:autoRedefine/>
    <w:uiPriority w:val="6"/>
    <w:rsid w:val="00A3061A"/>
    <w:pPr>
      <w:spacing w:after="360" w:line="240" w:lineRule="auto"/>
      <w:jc w:val="both"/>
    </w:pPr>
    <w:rPr>
      <w:sz w:val="24"/>
      <w:lang w:val="en-US"/>
    </w:rPr>
  </w:style>
  <w:style w:type="paragraph" w:customStyle="1" w:styleId="Acknowledgmenttext">
    <w:name w:val="Acknowledgment text"/>
    <w:basedOn w:val="Normal"/>
    <w:autoRedefine/>
    <w:uiPriority w:val="6"/>
    <w:rsid w:val="003F40F3"/>
    <w:pPr>
      <w:spacing w:after="360" w:line="240" w:lineRule="auto"/>
      <w:jc w:val="both"/>
    </w:pPr>
    <w:rPr>
      <w:sz w:val="24"/>
      <w:lang w:val="en-US"/>
    </w:rPr>
  </w:style>
  <w:style w:type="paragraph" w:customStyle="1" w:styleId="Tabletextcenter">
    <w:name w:val="Table text center"/>
    <w:basedOn w:val="AbbrandSymbols"/>
    <w:autoRedefine/>
    <w:uiPriority w:val="29"/>
    <w:qFormat/>
    <w:rsid w:val="00716700"/>
    <w:pPr>
      <w:ind w:left="108"/>
      <w:jc w:val="center"/>
    </w:pPr>
  </w:style>
  <w:style w:type="paragraph" w:customStyle="1" w:styleId="AbbrandSymbols">
    <w:name w:val="Abbr and Symbols"/>
    <w:basedOn w:val="Normal"/>
    <w:autoRedefine/>
    <w:uiPriority w:val="6"/>
    <w:qFormat/>
    <w:rsid w:val="00343D93"/>
    <w:pPr>
      <w:tabs>
        <w:tab w:val="left" w:pos="0"/>
      </w:tabs>
      <w:spacing w:after="0" w:line="360" w:lineRule="auto"/>
      <w:ind w:hanging="108"/>
    </w:pPr>
    <w:rPr>
      <w:rFonts w:eastAsiaTheme="minorHAnsi" w:cs="Times New Roman"/>
      <w:sz w:val="24"/>
      <w:szCs w:val="24"/>
    </w:rPr>
  </w:style>
  <w:style w:type="paragraph" w:customStyle="1" w:styleId="Tableheadercenter">
    <w:name w:val="Table header center"/>
    <w:basedOn w:val="Tableheader"/>
    <w:autoRedefine/>
    <w:uiPriority w:val="29"/>
    <w:qFormat/>
    <w:rsid w:val="00716700"/>
    <w:pPr>
      <w:jc w:val="center"/>
    </w:pPr>
  </w:style>
  <w:style w:type="paragraph" w:customStyle="1" w:styleId="Tableheader">
    <w:name w:val="Table header"/>
    <w:basedOn w:val="AbbrandSymbols"/>
    <w:autoRedefine/>
    <w:uiPriority w:val="29"/>
    <w:qFormat/>
    <w:rsid w:val="003B00D8"/>
    <w:pPr>
      <w:ind w:firstLine="0"/>
    </w:pPr>
    <w:rPr>
      <w:b/>
    </w:rPr>
  </w:style>
  <w:style w:type="paragraph" w:customStyle="1" w:styleId="Tablesource">
    <w:name w:val="Table source"/>
    <w:basedOn w:val="SoureforFigureUMP"/>
    <w:next w:val="UMPParagraph"/>
    <w:autoRedefine/>
    <w:uiPriority w:val="29"/>
    <w:qFormat/>
    <w:rsid w:val="00716700"/>
    <w:pPr>
      <w:spacing w:before="360"/>
    </w:pPr>
  </w:style>
  <w:style w:type="paragraph" w:customStyle="1" w:styleId="SoureforFigureUMP">
    <w:name w:val="Soure for Figure UMP"/>
    <w:basedOn w:val="CaptionforFigurePlatesUMP"/>
    <w:next w:val="UMPParagraph2"/>
    <w:link w:val="SoureforFigureUMPChar"/>
    <w:autoRedefine/>
    <w:uiPriority w:val="10"/>
    <w:qFormat/>
    <w:rsid w:val="00A432CE"/>
    <w:pPr>
      <w:spacing w:beforeLines="0" w:before="0" w:afterLines="150" w:after="150"/>
    </w:pPr>
  </w:style>
  <w:style w:type="paragraph" w:customStyle="1" w:styleId="CaptionforFigurePlatesUMP">
    <w:name w:val="Caption for Figure&amp;Plates UMP"/>
    <w:basedOn w:val="Caption"/>
    <w:next w:val="UMPParagraph"/>
    <w:link w:val="CaptionforFigurePlatesUMPChar"/>
    <w:autoRedefine/>
    <w:uiPriority w:val="10"/>
    <w:qFormat/>
    <w:rsid w:val="00FC1A3B"/>
    <w:pPr>
      <w:keepNext/>
      <w:spacing w:beforeLines="50" w:before="120" w:afterLines="50" w:after="120"/>
      <w:jc w:val="center"/>
    </w:pPr>
    <w:rPr>
      <w:rFonts w:cs="Times New Roman"/>
      <w:b w:val="0"/>
      <w:noProof/>
      <w:color w:val="auto"/>
      <w:sz w:val="24"/>
    </w:rPr>
  </w:style>
  <w:style w:type="character" w:customStyle="1" w:styleId="CaptionforFigurePlatesUMPChar">
    <w:name w:val="Caption for Figure&amp;Plates UMP Char"/>
    <w:basedOn w:val="DefaultParagraphFont"/>
    <w:link w:val="CaptionforFigurePlatesUMP"/>
    <w:uiPriority w:val="10"/>
    <w:rsid w:val="00FC1A3B"/>
    <w:rPr>
      <w:rFonts w:ascii="Times New Roman" w:hAnsi="Times New Roman" w:cs="Times New Roman"/>
      <w:bCs/>
      <w:noProof/>
      <w:sz w:val="24"/>
      <w:szCs w:val="18"/>
      <w:lang w:val="en-GB"/>
    </w:rPr>
  </w:style>
  <w:style w:type="character" w:customStyle="1" w:styleId="SoureforFigureUMPChar">
    <w:name w:val="Soure for Figure UMP Char"/>
    <w:basedOn w:val="CaptionforFigurePlatesUMPChar"/>
    <w:link w:val="SoureforFigureUMP"/>
    <w:uiPriority w:val="10"/>
    <w:rsid w:val="00A432CE"/>
    <w:rPr>
      <w:rFonts w:ascii="Times New Roman" w:hAnsi="Times New Roman" w:cs="Times New Roman"/>
      <w:bCs/>
      <w:noProof/>
      <w:sz w:val="24"/>
      <w:szCs w:val="18"/>
      <w:lang w:val="en-GB"/>
    </w:rPr>
  </w:style>
  <w:style w:type="paragraph" w:customStyle="1" w:styleId="CaptionforTableUMP">
    <w:name w:val="Caption for Table UMP"/>
    <w:basedOn w:val="Caption"/>
    <w:link w:val="CaptionforTableUMPChar"/>
    <w:autoRedefine/>
    <w:uiPriority w:val="10"/>
    <w:qFormat/>
    <w:rsid w:val="00F6251E"/>
    <w:pPr>
      <w:keepNext/>
      <w:tabs>
        <w:tab w:val="left" w:pos="1440"/>
      </w:tabs>
      <w:spacing w:before="120" w:after="120"/>
      <w:jc w:val="center"/>
    </w:pPr>
    <w:rPr>
      <w:rFonts w:eastAsiaTheme="minorHAnsi" w:cs="Times New Roman"/>
      <w:b w:val="0"/>
      <w:noProof/>
      <w:color w:val="auto"/>
      <w:sz w:val="24"/>
    </w:rPr>
  </w:style>
  <w:style w:type="character" w:customStyle="1" w:styleId="CaptionforTableUMPChar">
    <w:name w:val="Caption for Table UMP Char"/>
    <w:basedOn w:val="DefaultParagraphFont"/>
    <w:link w:val="CaptionforTableUMP"/>
    <w:uiPriority w:val="10"/>
    <w:rsid w:val="00F6251E"/>
    <w:rPr>
      <w:rFonts w:ascii="Times New Roman" w:eastAsiaTheme="minorHAnsi" w:hAnsi="Times New Roman" w:cs="Times New Roman"/>
      <w:bCs/>
      <w:noProof/>
      <w:sz w:val="24"/>
      <w:szCs w:val="18"/>
      <w:lang w:val="en-GB"/>
    </w:rPr>
  </w:style>
  <w:style w:type="paragraph" w:customStyle="1" w:styleId="DECLARATIONWITHLOGO">
    <w:name w:val="DECLARATION WITH LOGO"/>
    <w:basedOn w:val="TITLEATROMANPAGES2"/>
    <w:autoRedefine/>
    <w:uiPriority w:val="4"/>
    <w:qFormat/>
    <w:rsid w:val="00F334D2"/>
    <w:pPr>
      <w:pageBreakBefore w:val="0"/>
      <w:spacing w:line="240" w:lineRule="auto"/>
    </w:pPr>
  </w:style>
  <w:style w:type="paragraph" w:customStyle="1" w:styleId="TITLEATROMANPAGES2">
    <w:name w:val="TITLE AT ROMAN PAGES 2"/>
    <w:basedOn w:val="TITLEATROMANPAGES"/>
    <w:next w:val="Normal"/>
    <w:autoRedefine/>
    <w:uiPriority w:val="3"/>
    <w:semiHidden/>
    <w:qFormat/>
    <w:rsid w:val="00200E38"/>
    <w:pPr>
      <w:outlineLvl w:val="9"/>
    </w:pPr>
  </w:style>
  <w:style w:type="paragraph" w:customStyle="1" w:styleId="PictureLocationUMP">
    <w:name w:val="Picture Location UMP"/>
    <w:basedOn w:val="UMPParagraph"/>
    <w:next w:val="CaptionforFigurePlatesUMP"/>
    <w:autoRedefine/>
    <w:uiPriority w:val="10"/>
    <w:qFormat/>
    <w:rsid w:val="00FA6481"/>
    <w:pPr>
      <w:spacing w:line="240" w:lineRule="auto"/>
      <w:jc w:val="center"/>
    </w:pPr>
    <w:rPr>
      <w:noProof/>
      <w:lang w:eastAsia="en-MY"/>
    </w:rPr>
  </w:style>
  <w:style w:type="paragraph" w:customStyle="1" w:styleId="CaptionforEquationUMP">
    <w:name w:val="Caption for Equation UMP"/>
    <w:basedOn w:val="Normal"/>
    <w:autoRedefine/>
    <w:uiPriority w:val="10"/>
    <w:qFormat/>
    <w:rsid w:val="003813E5"/>
    <w:pPr>
      <w:spacing w:before="120" w:after="120" w:line="240" w:lineRule="auto"/>
      <w:jc w:val="center"/>
    </w:pPr>
    <w:rPr>
      <w:rFonts w:cs="Times New Roman"/>
      <w:sz w:val="24"/>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Abstractfont"/>
    <w:autoRedefine/>
    <w:uiPriority w:val="4"/>
    <w:qFormat/>
    <w:rsid w:val="00903DB1"/>
    <w:pPr>
      <w:spacing w:after="0" w:line="360" w:lineRule="auto"/>
    </w:pPr>
  </w:style>
  <w:style w:type="paragraph" w:customStyle="1" w:styleId="CitationforTableUMP">
    <w:name w:val="Citation for Table UMP"/>
    <w:basedOn w:val="SoureforFigureUMP"/>
    <w:next w:val="UMPParagraph2"/>
    <w:autoRedefine/>
    <w:uiPriority w:val="10"/>
    <w:qFormat/>
    <w:rsid w:val="00BF6A7E"/>
    <w:pPr>
      <w:spacing w:before="120"/>
    </w:pPr>
  </w:style>
  <w:style w:type="character" w:styleId="CommentReference">
    <w:name w:val="annotation reference"/>
    <w:basedOn w:val="DefaultParagraphFont"/>
    <w:uiPriority w:val="99"/>
    <w:semiHidden/>
    <w:unhideWhenUsed/>
    <w:rsid w:val="00D33A77"/>
    <w:rPr>
      <w:sz w:val="16"/>
      <w:szCs w:val="16"/>
    </w:rPr>
  </w:style>
  <w:style w:type="paragraph" w:styleId="CommentText">
    <w:name w:val="annotation text"/>
    <w:basedOn w:val="Normal"/>
    <w:link w:val="CommentTextChar"/>
    <w:uiPriority w:val="99"/>
    <w:semiHidden/>
    <w:unhideWhenUsed/>
    <w:rsid w:val="00D33A77"/>
    <w:pPr>
      <w:spacing w:line="240" w:lineRule="auto"/>
    </w:pPr>
    <w:rPr>
      <w:sz w:val="20"/>
      <w:szCs w:val="20"/>
    </w:rPr>
  </w:style>
  <w:style w:type="character" w:customStyle="1" w:styleId="CommentTextChar">
    <w:name w:val="Comment Text Char"/>
    <w:basedOn w:val="DefaultParagraphFont"/>
    <w:link w:val="CommentText"/>
    <w:uiPriority w:val="99"/>
    <w:semiHidden/>
    <w:rsid w:val="00D33A77"/>
    <w:rPr>
      <w:sz w:val="20"/>
      <w:szCs w:val="20"/>
    </w:rPr>
  </w:style>
  <w:style w:type="paragraph" w:styleId="CommentSubject">
    <w:name w:val="annotation subject"/>
    <w:basedOn w:val="CommentText"/>
    <w:next w:val="CommentText"/>
    <w:link w:val="CommentSubjectChar"/>
    <w:uiPriority w:val="99"/>
    <w:semiHidden/>
    <w:unhideWhenUsed/>
    <w:rsid w:val="00D33A77"/>
    <w:rPr>
      <w:b/>
      <w:bCs/>
    </w:rPr>
  </w:style>
  <w:style w:type="character" w:customStyle="1" w:styleId="CommentSubjectChar">
    <w:name w:val="Comment Subject Char"/>
    <w:basedOn w:val="CommentTextChar"/>
    <w:link w:val="CommentSubject"/>
    <w:uiPriority w:val="99"/>
    <w:semiHidden/>
    <w:rsid w:val="00D33A77"/>
    <w:rPr>
      <w:b/>
      <w:bCs/>
      <w:sz w:val="20"/>
      <w:szCs w:val="20"/>
    </w:rPr>
  </w:style>
  <w:style w:type="paragraph" w:customStyle="1" w:styleId="CaptionforReferences">
    <w:name w:val="Caption for References"/>
    <w:basedOn w:val="Normal"/>
    <w:autoRedefine/>
    <w:uiPriority w:val="19"/>
    <w:qFormat/>
    <w:rsid w:val="00D41041"/>
    <w:pPr>
      <w:widowControl w:val="0"/>
      <w:autoSpaceDE w:val="0"/>
      <w:autoSpaceDN w:val="0"/>
      <w:adjustRightInd w:val="0"/>
      <w:spacing w:after="240" w:line="240" w:lineRule="auto"/>
      <w:ind w:left="720" w:hanging="720"/>
    </w:pPr>
    <w:rPr>
      <w:rFonts w:cs="Times New Roman"/>
      <w:noProof/>
      <w:szCs w:val="24"/>
    </w:rPr>
  </w:style>
  <w:style w:type="paragraph" w:customStyle="1" w:styleId="Style1">
    <w:name w:val="Style1"/>
    <w:basedOn w:val="UMPParagraph"/>
    <w:uiPriority w:val="29"/>
    <w:semiHidden/>
    <w:qFormat/>
    <w:rsid w:val="004E7930"/>
    <w:pPr>
      <w:spacing w:afterLines="0" w:after="0" w:line="240" w:lineRule="auto"/>
      <w:jc w:val="center"/>
    </w:pPr>
    <w:rPr>
      <w:b/>
    </w:rPr>
  </w:style>
  <w:style w:type="paragraph" w:customStyle="1" w:styleId="Style2">
    <w:name w:val="Style2"/>
    <w:basedOn w:val="Style1"/>
    <w:uiPriority w:val="29"/>
    <w:semiHidden/>
    <w:qFormat/>
    <w:rsid w:val="007B48B5"/>
    <w:pPr>
      <w:spacing w:after="100"/>
      <w:jc w:val="left"/>
    </w:pPr>
  </w:style>
  <w:style w:type="paragraph" w:customStyle="1" w:styleId="Style3">
    <w:name w:val="Style3"/>
    <w:basedOn w:val="UMPParagraph"/>
    <w:uiPriority w:val="29"/>
    <w:semiHidden/>
    <w:qFormat/>
    <w:rsid w:val="004E7930"/>
    <w:pPr>
      <w:numPr>
        <w:numId w:val="26"/>
      </w:numPr>
      <w:spacing w:line="240" w:lineRule="auto"/>
      <w:jc w:val="left"/>
    </w:pPr>
  </w:style>
  <w:style w:type="paragraph" w:customStyle="1" w:styleId="Style4">
    <w:name w:val="Style4"/>
    <w:basedOn w:val="UMPParagraph"/>
    <w:uiPriority w:val="29"/>
    <w:semiHidden/>
    <w:qFormat/>
    <w:rsid w:val="004E7930"/>
    <w:pPr>
      <w:spacing w:afterLines="0" w:after="0" w:line="240" w:lineRule="auto"/>
      <w:ind w:firstLine="357"/>
    </w:pPr>
  </w:style>
  <w:style w:type="paragraph" w:customStyle="1" w:styleId="DecContentTitle">
    <w:name w:val="Dec Content Title"/>
    <w:basedOn w:val="NoSpacing"/>
    <w:uiPriority w:val="4"/>
    <w:semiHidden/>
    <w:qFormat/>
    <w:rsid w:val="00C04A30"/>
    <w:rPr>
      <w:b/>
    </w:rPr>
  </w:style>
  <w:style w:type="paragraph" w:customStyle="1" w:styleId="DecContent">
    <w:name w:val="Dec Content"/>
    <w:basedOn w:val="NoSpacing"/>
    <w:uiPriority w:val="4"/>
    <w:semiHidden/>
    <w:qFormat/>
    <w:rsid w:val="00C04A30"/>
    <w:pPr>
      <w:ind w:left="720" w:hanging="720"/>
    </w:pPr>
  </w:style>
  <w:style w:type="paragraph" w:customStyle="1" w:styleId="DecContent2">
    <w:name w:val="Dec Content 2"/>
    <w:basedOn w:val="DecContent"/>
    <w:uiPriority w:val="4"/>
    <w:semiHidden/>
    <w:qFormat/>
    <w:rsid w:val="00C04A30"/>
    <w:pPr>
      <w:ind w:left="0" w:firstLine="0"/>
    </w:pPr>
  </w:style>
  <w:style w:type="paragraph" w:customStyle="1" w:styleId="Style5">
    <w:name w:val="Style5"/>
    <w:basedOn w:val="DecContent"/>
    <w:uiPriority w:val="29"/>
    <w:semiHidden/>
    <w:qFormat/>
    <w:rsid w:val="00C04A30"/>
    <w:pPr>
      <w:ind w:left="0" w:firstLine="0"/>
    </w:pPr>
  </w:style>
  <w:style w:type="paragraph" w:customStyle="1" w:styleId="DecLetter">
    <w:name w:val="Dec Letter"/>
    <w:basedOn w:val="NoSpacing"/>
    <w:uiPriority w:val="4"/>
    <w:semiHidden/>
    <w:qFormat/>
    <w:rsid w:val="00C04A30"/>
  </w:style>
  <w:style w:type="paragraph" w:customStyle="1" w:styleId="STYLEFORPREFACE">
    <w:name w:val="STYLE FOR PREFACE"/>
    <w:basedOn w:val="STYLEFORBODY"/>
    <w:uiPriority w:val="1"/>
    <w:qFormat/>
    <w:rsid w:val="00E64B74"/>
  </w:style>
  <w:style w:type="paragraph" w:customStyle="1" w:styleId="REFERENCES">
    <w:name w:val="REFERENCES"/>
    <w:basedOn w:val="TITLEATROMANPAGES"/>
    <w:uiPriority w:val="19"/>
    <w:qFormat/>
    <w:rsid w:val="00200E38"/>
    <w:pPr>
      <w:pageBreakBefore w:val="0"/>
      <w:outlineLvl w:val="0"/>
    </w:pPr>
  </w:style>
  <w:style w:type="paragraph" w:customStyle="1" w:styleId="CaptionAppendix">
    <w:name w:val="Caption Appendix"/>
    <w:basedOn w:val="Caption"/>
    <w:uiPriority w:val="10"/>
    <w:qFormat/>
    <w:rsid w:val="00200E38"/>
    <w:rPr>
      <w:b w:val="0"/>
      <w:color w:val="auto"/>
      <w:sz w:val="24"/>
    </w:rPr>
  </w:style>
  <w:style w:type="paragraph" w:styleId="Header">
    <w:name w:val="header"/>
    <w:basedOn w:val="Normal"/>
    <w:link w:val="HeaderChar"/>
    <w:uiPriority w:val="99"/>
    <w:unhideWhenUsed/>
    <w:rsid w:val="00C71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C56"/>
    <w:rPr>
      <w:rFonts w:ascii="Times New Roman" w:hAnsi="Times New Roman"/>
    </w:rPr>
  </w:style>
  <w:style w:type="paragraph" w:styleId="Footer">
    <w:name w:val="footer"/>
    <w:basedOn w:val="Normal"/>
    <w:link w:val="FooterChar"/>
    <w:uiPriority w:val="99"/>
    <w:unhideWhenUsed/>
    <w:rsid w:val="00C71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C56"/>
    <w:rPr>
      <w:rFonts w:ascii="Times New Roman" w:hAnsi="Times New Roman"/>
    </w:rPr>
  </w:style>
  <w:style w:type="table" w:styleId="TableGridLight">
    <w:name w:val="Grid Table Light"/>
    <w:basedOn w:val="TableNormal"/>
    <w:uiPriority w:val="40"/>
    <w:rsid w:val="00247607"/>
    <w:pPr>
      <w:widowControl w:val="0"/>
      <w:autoSpaceDE w:val="0"/>
      <w:autoSpaceDN w:val="0"/>
      <w:spacing w:after="0" w:line="240" w:lineRule="auto"/>
    </w:pPr>
    <w:rPr>
      <w:rFonts w:eastAsiaTheme="minorHAnsi"/>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66106E"/>
    <w:rPr>
      <w:rFonts w:cs="Times New Roman"/>
      <w:sz w:val="24"/>
      <w:szCs w:val="24"/>
    </w:rPr>
  </w:style>
  <w:style w:type="character" w:styleId="UnresolvedMention">
    <w:name w:val="Unresolved Mention"/>
    <w:basedOn w:val="DefaultParagraphFont"/>
    <w:uiPriority w:val="99"/>
    <w:semiHidden/>
    <w:unhideWhenUsed/>
    <w:rsid w:val="00F165C6"/>
    <w:rPr>
      <w:color w:val="605E5C"/>
      <w:shd w:val="clear" w:color="auto" w:fill="E1DFDD"/>
    </w:rPr>
  </w:style>
  <w:style w:type="paragraph" w:customStyle="1" w:styleId="isselectedend">
    <w:name w:val="isselectedend"/>
    <w:basedOn w:val="Normal"/>
    <w:rsid w:val="00494CB2"/>
    <w:pPr>
      <w:spacing w:before="100" w:beforeAutospacing="1" w:after="100" w:afterAutospacing="1" w:line="240" w:lineRule="auto"/>
    </w:pPr>
    <w:rPr>
      <w:rFonts w:eastAsia="Times New Roman" w:cs="Times New Roman"/>
      <w:sz w:val="24"/>
      <w:szCs w:val="24"/>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www.w3schools.com/REACT/default.asp"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react.dev/learn"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hyperlink" Target="https://tailwindcss.com/docs/installation/using-vite" TargetMode="External"/><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FYP\UMP%20Thesis%20Template%20v3-Oct%2020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1AEF3E411E4E00B5C9C7FFCF7A2327"/>
        <w:category>
          <w:name w:val="General"/>
          <w:gallery w:val="placeholder"/>
        </w:category>
        <w:types>
          <w:type w:val="bbPlcHdr"/>
        </w:types>
        <w:behaviors>
          <w:behavior w:val="content"/>
        </w:behaviors>
        <w:guid w:val="{D657C69D-00A6-4F95-B488-0A8123C88917}"/>
      </w:docPartPr>
      <w:docPartBody>
        <w:p w:rsidR="008944DA" w:rsidRDefault="00000000">
          <w:pPr>
            <w:pStyle w:val="CE1AEF3E411E4E00B5C9C7FFCF7A2327"/>
          </w:pPr>
          <w:r w:rsidRPr="00C74E73">
            <w:rPr>
              <w:rStyle w:val="PlaceholderText"/>
            </w:rPr>
            <w:t>Click here to enter text.</w:t>
          </w:r>
        </w:p>
      </w:docPartBody>
    </w:docPart>
    <w:docPart>
      <w:docPartPr>
        <w:name w:val="F4DB43C0F3C24AA8ABD86C5F9CF6E2E4"/>
        <w:category>
          <w:name w:val="General"/>
          <w:gallery w:val="placeholder"/>
        </w:category>
        <w:types>
          <w:type w:val="bbPlcHdr"/>
        </w:types>
        <w:behaviors>
          <w:behavior w:val="content"/>
        </w:behaviors>
        <w:guid w:val="{E494625D-4136-4ACA-80DD-B713A6C67737}"/>
      </w:docPartPr>
      <w:docPartBody>
        <w:p w:rsidR="008944DA" w:rsidRDefault="00000000">
          <w:pPr>
            <w:pStyle w:val="F4DB43C0F3C24AA8ABD86C5F9CF6E2E4"/>
          </w:pPr>
          <w:r w:rsidRPr="00AE331D">
            <w:rPr>
              <w:rStyle w:val="PlaceholderText"/>
            </w:rPr>
            <w:t>Click or tap here to enter text.</w:t>
          </w:r>
        </w:p>
      </w:docPartBody>
    </w:docPart>
    <w:docPart>
      <w:docPartPr>
        <w:name w:val="449AED4A2A5D4A7BB81CF0F93A5659C2"/>
        <w:category>
          <w:name w:val="General"/>
          <w:gallery w:val="placeholder"/>
        </w:category>
        <w:types>
          <w:type w:val="bbPlcHdr"/>
        </w:types>
        <w:behaviors>
          <w:behavior w:val="content"/>
        </w:behaviors>
        <w:guid w:val="{95FA91FC-E131-440C-9756-33F63D8044F4}"/>
      </w:docPartPr>
      <w:docPartBody>
        <w:p w:rsidR="008944DA" w:rsidRDefault="00000000">
          <w:pPr>
            <w:pStyle w:val="449AED4A2A5D4A7BB81CF0F93A5659C2"/>
          </w:pPr>
          <w:r w:rsidRPr="00156051">
            <w:rPr>
              <w:rStyle w:val="PlaceholderText"/>
            </w:rPr>
            <w:t>Click or tap here to enter text.</w:t>
          </w:r>
        </w:p>
      </w:docPartBody>
    </w:docPart>
    <w:docPart>
      <w:docPartPr>
        <w:name w:val="3D5D385C95CB4B5FB0D89F395E0013D2"/>
        <w:category>
          <w:name w:val="General"/>
          <w:gallery w:val="placeholder"/>
        </w:category>
        <w:types>
          <w:type w:val="bbPlcHdr"/>
        </w:types>
        <w:behaviors>
          <w:behavior w:val="content"/>
        </w:behaviors>
        <w:guid w:val="{00B296B0-B6B2-43D2-B941-E157479193EB}"/>
      </w:docPartPr>
      <w:docPartBody>
        <w:p w:rsidR="008944DA" w:rsidRDefault="00000000">
          <w:pPr>
            <w:pStyle w:val="3D5D385C95CB4B5FB0D89F395E0013D2"/>
          </w:pPr>
          <w:r w:rsidRPr="00156051">
            <w:rPr>
              <w:rStyle w:val="PlaceholderText"/>
            </w:rPr>
            <w:t>Choose an item.</w:t>
          </w:r>
        </w:p>
      </w:docPartBody>
    </w:docPart>
    <w:docPart>
      <w:docPartPr>
        <w:name w:val="CF9549AB08A549EC98DBF1365DF315D6"/>
        <w:category>
          <w:name w:val="General"/>
          <w:gallery w:val="placeholder"/>
        </w:category>
        <w:types>
          <w:type w:val="bbPlcHdr"/>
        </w:types>
        <w:behaviors>
          <w:behavior w:val="content"/>
        </w:behaviors>
        <w:guid w:val="{01934F8B-77CB-4F33-98BD-0641AAF27D83}"/>
      </w:docPartPr>
      <w:docPartBody>
        <w:p w:rsidR="008944DA" w:rsidRDefault="00000000">
          <w:pPr>
            <w:pStyle w:val="CF9549AB08A549EC98DBF1365DF315D6"/>
          </w:pPr>
          <w:r w:rsidRPr="002D440C">
            <w:rPr>
              <w:rStyle w:val="PlaceholderText"/>
            </w:rPr>
            <w:t>Click here to enter text.</w:t>
          </w:r>
        </w:p>
      </w:docPartBody>
    </w:docPart>
    <w:docPart>
      <w:docPartPr>
        <w:name w:val="EA55BAE439EB4B16935A230CBE475F19"/>
        <w:category>
          <w:name w:val="General"/>
          <w:gallery w:val="placeholder"/>
        </w:category>
        <w:types>
          <w:type w:val="bbPlcHdr"/>
        </w:types>
        <w:behaviors>
          <w:behavior w:val="content"/>
        </w:behaviors>
        <w:guid w:val="{ABA2EB43-7326-4BB1-988B-AFCE0AF12B69}"/>
      </w:docPartPr>
      <w:docPartBody>
        <w:p w:rsidR="008944DA" w:rsidRDefault="00000000">
          <w:pPr>
            <w:pStyle w:val="EA55BAE439EB4B16935A230CBE475F19"/>
          </w:pPr>
          <w:r w:rsidRPr="002D440C">
            <w:rPr>
              <w:rStyle w:val="PlaceholderText"/>
            </w:rPr>
            <w:t>Click here to enter text.</w:t>
          </w:r>
        </w:p>
      </w:docPartBody>
    </w:docPart>
    <w:docPart>
      <w:docPartPr>
        <w:name w:val="9AC55ACD6FD14B31B8DEF8C86BF72E17"/>
        <w:category>
          <w:name w:val="General"/>
          <w:gallery w:val="placeholder"/>
        </w:category>
        <w:types>
          <w:type w:val="bbPlcHdr"/>
        </w:types>
        <w:behaviors>
          <w:behavior w:val="content"/>
        </w:behaviors>
        <w:guid w:val="{2AF7ACA2-54C4-41EA-90F6-806101BDDBFD}"/>
      </w:docPartPr>
      <w:docPartBody>
        <w:p w:rsidR="008944DA" w:rsidRDefault="00F20EE8" w:rsidP="00F20EE8">
          <w:pPr>
            <w:pStyle w:val="9AC55ACD6FD14B31B8DEF8C86BF72E17"/>
          </w:pPr>
          <w:r w:rsidRPr="002D440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E8"/>
    <w:rsid w:val="000142C4"/>
    <w:rsid w:val="000A33B9"/>
    <w:rsid w:val="001206B2"/>
    <w:rsid w:val="00251CB5"/>
    <w:rsid w:val="00276E9C"/>
    <w:rsid w:val="00306129"/>
    <w:rsid w:val="003A6C19"/>
    <w:rsid w:val="0047379A"/>
    <w:rsid w:val="00482D3D"/>
    <w:rsid w:val="007376D8"/>
    <w:rsid w:val="00742F18"/>
    <w:rsid w:val="00747DE6"/>
    <w:rsid w:val="00772F21"/>
    <w:rsid w:val="007E5C69"/>
    <w:rsid w:val="008944DA"/>
    <w:rsid w:val="008E0ECC"/>
    <w:rsid w:val="00B0485F"/>
    <w:rsid w:val="00B96221"/>
    <w:rsid w:val="00BC10D4"/>
    <w:rsid w:val="00C55DC5"/>
    <w:rsid w:val="00C6481E"/>
    <w:rsid w:val="00CD33F5"/>
    <w:rsid w:val="00D43083"/>
    <w:rsid w:val="00F20E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379A"/>
    <w:rPr>
      <w:color w:val="808080"/>
    </w:rPr>
  </w:style>
  <w:style w:type="paragraph" w:customStyle="1" w:styleId="CE1AEF3E411E4E00B5C9C7FFCF7A2327">
    <w:name w:val="CE1AEF3E411E4E00B5C9C7FFCF7A2327"/>
  </w:style>
  <w:style w:type="paragraph" w:customStyle="1" w:styleId="F4DB43C0F3C24AA8ABD86C5F9CF6E2E4">
    <w:name w:val="F4DB43C0F3C24AA8ABD86C5F9CF6E2E4"/>
  </w:style>
  <w:style w:type="paragraph" w:customStyle="1" w:styleId="449AED4A2A5D4A7BB81CF0F93A5659C2">
    <w:name w:val="449AED4A2A5D4A7BB81CF0F93A5659C2"/>
  </w:style>
  <w:style w:type="paragraph" w:customStyle="1" w:styleId="3D5D385C95CB4B5FB0D89F395E0013D2">
    <w:name w:val="3D5D385C95CB4B5FB0D89F395E0013D2"/>
  </w:style>
  <w:style w:type="paragraph" w:customStyle="1" w:styleId="CF9549AB08A549EC98DBF1365DF315D6">
    <w:name w:val="CF9549AB08A549EC98DBF1365DF315D6"/>
  </w:style>
  <w:style w:type="paragraph" w:customStyle="1" w:styleId="EA55BAE439EB4B16935A230CBE475F19">
    <w:name w:val="EA55BAE439EB4B16935A230CBE475F19"/>
  </w:style>
  <w:style w:type="paragraph" w:customStyle="1" w:styleId="9AC55ACD6FD14B31B8DEF8C86BF72E17">
    <w:name w:val="9AC55ACD6FD14B31B8DEF8C86BF72E17"/>
    <w:rsid w:val="00F20E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C7885-15E8-46E3-B900-1F40DECA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UMP Thesis Template v3-Oct 2023.dotx</Template>
  <TotalTime>10307</TotalTime>
  <Pages>44</Pages>
  <Words>4051</Words>
  <Characters>23091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UMP Thesis Template</vt:lpstr>
    </vt:vector>
  </TitlesOfParts>
  <Company>Universiti Malaysia Pahang</Company>
  <LinksUpToDate>false</LinksUpToDate>
  <CharactersWithSpaces>27088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UMP Thesis Template</dc:title>
  <dc:creator>User</dc:creator>
  <cp:lastModifiedBy>Emir Harris</cp:lastModifiedBy>
  <cp:revision>448</cp:revision>
  <cp:lastPrinted>2026-02-08T14:00:00Z</cp:lastPrinted>
  <dcterms:created xsi:type="dcterms:W3CDTF">2026-01-08T01:54:00Z</dcterms:created>
  <dcterms:modified xsi:type="dcterms:W3CDTF">2026-06-10T15:03:00Z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bd0d2cb2-431a-33a9-8605-4f8d018e8a5d</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http://csl.mendeley.com/styles/25600161/Gaya-UKM-2017</vt:lpwstr>
  </property>
  <property fmtid="{D5CDD505-2E9C-101B-9397-08002B2CF9AE}" pid="16" name="Mendeley Recent Style Name 5_1">
    <vt:lpwstr>GayaUKM-2017NT - Noraini Talib</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